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A42300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A42300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52B5F37F" wp14:editId="294B20BC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620129" w:rsidRDefault="002A1417" w:rsidP="00620129">
      <w:pPr>
        <w:pStyle w:val="HeadingBig"/>
        <w:rPr>
          <w:lang w:eastAsia="ja-JP"/>
        </w:rPr>
      </w:pPr>
      <w:r w:rsidRPr="00620129">
        <w:t>USEFUL JAPANESE DICTIONARY FOR VIETNAMESE</w:t>
      </w:r>
    </w:p>
    <w:p w:rsidR="00C40B3D" w:rsidRPr="00A42300" w:rsidRDefault="00C40B3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DETAIL DESIGN DOCUMENT</w:t>
      </w:r>
    </w:p>
    <w:p w:rsidR="00C40B3D" w:rsidRPr="00A42300" w:rsidRDefault="000D21FD" w:rsidP="00620129">
      <w:pPr>
        <w:pStyle w:val="HeadingBig"/>
        <w:rPr>
          <w:lang w:eastAsia="ja-JP"/>
        </w:rPr>
      </w:pPr>
      <w:r w:rsidRPr="00A42300">
        <w:rPr>
          <w:lang w:eastAsia="ja-JP"/>
        </w:rPr>
        <w:t>Class D</w:t>
      </w:r>
      <w:r w:rsidR="00C40B3D" w:rsidRPr="00A42300">
        <w:rPr>
          <w:lang w:eastAsia="ja-JP"/>
        </w:rPr>
        <w:t>esign</w:t>
      </w:r>
    </w:p>
    <w:p w:rsidR="00C40B3D" w:rsidRPr="00A42300" w:rsidRDefault="00C40B3D" w:rsidP="00620129">
      <w:pPr>
        <w:pStyle w:val="HeadingBig"/>
        <w:rPr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620129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Project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</w:rPr>
        <w:t>UJD_VN</w:t>
      </w:r>
    </w:p>
    <w:p w:rsidR="00C40B3D" w:rsidRPr="00620129" w:rsidRDefault="00C40B3D" w:rsidP="00724682">
      <w:pPr>
        <w:pStyle w:val="NormalT"/>
        <w:jc w:val="center"/>
        <w:rPr>
          <w:rFonts w:ascii="Times New Roman" w:hAnsi="Times New Roman" w:cs="Times New Roman"/>
          <w:sz w:val="32"/>
          <w:szCs w:val="32"/>
        </w:rPr>
      </w:pPr>
      <w:r w:rsidRPr="00620129">
        <w:rPr>
          <w:rFonts w:ascii="Times New Roman" w:hAnsi="Times New Roman" w:cs="Times New Roman"/>
          <w:b/>
          <w:bCs w:val="0"/>
          <w:sz w:val="32"/>
          <w:szCs w:val="32"/>
        </w:rPr>
        <w:t xml:space="preserve">Document Code: </w:t>
      </w:r>
      <w:r w:rsidR="002A1417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UJD_VN</w:t>
      </w:r>
      <w:r w:rsidR="00935173" w:rsidRPr="00620129">
        <w:rPr>
          <w:rFonts w:ascii="Times New Roman" w:hAnsi="Times New Roman" w:cs="Times New Roman"/>
          <w:b/>
          <w:bCs w:val="0"/>
          <w:sz w:val="32"/>
          <w:szCs w:val="32"/>
          <w:lang w:val="vi-VN" w:eastAsia="ja-JP"/>
        </w:rPr>
        <w:t>_</w:t>
      </w:r>
      <w:r w:rsidR="0085424C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Class Design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</w:t>
      </w:r>
      <w:r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v</w:t>
      </w:r>
      <w:r w:rsidR="00751F53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1.0</w:t>
      </w:r>
      <w:r w:rsidR="000D21FD" w:rsidRPr="00620129">
        <w:rPr>
          <w:rFonts w:ascii="Times New Roman" w:hAnsi="Times New Roman" w:cs="Times New Roman"/>
          <w:b/>
          <w:bCs w:val="0"/>
          <w:sz w:val="32"/>
          <w:szCs w:val="32"/>
          <w:lang w:eastAsia="ja-JP"/>
        </w:rPr>
        <w:t>_EN</w:t>
      </w: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A42300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A42300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 w:rsidRPr="00A42300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A42300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Record of change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2"/>
        <w:gridCol w:w="1786"/>
        <w:gridCol w:w="1082"/>
        <w:gridCol w:w="3072"/>
        <w:gridCol w:w="1049"/>
      </w:tblGrid>
      <w:tr w:rsidR="00C40B3D" w:rsidRPr="00A42300" w:rsidTr="00620129">
        <w:trPr>
          <w:trHeight w:val="576"/>
        </w:trPr>
        <w:tc>
          <w:tcPr>
            <w:tcW w:w="126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Effective Date</w:t>
            </w:r>
          </w:p>
        </w:tc>
        <w:tc>
          <w:tcPr>
            <w:tcW w:w="1786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Changed Items</w:t>
            </w:r>
          </w:p>
        </w:tc>
        <w:tc>
          <w:tcPr>
            <w:tcW w:w="108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A*</w:t>
            </w: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br/>
              <w:t>M, D</w:t>
            </w:r>
          </w:p>
        </w:tc>
        <w:tc>
          <w:tcPr>
            <w:tcW w:w="3072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C40B3D" w:rsidRPr="00620129" w:rsidRDefault="00C40B3D" w:rsidP="00620129">
            <w:pPr>
              <w:pStyle w:val="table"/>
              <w:jc w:val="center"/>
              <w:rPr>
                <w:rFonts w:ascii="Times New Roman" w:hAnsi="Times New Roman" w:cs="Times New Roman"/>
                <w:b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b/>
                <w:sz w:val="22"/>
                <w:szCs w:val="22"/>
              </w:rPr>
              <w:t>New Version</w:t>
            </w:r>
          </w:p>
        </w:tc>
      </w:tr>
      <w:tr w:rsidR="001523F3" w:rsidRPr="00A42300" w:rsidTr="00620129">
        <w:trPr>
          <w:trHeight w:hRule="exact" w:val="432"/>
        </w:trPr>
        <w:tc>
          <w:tcPr>
            <w:tcW w:w="1262" w:type="dxa"/>
          </w:tcPr>
          <w:p w:rsidR="001523F3" w:rsidRPr="00A42300" w:rsidRDefault="002A1417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1786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1082" w:type="dxa"/>
          </w:tcPr>
          <w:p w:rsidR="001523F3" w:rsidRPr="00A42300" w:rsidRDefault="001523F3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072" w:type="dxa"/>
          </w:tcPr>
          <w:p w:rsidR="001523F3" w:rsidRPr="00A42300" w:rsidRDefault="001523F3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1523F3" w:rsidRPr="00A42300" w:rsidRDefault="002A1417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A4230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A42300" w:rsidTr="00620129">
        <w:trPr>
          <w:trHeight w:hRule="exact" w:val="432"/>
        </w:trPr>
        <w:tc>
          <w:tcPr>
            <w:tcW w:w="1262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1786" w:type="dxa"/>
          </w:tcPr>
          <w:p w:rsidR="00C40B3D" w:rsidRPr="00A42300" w:rsidRDefault="00800C6B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1082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C40B3D" w:rsidRPr="00A42300" w:rsidRDefault="00C40B3D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C40B3D" w:rsidRPr="00A42300" w:rsidRDefault="00800C6B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1786" w:type="dxa"/>
          </w:tcPr>
          <w:p w:rsidR="00A135A2" w:rsidRPr="00A42300" w:rsidRDefault="00C7684D" w:rsidP="00620129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  <w:r w:rsidR="00532E5B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sequence</w:t>
            </w:r>
          </w:p>
        </w:tc>
        <w:tc>
          <w:tcPr>
            <w:tcW w:w="1082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049" w:type="dxa"/>
          </w:tcPr>
          <w:p w:rsidR="00A135A2" w:rsidRPr="00A42300" w:rsidRDefault="00C7684D" w:rsidP="00620129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 w:rsidRPr="00A42300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A42300" w:rsidTr="00620129">
        <w:trPr>
          <w:trHeight w:hRule="exact" w:val="432"/>
        </w:trPr>
        <w:tc>
          <w:tcPr>
            <w:tcW w:w="126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8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072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  <w:tcBorders>
              <w:bottom w:val="single" w:sz="4" w:space="0" w:color="auto"/>
            </w:tcBorders>
          </w:tcPr>
          <w:p w:rsidR="00A135A2" w:rsidRPr="00A42300" w:rsidRDefault="00A135A2" w:rsidP="00620129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A42300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ORIGINATOR: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 w:rsidRPr="00A42300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 w:rsidRPr="00A42300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 w:rsidRPr="00A42300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 w:rsidRPr="00A42300">
        <w:rPr>
          <w:rFonts w:ascii="Times New Roman" w:hAnsi="Times New Roman" w:cs="Times New Roman"/>
          <w:sz w:val="22"/>
          <w:szCs w:val="22"/>
        </w:rPr>
        <w:t>26/06/2014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A42300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REVIEWERS:</w:t>
      </w:r>
      <w:r w:rsidRPr="00A42300">
        <w:rPr>
          <w:rFonts w:ascii="Times New Roman" w:hAnsi="Times New Roman" w:cs="Times New Roman"/>
          <w:sz w:val="22"/>
          <w:szCs w:val="22"/>
        </w:rPr>
        <w:tab/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APPROVAL:</w:t>
      </w:r>
      <w:r w:rsidRPr="00A42300">
        <w:rPr>
          <w:rFonts w:ascii="Times New Roman" w:hAnsi="Times New Roman" w:cs="Times New Roman"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sz w:val="22"/>
          <w:szCs w:val="22"/>
        </w:rPr>
        <w:t>Nguyen Van Sang</w:t>
      </w:r>
      <w:r w:rsidRPr="00A42300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A42300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A42300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A42300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Pr="00A42300" w:rsidRDefault="002B7EB0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A42300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1</w:t>
      </w:r>
      <w:r w:rsidR="002A1417"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Introduction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_Toc391909272 \h </w:instrTex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t>6</w:t>
      </w:r>
      <w:r w:rsidR="002A1417"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1.1</w:t>
      </w:r>
      <w:r w:rsidRPr="00A42300">
        <w:rPr>
          <w:rFonts w:eastAsiaTheme="minorEastAsia"/>
          <w:snapToGrid/>
        </w:rPr>
        <w:tab/>
      </w:r>
      <w:r w:rsidRPr="00A42300">
        <w:t>Purpose</w:t>
      </w:r>
      <w:r w:rsidRPr="00A42300">
        <w:tab/>
      </w:r>
      <w:r w:rsidRPr="00A42300">
        <w:fldChar w:fldCharType="begin"/>
      </w:r>
      <w:r w:rsidRPr="00A42300">
        <w:instrText xml:space="preserve"> PAGEREF _Toc391909273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1.2</w:t>
      </w:r>
      <w:r w:rsidRPr="00A42300">
        <w:rPr>
          <w:rFonts w:eastAsiaTheme="minorEastAsia"/>
          <w:snapToGrid/>
        </w:rPr>
        <w:tab/>
      </w:r>
      <w:r w:rsidRPr="00A42300">
        <w:t>Definitions, Acronyms and Abbreviations</w:t>
      </w:r>
      <w:r w:rsidRPr="00A42300">
        <w:tab/>
      </w:r>
      <w:r w:rsidRPr="00A42300">
        <w:fldChar w:fldCharType="begin"/>
      </w:r>
      <w:r w:rsidRPr="00A42300">
        <w:instrText xml:space="preserve"> PAGEREF _Toc391909274 \h </w:instrText>
      </w:r>
      <w:r w:rsidRPr="00A42300">
        <w:fldChar w:fldCharType="separate"/>
      </w:r>
      <w:r w:rsidRPr="00A42300">
        <w:t>6</w:t>
      </w:r>
      <w:r w:rsidRPr="00A42300"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2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Packages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</w:t>
      </w:r>
      <w:r w:rsidRPr="00A42300">
        <w:rPr>
          <w:rFonts w:eastAsiaTheme="minorEastAsia"/>
          <w:snapToGrid/>
        </w:rPr>
        <w:tab/>
      </w:r>
      <w:r w:rsidRPr="00A42300">
        <w:t>User Package</w:t>
      </w:r>
      <w:r w:rsidRPr="00A42300">
        <w:tab/>
      </w:r>
      <w:r w:rsidRPr="00A42300">
        <w:fldChar w:fldCharType="begin"/>
      </w:r>
      <w:r w:rsidRPr="00A42300">
        <w:instrText xml:space="preserve"> PAGEREF _Toc391909276 \h </w:instrText>
      </w:r>
      <w:r w:rsidRPr="00A42300">
        <w:fldChar w:fldCharType="separate"/>
      </w:r>
      <w:r w:rsidRPr="00A42300">
        <w:t>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Model_User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_Toc391909279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2.2</w:t>
      </w:r>
      <w:r w:rsidRPr="00A42300">
        <w:rPr>
          <w:rFonts w:eastAsiaTheme="minorEastAsia"/>
          <w:snapToGrid/>
        </w:rPr>
        <w:tab/>
      </w:r>
      <w:r w:rsidRPr="00A42300">
        <w:t>Admin Package</w:t>
      </w:r>
      <w:r w:rsidRPr="00A42300">
        <w:tab/>
      </w:r>
      <w:r w:rsidRPr="00A42300">
        <w:fldChar w:fldCharType="begin"/>
      </w:r>
      <w:r w:rsidRPr="00A42300">
        <w:instrText xml:space="preserve"> PAGEREF _Toc391909280 \h </w:instrText>
      </w:r>
      <w:r w:rsidRPr="00A42300">
        <w:fldChar w:fldCharType="separate"/>
      </w:r>
      <w:r w:rsidRPr="00A42300">
        <w:t>10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User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2.2.4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2.2.5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2.2.6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2.2.7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2.2.8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2.2.9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ReadingDocument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_Toc391909289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2.2.10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2.2.12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2.3</w:t>
      </w:r>
      <w:r w:rsidRPr="00A42300">
        <w:rPr>
          <w:rFonts w:eastAsiaTheme="minorEastAsia"/>
          <w:snapToGrid/>
        </w:rPr>
        <w:tab/>
      </w:r>
      <w:r w:rsidRPr="00A42300">
        <w:t>Vocabulary Package</w:t>
      </w:r>
      <w:r w:rsidRPr="00A42300">
        <w:tab/>
      </w:r>
      <w:r w:rsidRPr="00A42300">
        <w:fldChar w:fldCharType="begin"/>
      </w:r>
      <w:r w:rsidRPr="00A42300">
        <w:instrText xml:space="preserve"> PAGEREF _Toc391909293 \h </w:instrText>
      </w:r>
      <w:r w:rsidRPr="00A42300">
        <w:fldChar w:fldCharType="separate"/>
      </w:r>
      <w:r w:rsidRPr="00A42300">
        <w:t>16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2.3.3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2.4</w:t>
      </w:r>
      <w:r w:rsidRPr="00A42300">
        <w:rPr>
          <w:rFonts w:eastAsiaTheme="minorEastAsia"/>
          <w:snapToGrid/>
        </w:rPr>
        <w:tab/>
      </w:r>
      <w:r w:rsidRPr="00A42300">
        <w:t>Grammar Package</w:t>
      </w:r>
      <w:r w:rsidRPr="00A42300">
        <w:tab/>
      </w:r>
      <w:r w:rsidRPr="00A42300">
        <w:fldChar w:fldCharType="begin"/>
      </w:r>
      <w:r w:rsidRPr="00A42300">
        <w:instrText xml:space="preserve"> PAGEREF _Toc391909297 \h </w:instrText>
      </w:r>
      <w:r w:rsidRPr="00A42300">
        <w:fldChar w:fldCharType="separate"/>
      </w:r>
      <w:r w:rsidRPr="00A42300">
        <w:t>18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_Toc391909299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19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2.4.3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Grammar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2.5</w:t>
      </w:r>
      <w:r w:rsidRPr="00A42300">
        <w:rPr>
          <w:rFonts w:eastAsiaTheme="minorEastAsia"/>
          <w:snapToGrid/>
        </w:rPr>
        <w:tab/>
      </w:r>
      <w:r w:rsidRPr="00A42300">
        <w:t>Kanji Package</w:t>
      </w:r>
      <w:r w:rsidRPr="00A42300">
        <w:tab/>
      </w:r>
      <w:r w:rsidRPr="00A42300">
        <w:fldChar w:fldCharType="begin"/>
      </w:r>
      <w:r w:rsidRPr="00A42300">
        <w:instrText xml:space="preserve"> PAGEREF _Toc391909301 \h </w:instrText>
      </w:r>
      <w:r w:rsidRPr="00A42300">
        <w:fldChar w:fldCharType="separate"/>
      </w:r>
      <w:r w:rsidRPr="00A42300">
        <w:t>20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  <w:lang w:eastAsia="ja-JP"/>
        </w:rPr>
        <w:t>2.5.2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noProof/>
          <w:sz w:val="22"/>
          <w:szCs w:val="22"/>
        </w:rPr>
        <w:t>Kanji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lastRenderedPageBreak/>
        <w:t>2.5.3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Kanji</w:t>
      </w:r>
      <w:r w:rsidRPr="00A42300">
        <w:rPr>
          <w:rFonts w:ascii="Times New Roman" w:hAnsi="Times New Roman" w:cs="Times New Roman"/>
          <w:noProof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 xml:space="preserve">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2.6</w:t>
      </w:r>
      <w:r w:rsidRPr="00A42300">
        <w:rPr>
          <w:rFonts w:eastAsiaTheme="minorEastAsia"/>
          <w:snapToGrid/>
        </w:rPr>
        <w:tab/>
      </w:r>
      <w:r w:rsidRPr="00A42300">
        <w:t>ReadingDocument Package</w:t>
      </w:r>
      <w:r w:rsidRPr="00A42300">
        <w:tab/>
      </w:r>
      <w:r w:rsidRPr="00A42300">
        <w:fldChar w:fldCharType="begin"/>
      </w:r>
      <w:r w:rsidRPr="00A42300">
        <w:instrText xml:space="preserve"> PAGEREF _Toc391909305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2.6.1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2.7</w:t>
      </w:r>
      <w:r w:rsidRPr="00A42300">
        <w:rPr>
          <w:rFonts w:eastAsiaTheme="minorEastAsia"/>
          <w:snapToGrid/>
        </w:rPr>
        <w:tab/>
      </w:r>
      <w:r w:rsidRPr="00A42300">
        <w:t>TrainingListening Package</w:t>
      </w:r>
      <w:r w:rsidRPr="00A42300">
        <w:tab/>
      </w:r>
      <w:r w:rsidRPr="00A42300">
        <w:fldChar w:fldCharType="begin"/>
      </w:r>
      <w:r w:rsidRPr="00A42300">
        <w:instrText xml:space="preserve"> PAGEREF _Toc391909307 \h </w:instrText>
      </w:r>
      <w:r w:rsidRPr="00A42300">
        <w:fldChar w:fldCharType="separate"/>
      </w:r>
      <w:r w:rsidRPr="00A42300">
        <w:t>22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Model_TraniningListening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_Toc391909309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2.7.3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TrainingListeningController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2.8</w:t>
      </w:r>
      <w:r w:rsidRPr="00A42300">
        <w:rPr>
          <w:rFonts w:eastAsiaTheme="minorEastAsia"/>
          <w:snapToGrid/>
        </w:rPr>
        <w:tab/>
      </w:r>
      <w:r w:rsidRPr="00A42300">
        <w:t>Video Package</w:t>
      </w:r>
      <w:r w:rsidRPr="00A42300">
        <w:tab/>
      </w:r>
      <w:r w:rsidRPr="00A42300">
        <w:fldChar w:fldCharType="begin"/>
      </w:r>
      <w:r w:rsidRPr="00A42300">
        <w:instrText xml:space="preserve"> PAGEREF _Toc391909311 \h </w:instrText>
      </w:r>
      <w:r w:rsidRPr="00A42300">
        <w:fldChar w:fldCharType="separate"/>
      </w:r>
      <w:r w:rsidRPr="00A42300">
        <w:t>24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Model_Video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_Toc391909313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2.8.3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VideoController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2.9</w:t>
      </w:r>
      <w:r w:rsidRPr="00A42300">
        <w:rPr>
          <w:rFonts w:eastAsiaTheme="minorEastAsia"/>
          <w:snapToGrid/>
        </w:rPr>
        <w:tab/>
      </w:r>
      <w:r w:rsidRPr="00A42300">
        <w:t>Contact Package</w:t>
      </w:r>
      <w:r w:rsidRPr="00A42300">
        <w:tab/>
      </w:r>
      <w:r w:rsidRPr="00A42300">
        <w:fldChar w:fldCharType="begin"/>
      </w:r>
      <w:r w:rsidRPr="00A42300">
        <w:instrText xml:space="preserve"> PAGEREF _Toc391909315 \h </w:instrText>
      </w:r>
      <w:r w:rsidRPr="00A42300">
        <w:fldChar w:fldCharType="separate"/>
      </w:r>
      <w:r w:rsidRPr="00A42300">
        <w:t>26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Model_Contact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_Toc391909317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26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2.9.3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ContactController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_Toc391909318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27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2.10</w:t>
      </w:r>
      <w:r w:rsidRPr="00A42300">
        <w:rPr>
          <w:rFonts w:eastAsiaTheme="minorEastAsia"/>
          <w:snapToGrid/>
        </w:rPr>
        <w:tab/>
      </w:r>
      <w:r w:rsidRPr="00A42300">
        <w:t>Sentence Package</w:t>
      </w:r>
      <w:r w:rsidRPr="00A42300">
        <w:tab/>
      </w:r>
      <w:r w:rsidRPr="00A42300">
        <w:fldChar w:fldCharType="begin"/>
      </w:r>
      <w:r w:rsidRPr="00A42300">
        <w:instrText xml:space="preserve"> PAGEREF _Toc391909319 \h </w:instrText>
      </w:r>
      <w:r w:rsidRPr="00A42300">
        <w:fldChar w:fldCharType="separate"/>
      </w:r>
      <w:r w:rsidRPr="00A42300">
        <w:t>28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28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Model_Sentence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2.10.3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SentenceController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_Toc391909322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29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2.11</w:t>
      </w:r>
      <w:r w:rsidRPr="00A42300">
        <w:rPr>
          <w:rFonts w:eastAsiaTheme="minorEastAsia"/>
          <w:snapToGrid/>
        </w:rPr>
        <w:tab/>
      </w:r>
      <w:r w:rsidRPr="00A42300">
        <w:t>Conversation Package</w:t>
      </w:r>
      <w:r w:rsidRPr="00A42300">
        <w:tab/>
      </w:r>
      <w:r w:rsidRPr="00A42300">
        <w:fldChar w:fldCharType="begin"/>
      </w:r>
      <w:r w:rsidRPr="00A42300">
        <w:instrText xml:space="preserve"> PAGEREF _Toc391909323 \h </w:instrText>
      </w:r>
      <w:r w:rsidRPr="00A42300">
        <w:fldChar w:fldCharType="separate"/>
      </w:r>
      <w:r w:rsidRPr="00A42300">
        <w:t>30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_Toc391909324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30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Model_Conversation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_Toc391909325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2.11.3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ConversationController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_Toc391909326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31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 w:rsidP="00E6719C">
      <w:pPr>
        <w:pStyle w:val="TOC2"/>
        <w:rPr>
          <w:rFonts w:eastAsiaTheme="minorEastAsia"/>
          <w:snapToGrid/>
        </w:rPr>
      </w:pPr>
      <w:r w:rsidRPr="00A42300">
        <w:t>2.12</w:t>
      </w:r>
      <w:r w:rsidRPr="00A42300">
        <w:rPr>
          <w:rFonts w:eastAsiaTheme="minorEastAsia"/>
          <w:snapToGrid/>
        </w:rPr>
        <w:tab/>
      </w:r>
      <w:r w:rsidRPr="00A42300">
        <w:t>Test Package</w:t>
      </w:r>
      <w:r w:rsidRPr="00A42300">
        <w:tab/>
      </w:r>
      <w:r w:rsidRPr="00A42300">
        <w:fldChar w:fldCharType="begin"/>
      </w:r>
      <w:r w:rsidRPr="00A42300">
        <w:instrText xml:space="preserve"> PAGEREF _Toc391909327 \h </w:instrText>
      </w:r>
      <w:r w:rsidRPr="00A42300">
        <w:fldChar w:fldCharType="separate"/>
      </w:r>
      <w:r w:rsidRPr="00A42300">
        <w:t>32</w:t>
      </w:r>
      <w:r w:rsidRPr="00A42300"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2.12.1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Class diagram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_Toc391909328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32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2.12.2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Model_Test class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_Toc391909329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33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3"/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z w:val="22"/>
          <w:szCs w:val="22"/>
        </w:rPr>
        <w:t>2.12.3</w:t>
      </w:r>
      <w:r w:rsidRPr="00A42300">
        <w:rPr>
          <w:rFonts w:ascii="Times New Roman" w:eastAsiaTheme="minorEastAsia" w:hAnsi="Times New Roman" w:cs="Times New Roman"/>
          <w:bCs w:val="0"/>
          <w:noProof/>
          <w:snapToGrid/>
          <w:sz w:val="22"/>
          <w:szCs w:val="22"/>
          <w:lang w:eastAsia="ja-JP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t>TestController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_Toc391909330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34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2A1417" w:rsidRPr="00A42300" w:rsidRDefault="002A1417">
      <w:pPr>
        <w:pStyle w:val="TOC1"/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</w:pP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3</w:t>
      </w:r>
      <w:r w:rsidRPr="00A42300">
        <w:rPr>
          <w:rFonts w:ascii="Times New Roman" w:eastAsiaTheme="minorEastAsia" w:hAnsi="Times New Roman" w:cs="Times New Roman"/>
          <w:b w:val="0"/>
          <w:caps w:val="0"/>
          <w:noProof/>
          <w:snapToGrid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color w:val="800000"/>
          <w:sz w:val="22"/>
          <w:szCs w:val="22"/>
        </w:rPr>
        <w:t>MVC model</w:t>
      </w:r>
      <w:r w:rsidRPr="00A42300">
        <w:rPr>
          <w:rFonts w:ascii="Times New Roman" w:hAnsi="Times New Roman" w:cs="Times New Roman"/>
          <w:noProof/>
          <w:sz w:val="22"/>
          <w:szCs w:val="22"/>
        </w:rPr>
        <w:tab/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begin"/>
      </w:r>
      <w:r w:rsidRPr="00A42300">
        <w:rPr>
          <w:rFonts w:ascii="Times New Roman" w:hAnsi="Times New Roman" w:cs="Times New Roman"/>
          <w:noProof/>
          <w:sz w:val="22"/>
          <w:szCs w:val="22"/>
        </w:rPr>
        <w:instrText xml:space="preserve"> PAGEREF _Toc391909331 \h </w:instrText>
      </w:r>
      <w:r w:rsidRPr="00A42300">
        <w:rPr>
          <w:rFonts w:ascii="Times New Roman" w:hAnsi="Times New Roman" w:cs="Times New Roman"/>
          <w:noProof/>
          <w:sz w:val="22"/>
          <w:szCs w:val="22"/>
        </w:rPr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separate"/>
      </w:r>
      <w:r w:rsidRPr="00A42300">
        <w:rPr>
          <w:rFonts w:ascii="Times New Roman" w:hAnsi="Times New Roman" w:cs="Times New Roman"/>
          <w:noProof/>
          <w:sz w:val="22"/>
          <w:szCs w:val="22"/>
        </w:rPr>
        <w:t>35</w:t>
      </w:r>
      <w:r w:rsidRPr="00A42300">
        <w:rPr>
          <w:rFonts w:ascii="Times New Roman" w:hAnsi="Times New Roman" w:cs="Times New Roman"/>
          <w:noProof/>
          <w:sz w:val="22"/>
          <w:szCs w:val="22"/>
        </w:rPr>
        <w:fldChar w:fldCharType="end"/>
      </w:r>
    </w:p>
    <w:p w:rsidR="00C40B3D" w:rsidRPr="00A42300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A42300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0" w:name="_Toc41542886"/>
      <w:bookmarkStart w:id="1" w:name="_Toc54775543"/>
      <w:bookmarkStart w:id="2" w:name="_Toc391909272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r w:rsidRPr="00A42300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0"/>
      <w:bookmarkEnd w:id="1"/>
      <w:bookmarkEnd w:id="2"/>
    </w:p>
    <w:p w:rsidR="00C40B3D" w:rsidRPr="00A42300" w:rsidRDefault="00C40B3D">
      <w:pPr>
        <w:pStyle w:val="Heading2"/>
        <w:tabs>
          <w:tab w:val="num" w:pos="576"/>
        </w:tabs>
        <w:rPr>
          <w:rFonts w:ascii="Times New Roman" w:hAnsi="Times New Roman" w:cs="Times New Roman"/>
          <w:i w:val="0"/>
        </w:rPr>
      </w:pPr>
      <w:bookmarkStart w:id="13" w:name="_Toc456598587"/>
      <w:bookmarkStart w:id="14" w:name="_Toc504442099"/>
      <w:bookmarkStart w:id="15" w:name="_Toc22120998"/>
      <w:bookmarkStart w:id="16" w:name="_Toc24188147"/>
      <w:bookmarkStart w:id="17" w:name="_Toc41542887"/>
      <w:bookmarkStart w:id="18" w:name="_Toc54775544"/>
      <w:bookmarkStart w:id="19" w:name="_Toc391909273"/>
      <w:r w:rsidRPr="00A42300">
        <w:rPr>
          <w:rFonts w:ascii="Times New Roman" w:hAnsi="Times New Roman" w:cs="Times New Roman"/>
          <w:i w:val="0"/>
        </w:rPr>
        <w:t>Purpose</w:t>
      </w:r>
      <w:bookmarkStart w:id="20" w:name="_Toc456598588"/>
      <w:bookmarkEnd w:id="13"/>
      <w:bookmarkEnd w:id="14"/>
      <w:bookmarkEnd w:id="15"/>
      <w:bookmarkEnd w:id="16"/>
      <w:bookmarkEnd w:id="17"/>
      <w:bookmarkEnd w:id="18"/>
      <w:bookmarkEnd w:id="19"/>
    </w:p>
    <w:p w:rsidR="00DF2B55" w:rsidRPr="00A42300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1" w:name="_Toc456598589"/>
      <w:bookmarkEnd w:id="20"/>
      <w:r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A42300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A42300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A42300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A42300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i w:val="0"/>
          <w:lang w:eastAsia="ja-JP"/>
        </w:rPr>
      </w:pPr>
      <w:bookmarkStart w:id="22" w:name="_Toc39028747"/>
      <w:bookmarkStart w:id="23" w:name="_Toc41542889"/>
      <w:bookmarkStart w:id="24" w:name="_Toc54775545"/>
      <w:bookmarkStart w:id="25" w:name="_Toc128798174"/>
      <w:bookmarkStart w:id="26" w:name="_Toc391909274"/>
      <w:r w:rsidRPr="00A42300">
        <w:rPr>
          <w:rFonts w:ascii="Times New Roman" w:hAnsi="Times New Roman" w:cs="Times New Roman"/>
          <w:i w:val="0"/>
        </w:rPr>
        <w:t xml:space="preserve">Definitions, Acronyms and </w:t>
      </w:r>
      <w:bookmarkEnd w:id="22"/>
      <w:r w:rsidRPr="00A42300">
        <w:rPr>
          <w:rFonts w:ascii="Times New Roman" w:hAnsi="Times New Roman" w:cs="Times New Roman"/>
          <w:i w:val="0"/>
        </w:rPr>
        <w:t>Abbreviations</w:t>
      </w:r>
      <w:bookmarkEnd w:id="23"/>
      <w:bookmarkEnd w:id="24"/>
      <w:bookmarkEnd w:id="25"/>
      <w:bookmarkEnd w:id="26"/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3"/>
        <w:gridCol w:w="3197"/>
        <w:gridCol w:w="3061"/>
      </w:tblGrid>
      <w:tr w:rsidR="00635082" w:rsidRPr="00A42300" w:rsidTr="00620129">
        <w:tc>
          <w:tcPr>
            <w:tcW w:w="1975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92D050"/>
          </w:tcPr>
          <w:p w:rsidR="00635082" w:rsidRPr="00620129" w:rsidRDefault="00635082" w:rsidP="00620129">
            <w:pPr>
              <w:pStyle w:val="NormalTableHeader"/>
              <w:keepNext w:val="0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Comment</w:t>
            </w:r>
          </w:p>
        </w:tc>
      </w:tr>
      <w:tr w:rsidR="00635082" w:rsidRPr="00A42300" w:rsidTr="00620129">
        <w:tc>
          <w:tcPr>
            <w:tcW w:w="1975" w:type="dxa"/>
          </w:tcPr>
          <w:p w:rsidR="00635082" w:rsidRPr="00A42300" w:rsidRDefault="00635082" w:rsidP="00620129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A42300" w:rsidRDefault="00635082" w:rsidP="00620129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A42300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A42300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7" w:name="_Toc391909275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21"/>
      <w:r w:rsidRPr="00A42300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7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1"/>
        <w:gridCol w:w="2132"/>
        <w:gridCol w:w="1307"/>
        <w:gridCol w:w="4231"/>
      </w:tblGrid>
      <w:tr w:rsidR="00C40B3D" w:rsidRPr="00A42300" w:rsidTr="00620129">
        <w:tc>
          <w:tcPr>
            <w:tcW w:w="59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203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34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38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Common</w:t>
            </w:r>
          </w:p>
        </w:tc>
        <w:tc>
          <w:tcPr>
            <w:tcW w:w="1347" w:type="dxa"/>
          </w:tcPr>
          <w:p w:rsidR="00C40B3D" w:rsidRPr="00A42300" w:rsidRDefault="00583F6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380" w:type="dxa"/>
          </w:tcPr>
          <w:p w:rsidR="00C40B3D" w:rsidRPr="00A42300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information </w:t>
            </w:r>
            <w:r w:rsidR="004915D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4915D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Account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Store all information user and action as : registration, login, log out,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viewprofile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…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Contribution (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database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opinion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,Q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&amp;A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Practice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Do test and Reading document</w:t>
            </w:r>
          </w:p>
        </w:tc>
      </w:tr>
      <w:tr w:rsidR="000A6FEF" w:rsidRPr="00A42300" w:rsidTr="00620129">
        <w:tc>
          <w:tcPr>
            <w:tcW w:w="593" w:type="dxa"/>
          </w:tcPr>
          <w:p w:rsidR="000A6FEF" w:rsidRPr="00A42300" w:rsidRDefault="000A6FE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Admin’s account management</w:t>
            </w:r>
          </w:p>
        </w:tc>
        <w:tc>
          <w:tcPr>
            <w:tcW w:w="1347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0A6FEF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to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(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add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delete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edit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D517FF" w:rsidRPr="00A42300" w:rsidTr="00620129">
        <w:tc>
          <w:tcPr>
            <w:tcW w:w="593" w:type="dxa"/>
          </w:tcPr>
          <w:p w:rsidR="00D517FF" w:rsidRPr="00A42300" w:rsidRDefault="00D517FF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Management member</w:t>
            </w:r>
          </w:p>
        </w:tc>
        <w:tc>
          <w:tcPr>
            <w:tcW w:w="1347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517FF" w:rsidRPr="00A42300" w:rsidRDefault="00D517F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to 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member</w:t>
            </w:r>
            <w:proofErr w:type="spellEnd"/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(ban/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unban,detele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)</w:t>
            </w:r>
          </w:p>
        </w:tc>
      </w:tr>
      <w:tr w:rsidR="00C40B3D" w:rsidRPr="00A42300" w:rsidTr="00620129">
        <w:tc>
          <w:tcPr>
            <w:tcW w:w="593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C40B3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C40B3D" w:rsidRPr="00A42300" w:rsidRDefault="00B468F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A42300" w:rsidTr="00620129">
        <w:tc>
          <w:tcPr>
            <w:tcW w:w="593" w:type="dxa"/>
          </w:tcPr>
          <w:p w:rsidR="00AA351D" w:rsidRPr="00A42300" w:rsidRDefault="00AA351D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AA351D" w:rsidRPr="00A42300" w:rsidRDefault="0034249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380" w:type="dxa"/>
          </w:tcPr>
          <w:p w:rsidR="00AA351D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0A6FEF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</w:t>
            </w:r>
            <w:r w:rsidR="00D601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A42300" w:rsidTr="00620129">
        <w:tc>
          <w:tcPr>
            <w:tcW w:w="593" w:type="dxa"/>
          </w:tcPr>
          <w:p w:rsidR="00B468F7" w:rsidRPr="00A42300" w:rsidRDefault="00B468F7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B468F7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A42300" w:rsidTr="00620129">
        <w:tc>
          <w:tcPr>
            <w:tcW w:w="593" w:type="dxa"/>
          </w:tcPr>
          <w:p w:rsidR="00D60122" w:rsidRPr="00A42300" w:rsidRDefault="00D60122" w:rsidP="00620129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203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="000A6FE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management</w:t>
            </w:r>
          </w:p>
        </w:tc>
        <w:tc>
          <w:tcPr>
            <w:tcW w:w="1347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380" w:type="dxa"/>
          </w:tcPr>
          <w:p w:rsidR="00D60122" w:rsidRPr="00A42300" w:rsidRDefault="00D60122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answer).</w:t>
            </w:r>
          </w:p>
        </w:tc>
      </w:tr>
    </w:tbl>
    <w:p w:rsidR="00C401B9" w:rsidRPr="00A42300" w:rsidRDefault="00C401B9" w:rsidP="00C401B9">
      <w:pPr>
        <w:pStyle w:val="Heading2"/>
        <w:rPr>
          <w:rFonts w:ascii="Times New Roman" w:hAnsi="Times New Roman" w:cs="Times New Roman"/>
          <w:i w:val="0"/>
        </w:rPr>
      </w:pPr>
      <w:bookmarkStart w:id="28" w:name="_Toc391909280"/>
      <w:bookmarkStart w:id="29" w:name="_Toc391909276"/>
      <w:r w:rsidRPr="00A42300">
        <w:rPr>
          <w:rFonts w:ascii="Times New Roman" w:hAnsi="Times New Roman" w:cs="Times New Roman"/>
          <w:i w:val="0"/>
        </w:rPr>
        <w:lastRenderedPageBreak/>
        <w:t>Common Package</w:t>
      </w:r>
      <w:bookmarkEnd w:id="28"/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0" w:name="_Toc391909281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0"/>
    </w:p>
    <w:p w:rsidR="00C401B9" w:rsidRPr="00A42300" w:rsidRDefault="005832AC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 wp14:anchorId="288A90FC" wp14:editId="66E8ECC9">
            <wp:extent cx="5274945" cy="292417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Admin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2"/>
        <w:gridCol w:w="2480"/>
        <w:gridCol w:w="5149"/>
      </w:tblGrid>
      <w:tr w:rsidR="00C401B9" w:rsidRPr="00A42300" w:rsidTr="00620129">
        <w:tc>
          <w:tcPr>
            <w:tcW w:w="64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A42300" w:rsidRDefault="00DA34A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</w:t>
            </w:r>
            <w:r w:rsidR="00CE42E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401B9" w:rsidRPr="00A42300" w:rsidTr="00620129">
        <w:tc>
          <w:tcPr>
            <w:tcW w:w="645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A42300" w:rsidRDefault="00CE42E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3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Vocabulary class</w:t>
      </w:r>
      <w:bookmarkEnd w:id="31"/>
    </w:p>
    <w:p w:rsidR="00C401B9" w:rsidRPr="00A42300" w:rsidRDefault="00620129" w:rsidP="0062012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  <w:r w:rsidR="00C401B9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588"/>
        <w:gridCol w:w="1048"/>
        <w:gridCol w:w="961"/>
        <w:gridCol w:w="1048"/>
        <w:gridCol w:w="3082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64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080" w:type="dxa"/>
          </w:tcPr>
          <w:p w:rsidR="00C401B9" w:rsidRPr="00A42300" w:rsidRDefault="00A4230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64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9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5"/>
        <w:gridCol w:w="3395"/>
        <w:gridCol w:w="4021"/>
      </w:tblGrid>
      <w:tr w:rsidR="00AE609A" w:rsidRPr="00A42300" w:rsidTr="00620129">
        <w:tc>
          <w:tcPr>
            <w:tcW w:w="863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546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02" w:type="dxa"/>
            <w:shd w:val="clear" w:color="auto" w:fill="92D050"/>
          </w:tcPr>
          <w:p w:rsidR="00AE609A" w:rsidRPr="00620129" w:rsidRDefault="00AE609A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find vocabulary in database that has hiragana as keyword input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eaning specialized in database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that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id was </w:t>
            </w:r>
            <w:r w:rsidR="009537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know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sentence in database that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contained </w:t>
            </w:r>
            <w:r w:rsidR="003D436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was found.</w:t>
            </w:r>
          </w:p>
        </w:tc>
      </w:tr>
      <w:tr w:rsidR="00AE609A" w:rsidRPr="00A42300" w:rsidTr="00620129">
        <w:tc>
          <w:tcPr>
            <w:tcW w:w="863" w:type="dxa"/>
          </w:tcPr>
          <w:p w:rsidR="00AE609A" w:rsidRPr="00A42300" w:rsidRDefault="00AE609A" w:rsidP="00620129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46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02" w:type="dxa"/>
          </w:tcPr>
          <w:p w:rsidR="00AE609A" w:rsidRPr="00A42300" w:rsidRDefault="00AE609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616B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meaning in database that id was known.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2" w:name="_Toc391909284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Grammar class</w:t>
      </w:r>
      <w:bookmarkEnd w:id="32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242"/>
        <w:gridCol w:w="961"/>
        <w:gridCol w:w="1048"/>
        <w:gridCol w:w="1134"/>
        <w:gridCol w:w="3341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8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7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82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990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8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0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465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319"/>
        <w:gridCol w:w="4093"/>
      </w:tblGrid>
      <w:tr w:rsidR="00C401B9" w:rsidRPr="00A42300" w:rsidTr="00620129">
        <w:tc>
          <w:tcPr>
            <w:tcW w:w="83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3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3A3207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database: </w:t>
            </w:r>
            <w:r w:rsidR="0085215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find grammar in database that has hiragana as keyword input.</w:t>
            </w:r>
          </w:p>
        </w:tc>
      </w:tr>
      <w:tr w:rsidR="00C401B9" w:rsidRPr="00A42300" w:rsidTr="00620129">
        <w:tc>
          <w:tcPr>
            <w:tcW w:w="83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1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93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A320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Interact with database: get sentence in database that contained grammar was found.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7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Pr="00A42300">
        <w:rPr>
          <w:rFonts w:ascii="Times New Roman" w:hAnsi="Times New Roman" w:cs="Times New Roman"/>
          <w:sz w:val="22"/>
          <w:szCs w:val="22"/>
        </w:rPr>
        <w:t>Video class</w:t>
      </w:r>
      <w:bookmarkEnd w:id="33"/>
    </w:p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     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1025"/>
        <w:gridCol w:w="917"/>
        <w:gridCol w:w="1045"/>
        <w:gridCol w:w="3567"/>
      </w:tblGrid>
      <w:tr w:rsidR="00C401B9" w:rsidRPr="00A42300" w:rsidTr="00620129">
        <w:tc>
          <w:tcPr>
            <w:tcW w:w="53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1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5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07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105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36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10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105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7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 xml:space="preserve">           </w:t>
      </w: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FF5F13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video in database that has title as keyword input.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91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Conversation class</w:t>
      </w:r>
      <w:bookmarkEnd w:id="34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662"/>
        <w:gridCol w:w="1173"/>
        <w:gridCol w:w="917"/>
        <w:gridCol w:w="1045"/>
        <w:gridCol w:w="2929"/>
      </w:tblGrid>
      <w:tr w:rsidR="00C401B9" w:rsidRPr="00A42300" w:rsidTr="00620129">
        <w:tc>
          <w:tcPr>
            <w:tcW w:w="557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92D050"/>
          </w:tcPr>
          <w:p w:rsidR="00C401B9" w:rsidRPr="00620129" w:rsidRDefault="00620129" w:rsidP="00620129">
            <w:pPr>
              <w:pStyle w:val="TableCaption0"/>
              <w:tabs>
                <w:tab w:val="left" w:pos="465"/>
                <w:tab w:val="center" w:pos="1342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C401B9"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Pr="00A42300" w:rsidRDefault="00A42300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A42300" w:rsidTr="00620129">
        <w:tc>
          <w:tcPr>
            <w:tcW w:w="557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Pr="00A42300" w:rsidRDefault="00C401B9" w:rsidP="00620129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685"/>
        <w:gridCol w:w="3727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A42300" w:rsidRDefault="00C401B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A42300" w:rsidRDefault="00645D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find conversation in database that has title as keyword input.</w:t>
            </w:r>
          </w:p>
        </w:tc>
      </w:tr>
    </w:tbl>
    <w:p w:rsidR="00C401B9" w:rsidRPr="00A42300" w:rsidRDefault="00C401B9" w:rsidP="00C401B9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A42300">
        <w:rPr>
          <w:rFonts w:ascii="Times New Roman" w:hAnsi="Times New Roman" w:cs="Times New Roman"/>
          <w:sz w:val="22"/>
          <w:szCs w:val="22"/>
        </w:rPr>
        <w:t>SearchController</w:t>
      </w:r>
      <w:proofErr w:type="spellEnd"/>
    </w:p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1053"/>
        <w:gridCol w:w="900"/>
        <w:gridCol w:w="3193"/>
      </w:tblGrid>
      <w:tr w:rsidR="00C401B9" w:rsidRPr="00A42300" w:rsidTr="00620129">
        <w:tc>
          <w:tcPr>
            <w:tcW w:w="524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08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7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9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524" w:type="dxa"/>
          </w:tcPr>
          <w:p w:rsidR="00C401B9" w:rsidRPr="00A42300" w:rsidRDefault="00C401B9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08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7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19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A42300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C401B9" w:rsidRPr="00A42300" w:rsidTr="00620129">
        <w:tc>
          <w:tcPr>
            <w:tcW w:w="899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C401B9" w:rsidRPr="00620129" w:rsidRDefault="00C401B9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A42300" w:rsidTr="00620129">
        <w:tc>
          <w:tcPr>
            <w:tcW w:w="899" w:type="dxa"/>
          </w:tcPr>
          <w:p w:rsidR="00C401B9" w:rsidRPr="00A42300" w:rsidRDefault="00C401B9" w:rsidP="00620129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A42300" w:rsidRDefault="00C401B9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A42300" w:rsidRDefault="00C401B9" w:rsidP="00C401B9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F0874" w:rsidRPr="00A42300" w:rsidRDefault="00BF0874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Common Sequence Diagram</w:t>
      </w:r>
    </w:p>
    <w:p w:rsidR="00BF0874" w:rsidRPr="00A42300" w:rsidRDefault="00BF0874" w:rsidP="00BF087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0D0C1AD" wp14:editId="33A2B77B">
            <wp:extent cx="5274945" cy="7600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Sequ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60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1703E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Account management </w:t>
      </w:r>
      <w:r w:rsidR="00C40B3D" w:rsidRPr="00A42300">
        <w:rPr>
          <w:rFonts w:ascii="Times New Roman" w:hAnsi="Times New Roman" w:cs="Times New Roman"/>
          <w:i w:val="0"/>
        </w:rPr>
        <w:t>Package</w:t>
      </w:r>
      <w:bookmarkEnd w:id="29"/>
    </w:p>
    <w:p w:rsidR="00C40B3D" w:rsidRPr="00A42300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5" w:name="_Toc391909277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5"/>
    </w:p>
    <w:p w:rsidR="00FB3753" w:rsidRPr="00A42300" w:rsidRDefault="00DB7A99" w:rsidP="00746F90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3726F8" wp14:editId="2FDEAE0B">
            <wp:extent cx="5274945" cy="361124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A42300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7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92D050"/>
        <w:tblLook w:val="0000" w:firstRow="0" w:lastRow="0" w:firstColumn="0" w:lastColumn="0" w:noHBand="0" w:noVBand="0"/>
      </w:tblPr>
      <w:tblGrid>
        <w:gridCol w:w="612"/>
        <w:gridCol w:w="2292"/>
        <w:gridCol w:w="4872"/>
      </w:tblGrid>
      <w:tr w:rsidR="00620129" w:rsidRPr="00620129" w:rsidTr="00620129">
        <w:tc>
          <w:tcPr>
            <w:tcW w:w="648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C40B3D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  <w:shd w:val="clear" w:color="auto" w:fill="FFFFFF" w:themeFill="background1"/>
          </w:tcPr>
          <w:p w:rsidR="00C40B3D" w:rsidRPr="00620129" w:rsidRDefault="00AA35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  <w:shd w:val="clear" w:color="auto" w:fill="FFFFFF" w:themeFill="background1"/>
          </w:tcPr>
          <w:p w:rsidR="00C40B3D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620129" w:rsidRPr="00620129" w:rsidTr="00620129">
        <w:tc>
          <w:tcPr>
            <w:tcW w:w="648" w:type="dxa"/>
            <w:shd w:val="clear" w:color="auto" w:fill="FFFFFF" w:themeFill="background1"/>
          </w:tcPr>
          <w:p w:rsidR="00FE2B56" w:rsidRPr="00620129" w:rsidRDefault="00C874E6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  <w:shd w:val="clear" w:color="auto" w:fill="FFFFFF" w:themeFill="background1"/>
          </w:tcPr>
          <w:p w:rsidR="00FE2B56" w:rsidRPr="00620129" w:rsidRDefault="00FE2B56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  <w:shd w:val="clear" w:color="auto" w:fill="FFFFFF" w:themeFill="background1"/>
          </w:tcPr>
          <w:p w:rsidR="00FE2B56" w:rsidRPr="00620129" w:rsidRDefault="006C4464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874E6" w:rsidRPr="00A42300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Pr="00A42300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A42300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A42300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8"/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6"/>
    </w:p>
    <w:p w:rsidR="00C874E6" w:rsidRPr="00A42300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AB22A3" w:rsidRPr="00A42300" w:rsidTr="00620129">
        <w:tc>
          <w:tcPr>
            <w:tcW w:w="535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AB22A3" w:rsidRPr="00620129" w:rsidRDefault="00AB22A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107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A42300" w:rsidTr="00620129">
        <w:tc>
          <w:tcPr>
            <w:tcW w:w="535" w:type="dxa"/>
          </w:tcPr>
          <w:p w:rsidR="00AB22A3" w:rsidRPr="00A42300" w:rsidRDefault="00AB22A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107" w:type="dxa"/>
          </w:tcPr>
          <w:p w:rsidR="00AB22A3" w:rsidRPr="00A42300" w:rsidRDefault="00A4230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AB22A3" w:rsidRPr="00A42300" w:rsidRDefault="0047525A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AB22A3" w:rsidRPr="00A42300" w:rsidRDefault="00AB22A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B3D" w:rsidRPr="00A42300" w:rsidRDefault="005162A7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 w:val="0"/>
          <w:sz w:val="22"/>
          <w:szCs w:val="22"/>
          <w:lang w:eastAsia="ja-JP"/>
        </w:rPr>
        <w:tab/>
      </w:r>
      <w:r w:rsidR="00C40B3D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C40B3D" w:rsidRPr="00A42300" w:rsidTr="00620129">
        <w:tc>
          <w:tcPr>
            <w:tcW w:w="899" w:type="dxa"/>
            <w:shd w:val="clear" w:color="auto" w:fill="92D050"/>
          </w:tcPr>
          <w:p w:rsidR="00C40B3D" w:rsidRPr="00620129" w:rsidRDefault="00FE2B56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</w:r>
            <w:r w:rsidR="00C40B3D"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C40B3D" w:rsidRPr="00620129" w:rsidRDefault="00C40B3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A42300" w:rsidTr="00620129">
        <w:tc>
          <w:tcPr>
            <w:tcW w:w="899" w:type="dxa"/>
          </w:tcPr>
          <w:p w:rsidR="00C40B3D" w:rsidRPr="00A42300" w:rsidRDefault="00C40B3D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A42300" w:rsidRDefault="00552C1C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that has user’s information as information input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438A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information of user when they logged in.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5746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check information of user when they want login to website.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508F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reset password of account that has email as email input.</w:t>
            </w:r>
          </w:p>
        </w:tc>
      </w:tr>
      <w:tr w:rsidR="00CE3169" w:rsidRPr="00A42300" w:rsidTr="00620129">
        <w:tc>
          <w:tcPr>
            <w:tcW w:w="899" w:type="dxa"/>
          </w:tcPr>
          <w:p w:rsidR="00CE3169" w:rsidRPr="00A42300" w:rsidRDefault="00CE3169" w:rsidP="00620129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A42300" w:rsidRDefault="0026007E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A42300" w:rsidRDefault="00CE3169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332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user.</w:t>
            </w:r>
          </w:p>
        </w:tc>
      </w:tr>
    </w:tbl>
    <w:p w:rsidR="00290D03" w:rsidRPr="00A42300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9"/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930"/>
        <w:gridCol w:w="875"/>
        <w:gridCol w:w="3341"/>
      </w:tblGrid>
      <w:tr w:rsidR="00290D03" w:rsidRPr="00A42300" w:rsidTr="00620129">
        <w:tc>
          <w:tcPr>
            <w:tcW w:w="53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58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465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535" w:type="dxa"/>
          </w:tcPr>
          <w:p w:rsidR="00290D03" w:rsidRPr="00A42300" w:rsidRDefault="00290D03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58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5" w:type="dxa"/>
          </w:tcPr>
          <w:p w:rsidR="00290D03" w:rsidRPr="00A42300" w:rsidRDefault="00290D03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A42300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A42300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290D03" w:rsidRPr="00A42300" w:rsidTr="00620129">
        <w:tc>
          <w:tcPr>
            <w:tcW w:w="899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290D03" w:rsidRPr="00620129" w:rsidRDefault="00290D03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A42300" w:rsidTr="00620129">
        <w:tc>
          <w:tcPr>
            <w:tcW w:w="899" w:type="dxa"/>
          </w:tcPr>
          <w:p w:rsidR="00290D03" w:rsidRPr="00A42300" w:rsidRDefault="00290D03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A42300" w:rsidRDefault="00A27410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A42300" w:rsidTr="00620129">
        <w:tc>
          <w:tcPr>
            <w:tcW w:w="899" w:type="dxa"/>
          </w:tcPr>
          <w:p w:rsidR="00EF0504" w:rsidRPr="00A42300" w:rsidRDefault="00EF0504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A42300" w:rsidTr="00620129">
        <w:tc>
          <w:tcPr>
            <w:tcW w:w="899" w:type="dxa"/>
          </w:tcPr>
          <w:p w:rsidR="00A27410" w:rsidRPr="00A42300" w:rsidRDefault="00A27410" w:rsidP="00620129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Pr="00A42300" w:rsidRDefault="00A2741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Pr="00A42300" w:rsidRDefault="00CB27F4" w:rsidP="0062012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176FFB" w:rsidRPr="00A42300" w:rsidRDefault="00176FF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8" w:name="_Toc391909293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176FFB" w:rsidRPr="00A42300" w:rsidRDefault="00176FFB" w:rsidP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Register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211D99F" wp14:editId="01D66BE7">
            <wp:extent cx="54483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Login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9F626CF" wp14:editId="133B8BEB">
            <wp:extent cx="5274945" cy="3018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Logout</w:t>
      </w:r>
    </w:p>
    <w:p w:rsidR="00176FFB" w:rsidRPr="00A42300" w:rsidRDefault="00176FFB" w:rsidP="00176FF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E73757A" wp14:editId="5E6EBF6D">
            <wp:extent cx="5505450" cy="339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ut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FFB" w:rsidRPr="00A42300" w:rsidRDefault="00176FFB" w:rsidP="00176FFB">
      <w:pPr>
        <w:rPr>
          <w:rFonts w:ascii="Times New Roman" w:hAnsi="Times New Roman" w:cs="Times New Roman"/>
          <w:sz w:val="22"/>
          <w:szCs w:val="22"/>
        </w:rPr>
      </w:pPr>
    </w:p>
    <w:p w:rsidR="00176FFB" w:rsidRPr="00A42300" w:rsidRDefault="00176FF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View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9B294D5" wp14:editId="3304A039">
            <wp:extent cx="5534025" cy="3390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rofile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587" w:rsidRPr="00A42300" w:rsidRDefault="00326587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Edit profile</w:t>
      </w:r>
    </w:p>
    <w:p w:rsidR="00326587" w:rsidRPr="00A42300" w:rsidRDefault="00326587" w:rsidP="00326587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3837350" wp14:editId="74EB9E46">
            <wp:extent cx="5314950" cy="3390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A42300" w:rsidRDefault="00C401B9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Contact Package</w:t>
      </w: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Pr="00A42300" w:rsidRDefault="00ED7F08" w:rsidP="0029162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E23D7F2" wp14:editId="102023C7">
            <wp:extent cx="5274945" cy="39046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Pr="00A42300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="00E6719C" w:rsidRPr="00A42300">
        <w:rPr>
          <w:rFonts w:ascii="Times New Roman" w:hAnsi="Times New Roman" w:cs="Times New Roman"/>
          <w:sz w:val="22"/>
          <w:szCs w:val="22"/>
        </w:rPr>
        <w:tab/>
      </w:r>
      <w:r w:rsidRPr="00A42300">
        <w:rPr>
          <w:rFonts w:ascii="Times New Roman" w:hAnsi="Times New Roman" w:cs="Times New Roman"/>
          <w:sz w:val="22"/>
          <w:szCs w:val="22"/>
        </w:rPr>
        <w:t xml:space="preserve">       </w:t>
      </w:r>
      <w:r w:rsidR="00FA7A7F"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p w:rsidR="00291622" w:rsidRPr="00A42300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73"/>
        <w:gridCol w:w="5253"/>
      </w:tblGrid>
      <w:tr w:rsidR="00CA0F1D" w:rsidRPr="00A42300" w:rsidTr="00620129">
        <w:tc>
          <w:tcPr>
            <w:tcW w:w="648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92D050"/>
          </w:tcPr>
          <w:p w:rsidR="00CA0F1D" w:rsidRPr="00620129" w:rsidRDefault="00CA0F1D" w:rsidP="00620129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CA0F1D" w:rsidRPr="00A42300" w:rsidTr="00620129">
        <w:tc>
          <w:tcPr>
            <w:tcW w:w="648" w:type="dxa"/>
          </w:tcPr>
          <w:p w:rsidR="00CA0F1D" w:rsidRPr="00A42300" w:rsidRDefault="00CA0F1D" w:rsidP="00620129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A42300" w:rsidRDefault="00CA0F1D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A42300" w:rsidRDefault="00615790" w:rsidP="00620129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A0F1D" w:rsidRDefault="00CA0F1D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20129" w:rsidRPr="00A42300" w:rsidRDefault="00620129" w:rsidP="00CA0F1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Pr="00A42300">
        <w:rPr>
          <w:rFonts w:ascii="Times New Roman" w:hAnsi="Times New Roman" w:cs="Times New Roman"/>
          <w:sz w:val="22"/>
          <w:szCs w:val="22"/>
        </w:rPr>
        <w:t>User class</w:t>
      </w:r>
    </w:p>
    <w:p w:rsidR="00620129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1173"/>
        <w:gridCol w:w="1017"/>
        <w:gridCol w:w="875"/>
        <w:gridCol w:w="3255"/>
      </w:tblGrid>
      <w:tr w:rsidR="00FA5E9E" w:rsidRPr="00A42300" w:rsidTr="00FA5E9E">
        <w:tc>
          <w:tcPr>
            <w:tcW w:w="53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1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8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75" w:type="dxa"/>
            <w:shd w:val="clear" w:color="auto" w:fill="92D050"/>
          </w:tcPr>
          <w:p w:rsidR="00FA5E9E" w:rsidRPr="00FA5E9E" w:rsidRDefault="00FA5E9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5E9E" w:rsidRPr="00A42300" w:rsidTr="00FA5E9E">
        <w:tc>
          <w:tcPr>
            <w:tcW w:w="535" w:type="dxa"/>
          </w:tcPr>
          <w:p w:rsidR="00FA5E9E" w:rsidRPr="00A42300" w:rsidRDefault="00FA5E9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48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375" w:type="dxa"/>
          </w:tcPr>
          <w:p w:rsidR="00FA5E9E" w:rsidRPr="00A42300" w:rsidRDefault="00FA5E9E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Pr="00FA5E9E" w:rsidRDefault="00FA5E9E" w:rsidP="00FA5E9E">
      <w:pPr>
        <w:rPr>
          <w:lang w:eastAsia="ja-JP"/>
        </w:rPr>
      </w:pPr>
    </w:p>
    <w:p w:rsidR="00844B23" w:rsidRPr="00A42300" w:rsidRDefault="00844B23" w:rsidP="00620129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844B23" w:rsidRPr="00A42300" w:rsidTr="00FA5E9E">
        <w:tc>
          <w:tcPr>
            <w:tcW w:w="899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844B23" w:rsidRPr="00620129" w:rsidRDefault="00844B23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20129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360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opinion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2653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Q&amp;A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vocabulary’s meaning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0539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of user to database that user was input.</w:t>
            </w:r>
          </w:p>
        </w:tc>
      </w:tr>
      <w:tr w:rsidR="00844B23" w:rsidRPr="00A42300" w:rsidTr="00FA5E9E">
        <w:tc>
          <w:tcPr>
            <w:tcW w:w="899" w:type="dxa"/>
          </w:tcPr>
          <w:p w:rsidR="00844B23" w:rsidRPr="00A42300" w:rsidRDefault="00844B23" w:rsidP="00FA5E9E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A42300" w:rsidRDefault="00844B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5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grammar of user to database that user was input.</w:t>
            </w:r>
          </w:p>
        </w:tc>
      </w:tr>
    </w:tbl>
    <w:p w:rsidR="00844B23" w:rsidRPr="00A42300" w:rsidRDefault="00844B23" w:rsidP="00844B23">
      <w:pPr>
        <w:rPr>
          <w:rFonts w:ascii="Times New Roman" w:hAnsi="Times New Roman" w:cs="Times New Roman"/>
          <w:sz w:val="22"/>
          <w:szCs w:val="22"/>
        </w:rPr>
      </w:pPr>
    </w:p>
    <w:p w:rsidR="00C401B9" w:rsidRPr="00A42300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172724" w:rsidRPr="00A42300" w:rsidTr="00FA5E9E">
        <w:tc>
          <w:tcPr>
            <w:tcW w:w="55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556" w:type="dxa"/>
          </w:tcPr>
          <w:p w:rsidR="00172724" w:rsidRPr="00A42300" w:rsidRDefault="0017272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5E9E" w:rsidRDefault="00FA5E9E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172724" w:rsidRPr="00A42300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172724" w:rsidRPr="00A42300" w:rsidTr="00FA5E9E">
        <w:tc>
          <w:tcPr>
            <w:tcW w:w="899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172724" w:rsidRPr="00FA5E9E" w:rsidRDefault="0017272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A42300" w:rsidTr="00FA5E9E">
        <w:tc>
          <w:tcPr>
            <w:tcW w:w="899" w:type="dxa"/>
          </w:tcPr>
          <w:p w:rsidR="00172724" w:rsidRPr="00A42300" w:rsidRDefault="00172724" w:rsidP="00FA5E9E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A42300" w:rsidRDefault="0017272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A42300" w:rsidRDefault="0017272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A42300" w:rsidRDefault="00172724" w:rsidP="00172724">
      <w:pPr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A64B73" w:rsidRPr="00A42300" w:rsidRDefault="00A64B73" w:rsidP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Vocabulary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C0939FF" wp14:editId="4902C806">
            <wp:extent cx="5268673" cy="293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Vocabulary 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Grammar</w:t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AC06699" wp14:editId="122CBBF3">
            <wp:extent cx="5276850" cy="3152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Grammar Sequen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73" w:rsidRPr="00A42300" w:rsidRDefault="00A64B73" w:rsidP="00A64B73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A64B73" w:rsidRPr="00A42300" w:rsidRDefault="00A64B7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Kanji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9330DE0" wp14:editId="16A837D9">
            <wp:extent cx="5000625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Kanji 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Contributed Opinion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E7341C5" wp14:editId="36AEF669">
            <wp:extent cx="5276850" cy="3390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Opinion 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8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9056BC" w:rsidRPr="00A42300" w:rsidRDefault="009056BC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Contributed Q&amp;A</w:t>
      </w:r>
    </w:p>
    <w:p w:rsidR="009056BC" w:rsidRPr="00A42300" w:rsidRDefault="009056BC" w:rsidP="009056BC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12FFDCC" wp14:editId="59286B47">
            <wp:extent cx="5133975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Q&amp;A Sequ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EC" w:rsidRPr="00A42300" w:rsidRDefault="00E44EEC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Practice manageme</w:t>
      </w:r>
      <w:r w:rsidR="00FA7A7F" w:rsidRPr="00A42300">
        <w:rPr>
          <w:rFonts w:ascii="Times New Roman" w:hAnsi="Times New Roman" w:cs="Times New Roman"/>
          <w:i w:val="0"/>
        </w:rPr>
        <w:t xml:space="preserve">nt </w:t>
      </w:r>
      <w:r w:rsidRPr="00A42300">
        <w:rPr>
          <w:rFonts w:ascii="Times New Roman" w:hAnsi="Times New Roman" w:cs="Times New Roman"/>
          <w:i w:val="0"/>
        </w:rPr>
        <w:t>Package</w:t>
      </w:r>
    </w:p>
    <w:p w:rsidR="00E44EEC" w:rsidRPr="00A42300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Pr="00A42300" w:rsidRDefault="00D86735" w:rsidP="007A674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EA8597B" wp14:editId="1B7DC9F5">
            <wp:extent cx="5274945" cy="38417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Pr="00A42300" w:rsidRDefault="00B24F58" w:rsidP="00B24F58">
      <w:pPr>
        <w:ind w:left="1440" w:firstLine="720"/>
        <w:rPr>
          <w:rFonts w:ascii="Times New Roman" w:hAnsi="Times New Roman" w:cs="Times New Roman"/>
          <w:b/>
          <w:i/>
          <w:sz w:val="22"/>
          <w:szCs w:val="22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</w:rPr>
        <w:t>Figure 4: Class diagram Practice</w:t>
      </w:r>
      <w:r w:rsidR="00E85623"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management</w:t>
      </w:r>
      <w:r w:rsidRPr="00A42300">
        <w:rPr>
          <w:rFonts w:ascii="Times New Roman" w:hAnsi="Times New Roman" w:cs="Times New Roman"/>
          <w:b/>
          <w:i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FA5E9E">
        <w:tc>
          <w:tcPr>
            <w:tcW w:w="63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FA5E9E" w:rsidRDefault="0025193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25193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FA5E9E">
        <w:tc>
          <w:tcPr>
            <w:tcW w:w="637" w:type="dxa"/>
          </w:tcPr>
          <w:p w:rsidR="0025193E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21F6A" w:rsidRPr="00A42300" w:rsidTr="00FA5E9E">
        <w:tc>
          <w:tcPr>
            <w:tcW w:w="637" w:type="dxa"/>
          </w:tcPr>
          <w:p w:rsidR="00B21F6A" w:rsidRPr="00A42300" w:rsidRDefault="00B21F6A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A42300" w:rsidRDefault="00B21F6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A42300" w:rsidRDefault="00557E3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models</w:t>
            </w:r>
          </w:p>
        </w:tc>
      </w:tr>
    </w:tbl>
    <w:p w:rsidR="0025193E" w:rsidRDefault="0025193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25193E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62A7" w:rsidRPr="00FA5E9E" w:rsidRDefault="007A6742" w:rsidP="005162A7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FA5E9E">
        <w:rPr>
          <w:rFonts w:ascii="Times New Roman" w:hAnsi="Times New Roman" w:cs="Times New Roman"/>
          <w:sz w:val="22"/>
          <w:szCs w:val="22"/>
        </w:rPr>
        <w:lastRenderedPageBreak/>
        <w:t xml:space="preserve">Model </w:t>
      </w:r>
      <w:proofErr w:type="spellStart"/>
      <w:r w:rsidRPr="00FA5E9E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FA5E9E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B24F58" w:rsidRPr="00A42300" w:rsidTr="00FA5E9E">
        <w:tc>
          <w:tcPr>
            <w:tcW w:w="557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A42300" w:rsidTr="00FA5E9E">
        <w:tc>
          <w:tcPr>
            <w:tcW w:w="557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Pr="00A42300" w:rsidRDefault="00B24F58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Pr="00A42300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B24F58" w:rsidRPr="00A42300" w:rsidTr="00FA5E9E">
        <w:tc>
          <w:tcPr>
            <w:tcW w:w="899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B24F58" w:rsidRPr="00FA5E9E" w:rsidRDefault="00B24F58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vocabulary of 50 lesson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</w:t>
            </w:r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Minna</w:t>
            </w:r>
            <w:proofErr w:type="spellEnd"/>
            <w:r w:rsidR="007802E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Nihon in database.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72B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reading document when reading was know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vocabulary in </w:t>
            </w:r>
            <w:r w:rsidR="000D67C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A42300" w:rsidRDefault="000D67C7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vocabulary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6FE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kanji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grammar in database that has level N2.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N3.</w:t>
            </w:r>
          </w:p>
        </w:tc>
      </w:tr>
      <w:tr w:rsidR="00B24F58" w:rsidRPr="00A42300" w:rsidTr="00FA5E9E">
        <w:tc>
          <w:tcPr>
            <w:tcW w:w="899" w:type="dxa"/>
          </w:tcPr>
          <w:p w:rsidR="00B24F58" w:rsidRPr="00A42300" w:rsidRDefault="00B24F58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A42300" w:rsidRDefault="00B24F58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676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article in database that has level N2.</w:t>
            </w:r>
          </w:p>
        </w:tc>
      </w:tr>
    </w:tbl>
    <w:p w:rsidR="007A6742" w:rsidRPr="00A42300" w:rsidRDefault="007A6742" w:rsidP="007A6742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Conversation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963"/>
        <w:gridCol w:w="1092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2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26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573595" w:rsidRPr="00A42300" w:rsidRDefault="00573595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conversational communication in database.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SC.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TC1.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TC2.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7359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70E2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detail of conversation in database that id of conversation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Listening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556"/>
        <w:gridCol w:w="1077"/>
        <w:gridCol w:w="990"/>
        <w:gridCol w:w="900"/>
        <w:gridCol w:w="2203"/>
      </w:tblGrid>
      <w:tr w:rsidR="00360B34" w:rsidRPr="00A42300" w:rsidTr="00FA5E9E">
        <w:tc>
          <w:tcPr>
            <w:tcW w:w="525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7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0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Lis_title</w:t>
            </w:r>
            <w:proofErr w:type="spellEnd"/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1077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25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1077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A42300" w:rsidTr="00FA5E9E">
        <w:tc>
          <w:tcPr>
            <w:tcW w:w="525" w:type="dxa"/>
          </w:tcPr>
          <w:p w:rsidR="00E963B0" w:rsidRPr="00A42300" w:rsidRDefault="00E963B0" w:rsidP="00FA5E9E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56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Sourcefile_file</w:t>
            </w:r>
            <w:proofErr w:type="spellEnd"/>
          </w:p>
        </w:tc>
        <w:tc>
          <w:tcPr>
            <w:tcW w:w="1077" w:type="dxa"/>
          </w:tcPr>
          <w:p w:rsidR="00E963B0" w:rsidRPr="00A42300" w:rsidRDefault="00E963B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0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963B0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03" w:type="dxa"/>
          </w:tcPr>
          <w:p w:rsidR="00E963B0" w:rsidRPr="00A42300" w:rsidRDefault="00E963B0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A42300" w:rsidRDefault="0057359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database: get detail of listening in database that id of listening was known.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N2N3.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052B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N4N5.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Model Test class</w:t>
      </w: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952"/>
        <w:gridCol w:w="1100"/>
        <w:gridCol w:w="955"/>
        <w:gridCol w:w="2929"/>
      </w:tblGrid>
      <w:tr w:rsidR="00360B34" w:rsidRPr="00A42300" w:rsidTr="00FA5E9E">
        <w:tc>
          <w:tcPr>
            <w:tcW w:w="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80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8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03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980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A42300" w:rsidTr="00FA5E9E">
        <w:tc>
          <w:tcPr>
            <w:tcW w:w="537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360B34" w:rsidRPr="00A42300" w:rsidRDefault="00360B34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980" w:type="dxa"/>
          </w:tcPr>
          <w:p w:rsidR="00360B34" w:rsidRPr="00A42300" w:rsidRDefault="00A42300" w:rsidP="00FA5E9E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84" w:type="dxa"/>
          </w:tcPr>
          <w:p w:rsidR="00360B34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036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B6E7C" w:rsidRDefault="003B6E7C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Default="00FA5E9E" w:rsidP="00FA5E9E">
      <w:pPr>
        <w:rPr>
          <w:lang w:eastAsia="ja-JP"/>
        </w:rPr>
      </w:pPr>
    </w:p>
    <w:p w:rsidR="00FA5E9E" w:rsidRPr="00FA5E9E" w:rsidRDefault="00FA5E9E" w:rsidP="00FA5E9E">
      <w:pPr>
        <w:rPr>
          <w:lang w:eastAsia="ja-JP"/>
        </w:rPr>
      </w:pPr>
    </w:p>
    <w:p w:rsidR="00360B34" w:rsidRPr="00A42300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2239"/>
        <w:gridCol w:w="5505"/>
      </w:tblGrid>
      <w:tr w:rsidR="00360B34" w:rsidRPr="00A42300" w:rsidTr="00FA5E9E">
        <w:tc>
          <w:tcPr>
            <w:tcW w:w="534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test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question when id of test was known.</w:t>
            </w:r>
          </w:p>
        </w:tc>
      </w:tr>
      <w:tr w:rsidR="00360B34" w:rsidRPr="00A42300" w:rsidTr="00FA5E9E">
        <w:tc>
          <w:tcPr>
            <w:tcW w:w="534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2203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answer when id of question was known.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7A6742" w:rsidRPr="00A42300" w:rsidRDefault="007A6742" w:rsidP="007A6742">
      <w:pPr>
        <w:pStyle w:val="Heading3"/>
        <w:rPr>
          <w:rFonts w:ascii="Times New Roman" w:hAnsi="Times New Roman" w:cs="Times New Roman"/>
          <w:sz w:val="22"/>
          <w:szCs w:val="22"/>
        </w:rPr>
      </w:pPr>
      <w:proofErr w:type="spellStart"/>
      <w:r w:rsidRPr="00A42300">
        <w:rPr>
          <w:rFonts w:ascii="Times New Roman" w:hAnsi="Times New Roman" w:cs="Times New Roman"/>
          <w:sz w:val="22"/>
          <w:szCs w:val="22"/>
        </w:rPr>
        <w:t>HomeController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408"/>
        <w:gridCol w:w="1173"/>
        <w:gridCol w:w="661"/>
        <w:gridCol w:w="790"/>
        <w:gridCol w:w="3695"/>
      </w:tblGrid>
      <w:tr w:rsidR="00360B34" w:rsidRPr="00A42300" w:rsidTr="00FA5E9E">
        <w:tc>
          <w:tcPr>
            <w:tcW w:w="55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556" w:type="dxa"/>
          </w:tcPr>
          <w:p w:rsidR="00360B34" w:rsidRPr="00A42300" w:rsidRDefault="00360B34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A42300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360B34" w:rsidRPr="00A42300" w:rsidTr="00FA5E9E">
        <w:tc>
          <w:tcPr>
            <w:tcW w:w="899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360B34" w:rsidRPr="00FA5E9E" w:rsidRDefault="00360B34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A42300" w:rsidTr="00FA5E9E">
        <w:tc>
          <w:tcPr>
            <w:tcW w:w="899" w:type="dxa"/>
          </w:tcPr>
          <w:p w:rsidR="00360B34" w:rsidRPr="00A42300" w:rsidRDefault="00360B34" w:rsidP="00FA5E9E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A42300" w:rsidRDefault="00360B34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Pr="00A42300" w:rsidRDefault="00B24F5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A42300" w:rsidRDefault="00360B34" w:rsidP="00360B34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E757F5" w:rsidRPr="00A42300" w:rsidRDefault="00E757F5" w:rsidP="00E757F5">
      <w:pPr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 w:rsidP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Do Test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3B982A9" wp14:editId="3ED67240">
            <wp:extent cx="5410200" cy="4933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 Test Sequen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E757F5" w:rsidRPr="00A42300" w:rsidRDefault="00E757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Tracking Mark</w:t>
      </w:r>
    </w:p>
    <w:p w:rsidR="00E757F5" w:rsidRPr="00A42300" w:rsidRDefault="00E757F5" w:rsidP="00E757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3E9C775" wp14:editId="7A95B4E8">
            <wp:extent cx="5495925" cy="339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cking Mark Sequen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Training Listening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C4A2D94" wp14:editId="24C36600">
            <wp:extent cx="5276551" cy="70770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 Listening Sequenc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70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47884" w:rsidRPr="00A42300" w:rsidRDefault="00B4788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Listening Conversation</w:t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72CE2AA" wp14:editId="10009DB4">
            <wp:extent cx="5295900" cy="7905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ning Conversation Seque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83" cy="79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884" w:rsidRPr="00A42300" w:rsidRDefault="00B47884" w:rsidP="00B4788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t>Admin’s account management Package</w:t>
      </w: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Pr="00A42300" w:rsidRDefault="0017687E" w:rsidP="00F13198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2AEC54E" wp14:editId="05D3FCAF">
            <wp:extent cx="5274945" cy="390461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Pr="00A42300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 w:rsidRPr="00A42300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 w:rsidRPr="00A42300">
        <w:rPr>
          <w:rFonts w:ascii="Times New Roman" w:hAnsi="Times New Roman" w:cs="Times New Roman"/>
          <w:b/>
          <w:sz w:val="22"/>
          <w:szCs w:val="22"/>
        </w:rPr>
        <w:t xml:space="preserve"> package</w:t>
      </w:r>
    </w:p>
    <w:p w:rsidR="00F13198" w:rsidRPr="00A42300" w:rsidRDefault="00F13198" w:rsidP="00F13198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F7637B" w:rsidRPr="00A42300" w:rsidTr="00FA5E9E">
        <w:tc>
          <w:tcPr>
            <w:tcW w:w="647" w:type="dxa"/>
            <w:shd w:val="clear" w:color="auto" w:fill="92D050"/>
          </w:tcPr>
          <w:p w:rsidR="00F7637B" w:rsidRPr="00FA5E9E" w:rsidRDefault="00FA5E9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NN</w:t>
            </w:r>
            <w:r w:rsidR="00F7637B"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  <w:proofErr w:type="spellEnd"/>
          </w:p>
        </w:tc>
        <w:tc>
          <w:tcPr>
            <w:tcW w:w="250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7637B" w:rsidRPr="00A42300" w:rsidTr="00FA5E9E">
        <w:tc>
          <w:tcPr>
            <w:tcW w:w="647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F7637B" w:rsidRPr="00A42300" w:rsidRDefault="00FC5923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A42300" w:rsidRDefault="00886CC2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A5E9E" w:rsidRPr="00A42300" w:rsidRDefault="00FA5E9E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507"/>
        <w:gridCol w:w="1074"/>
        <w:gridCol w:w="917"/>
        <w:gridCol w:w="1173"/>
        <w:gridCol w:w="3057"/>
      </w:tblGrid>
      <w:tr w:rsidR="00F7637B" w:rsidRPr="00A42300" w:rsidTr="00FA5E9E">
        <w:tc>
          <w:tcPr>
            <w:tcW w:w="53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558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7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4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6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107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A42300" w:rsidTr="00FA5E9E">
        <w:tc>
          <w:tcPr>
            <w:tcW w:w="535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58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107" w:type="dxa"/>
          </w:tcPr>
          <w:p w:rsidR="00F7637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44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10" w:type="dxa"/>
          </w:tcPr>
          <w:p w:rsidR="00F7637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69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637B" w:rsidRPr="00A42300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create a new account with role as admin</w:t>
            </w:r>
            <w:r w:rsidR="00E6308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and save to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information of account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into datab</w:t>
            </w:r>
            <w:r w:rsidR="003E71A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 w:rsidR="00A064E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</w:t>
            </w:r>
            <w:r w:rsidR="003B6E7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F7637B" w:rsidRPr="00A42300" w:rsidRDefault="00F7637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8152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account in database that id of account was known.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</w:rPr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790"/>
        <w:gridCol w:w="917"/>
        <w:gridCol w:w="3184"/>
      </w:tblGrid>
      <w:tr w:rsidR="00F7637B" w:rsidRPr="00A42300" w:rsidTr="00FA5E9E">
        <w:tc>
          <w:tcPr>
            <w:tcW w:w="556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556" w:type="dxa"/>
          </w:tcPr>
          <w:p w:rsidR="00F7637B" w:rsidRPr="00A42300" w:rsidRDefault="00F7637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A42300" w:rsidRDefault="00F7637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A42300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F7637B" w:rsidRPr="00A42300" w:rsidTr="00FA5E9E">
        <w:tc>
          <w:tcPr>
            <w:tcW w:w="899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F7637B" w:rsidRPr="00FA5E9E" w:rsidRDefault="00F7637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A42300" w:rsidTr="00FA5E9E">
        <w:tc>
          <w:tcPr>
            <w:tcW w:w="899" w:type="dxa"/>
          </w:tcPr>
          <w:p w:rsidR="00F7637B" w:rsidRPr="00A42300" w:rsidRDefault="00F7637B" w:rsidP="00FA5E9E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A42300" w:rsidRDefault="00F13198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A42300" w:rsidRDefault="00F7637B" w:rsidP="00F7637B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9" w:name="_Toc392596356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BF7AC0" w:rsidRPr="00A42300" w:rsidRDefault="00BF7AC0" w:rsidP="00BF7AC0">
      <w:pPr>
        <w:rPr>
          <w:rFonts w:ascii="Times New Roman" w:hAnsi="Times New Roman" w:cs="Times New Roman"/>
          <w:sz w:val="22"/>
          <w:szCs w:val="22"/>
        </w:rPr>
      </w:pPr>
    </w:p>
    <w:p w:rsidR="00BF7AC0" w:rsidRPr="00A42300" w:rsidRDefault="00BF7AC0" w:rsidP="00BF7AC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New Admin</w:t>
      </w:r>
    </w:p>
    <w:p w:rsidR="00BF7AC0" w:rsidRPr="00A42300" w:rsidRDefault="00BF7AC0" w:rsidP="00BF7AC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09173A9" wp14:editId="570ED9B3">
            <wp:extent cx="5274945" cy="38074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Admin Sequ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Profile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C28546" wp14:editId="147FBD7A">
            <wp:extent cx="5381625" cy="33909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Profile 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DB" w:rsidRPr="00A42300" w:rsidRDefault="006230DB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Management Member’s account</w:t>
      </w:r>
      <w:bookmarkEnd w:id="39"/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Pr="00A42300" w:rsidRDefault="00B455FC" w:rsidP="00C72A1D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394AC4B" wp14:editId="79A26AD8">
            <wp:extent cx="5274945" cy="40703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Pr="00A42300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 w:rsidRPr="00A42300"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A42300">
        <w:rPr>
          <w:rFonts w:ascii="Times New Roman" w:hAnsi="Times New Roman" w:cs="Times New Roman"/>
          <w:b/>
          <w:sz w:val="22"/>
          <w:szCs w:val="22"/>
        </w:rPr>
        <w:t>: Class diagram Management member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387"/>
        <w:gridCol w:w="5218"/>
      </w:tblGrid>
      <w:tr w:rsidR="00EA6A0E" w:rsidRPr="00A42300" w:rsidTr="00FA5E9E">
        <w:tc>
          <w:tcPr>
            <w:tcW w:w="647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="00FA5E9E" w:rsidRPr="00FA5E9E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o</w:t>
            </w:r>
            <w:proofErr w:type="spellEnd"/>
          </w:p>
        </w:tc>
        <w:tc>
          <w:tcPr>
            <w:tcW w:w="2505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EA6A0E" w:rsidRPr="00FA5E9E" w:rsidRDefault="00EA6A0E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EA6A0E" w:rsidRPr="00A42300" w:rsidTr="00FA5E9E">
        <w:tc>
          <w:tcPr>
            <w:tcW w:w="647" w:type="dxa"/>
          </w:tcPr>
          <w:p w:rsidR="00EA6A0E" w:rsidRPr="00A42300" w:rsidRDefault="00EA6A0E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A42300" w:rsidRDefault="00EA6A0E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A42300" w:rsidRDefault="00BD1DD5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C72A1D" w:rsidRPr="00A42300" w:rsidRDefault="00C72A1D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513176" w:rsidRPr="00A42300" w:rsidRDefault="00513176" w:rsidP="00C72A1D">
      <w:pPr>
        <w:ind w:left="1440" w:firstLine="72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916"/>
        <w:gridCol w:w="963"/>
        <w:gridCol w:w="1100"/>
        <w:gridCol w:w="1236"/>
        <w:gridCol w:w="2512"/>
      </w:tblGrid>
      <w:tr w:rsidR="006230DB" w:rsidRPr="00A42300" w:rsidTr="00FA5E9E">
        <w:tc>
          <w:tcPr>
            <w:tcW w:w="53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8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A42300" w:rsidTr="00FA5E9E">
        <w:tc>
          <w:tcPr>
            <w:tcW w:w="535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8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992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A42300" w:rsidRDefault="0047525A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Pr="00A42300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654"/>
        <w:gridCol w:w="4759"/>
      </w:tblGrid>
      <w:tr w:rsidR="006230DB" w:rsidRPr="00A42300" w:rsidTr="00FA5E9E">
        <w:tc>
          <w:tcPr>
            <w:tcW w:w="89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630F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accounts in database that has role as member.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information of account 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 database </w:t>
            </w:r>
            <w:r w:rsidR="0051317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when username was known.</w:t>
            </w:r>
          </w:p>
        </w:tc>
      </w:tr>
      <w:tr w:rsidR="006230DB" w:rsidRPr="00A42300" w:rsidTr="00FA5E9E">
        <w:tc>
          <w:tcPr>
            <w:tcW w:w="899" w:type="dxa"/>
          </w:tcPr>
          <w:p w:rsidR="006230DB" w:rsidRPr="00A42300" w:rsidRDefault="006230DB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5210" w:type="dxa"/>
          </w:tcPr>
          <w:p w:rsidR="006230DB" w:rsidRPr="00A42300" w:rsidRDefault="006230DB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</w:t>
            </w:r>
            <w:r w:rsidR="00E21F9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 account in database.</w:t>
            </w:r>
          </w:p>
        </w:tc>
      </w:tr>
      <w:tr w:rsidR="00C72A1D" w:rsidRPr="00A42300" w:rsidTr="00FA5E9E">
        <w:tc>
          <w:tcPr>
            <w:tcW w:w="899" w:type="dxa"/>
          </w:tcPr>
          <w:p w:rsidR="00C72A1D" w:rsidRPr="00A42300" w:rsidRDefault="00C72A1D" w:rsidP="00FA5E9E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A42300" w:rsidRDefault="00C72A1D" w:rsidP="00FA5E9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551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information of account in database.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F770E9" w:rsidRPr="00A42300" w:rsidRDefault="00F770E9" w:rsidP="006230DB">
      <w:pPr>
        <w:rPr>
          <w:rFonts w:ascii="Times New Roman" w:hAnsi="Times New Roman" w:cs="Times New Roman"/>
          <w:sz w:val="22"/>
          <w:szCs w:val="22"/>
        </w:rPr>
      </w:pPr>
    </w:p>
    <w:p w:rsidR="006230DB" w:rsidRPr="00A42300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791"/>
        <w:gridCol w:w="1045"/>
        <w:gridCol w:w="917"/>
        <w:gridCol w:w="790"/>
        <w:gridCol w:w="3184"/>
      </w:tblGrid>
      <w:tr w:rsidR="006230DB" w:rsidRPr="00A42300" w:rsidTr="00FA5E9E">
        <w:tc>
          <w:tcPr>
            <w:tcW w:w="556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92D050"/>
          </w:tcPr>
          <w:p w:rsidR="006230DB" w:rsidRPr="00FA5E9E" w:rsidRDefault="006230DB" w:rsidP="00FA5E9E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FA5E9E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FA5E9E">
        <w:tc>
          <w:tcPr>
            <w:tcW w:w="556" w:type="dxa"/>
          </w:tcPr>
          <w:p w:rsidR="006230DB" w:rsidRPr="00A42300" w:rsidRDefault="006230DB" w:rsidP="00FA5E9E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A42300" w:rsidRDefault="00A42300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</w:p>
        </w:tc>
        <w:tc>
          <w:tcPr>
            <w:tcW w:w="992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A42300" w:rsidRDefault="006230DB" w:rsidP="00FA5E9E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A42300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6230DB" w:rsidRPr="00A42300" w:rsidTr="00673677">
        <w:tc>
          <w:tcPr>
            <w:tcW w:w="899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6230DB" w:rsidRPr="00673677" w:rsidRDefault="006230D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banUser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Deactive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user.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banUser </w:t>
            </w:r>
            <w:r w:rsidR="006230D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()</w:t>
            </w:r>
          </w:p>
        </w:tc>
        <w:tc>
          <w:tcPr>
            <w:tcW w:w="5352" w:type="dxa"/>
          </w:tcPr>
          <w:p w:rsidR="006230DB" w:rsidRPr="00A42300" w:rsidRDefault="006C6001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Active user</w:t>
            </w:r>
          </w:p>
        </w:tc>
      </w:tr>
      <w:tr w:rsidR="006230DB" w:rsidRPr="00A42300" w:rsidTr="00673677">
        <w:tc>
          <w:tcPr>
            <w:tcW w:w="899" w:type="dxa"/>
          </w:tcPr>
          <w:p w:rsidR="006230DB" w:rsidRPr="00A42300" w:rsidRDefault="006230DB" w:rsidP="00673677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A42300" w:rsidRDefault="006230DB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6C600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</w:tr>
    </w:tbl>
    <w:p w:rsidR="006230DB" w:rsidRPr="00A42300" w:rsidRDefault="006230DB" w:rsidP="006230DB">
      <w:pPr>
        <w:rPr>
          <w:rFonts w:ascii="Times New Roman" w:hAnsi="Times New Roman" w:cs="Times New Roman"/>
          <w:sz w:val="22"/>
          <w:szCs w:val="22"/>
        </w:rPr>
      </w:pPr>
    </w:p>
    <w:p w:rsidR="0039586F" w:rsidRPr="00A42300" w:rsidRDefault="0039586F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2D4401" w:rsidRPr="00A42300" w:rsidRDefault="002D4401" w:rsidP="002D44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6E9EA1C" wp14:editId="36C727F0">
            <wp:extent cx="5476875" cy="76009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mber Management Sequen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194" cy="76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B3" w:rsidRPr="00A42300" w:rsidRDefault="00135BFC" w:rsidP="00DE7C9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Vocabula</w:t>
      </w:r>
      <w:r w:rsidR="00442884" w:rsidRPr="00A42300">
        <w:rPr>
          <w:rFonts w:ascii="Times New Roman" w:hAnsi="Times New Roman" w:cs="Times New Roman"/>
          <w:i w:val="0"/>
        </w:rPr>
        <w:t>r</w:t>
      </w:r>
      <w:r w:rsidRPr="00A42300">
        <w:rPr>
          <w:rFonts w:ascii="Times New Roman" w:hAnsi="Times New Roman" w:cs="Times New Roman"/>
          <w:i w:val="0"/>
        </w:rPr>
        <w:t>y</w:t>
      </w:r>
      <w:r w:rsidR="00A40A37" w:rsidRPr="00A42300">
        <w:rPr>
          <w:rFonts w:ascii="Times New Roman" w:hAnsi="Times New Roman" w:cs="Times New Roman"/>
          <w:i w:val="0"/>
        </w:rPr>
        <w:t xml:space="preserve"> Management</w:t>
      </w:r>
      <w:r w:rsidR="00B60341" w:rsidRPr="00A42300">
        <w:rPr>
          <w:rFonts w:ascii="Times New Roman" w:hAnsi="Times New Roman" w:cs="Times New Roman"/>
          <w:i w:val="0"/>
        </w:rPr>
        <w:t xml:space="preserve"> Package</w:t>
      </w:r>
      <w:bookmarkEnd w:id="38"/>
    </w:p>
    <w:p w:rsidR="00DE7C9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0" w:name="_Toc391909294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0"/>
    </w:p>
    <w:p w:rsidR="00A40A37" w:rsidRPr="00A42300" w:rsidRDefault="005832AC" w:rsidP="005832A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B58D7FE" wp14:editId="4A6321F6">
            <wp:extent cx="5274945" cy="4795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Pr="00A42300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Vocabulary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452"/>
        <w:gridCol w:w="5176"/>
      </w:tblGrid>
      <w:tr w:rsidR="00B60341" w:rsidRPr="00A42300" w:rsidTr="00673677">
        <w:tc>
          <w:tcPr>
            <w:tcW w:w="64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A42300" w:rsidRDefault="00B60341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60341" w:rsidRPr="00A42300" w:rsidTr="00673677">
        <w:tc>
          <w:tcPr>
            <w:tcW w:w="647" w:type="dxa"/>
          </w:tcPr>
          <w:p w:rsidR="00B60341" w:rsidRPr="00A42300" w:rsidRDefault="00B60341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A42300" w:rsidRDefault="00BF6FC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A42300" w:rsidRDefault="00EF1742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1" w:name="_Toc391909295"/>
      <w:r w:rsidRPr="00A42300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Vocabulary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1"/>
    </w:p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"/>
        <w:gridCol w:w="2151"/>
        <w:gridCol w:w="1045"/>
        <w:gridCol w:w="917"/>
        <w:gridCol w:w="1173"/>
        <w:gridCol w:w="2291"/>
      </w:tblGrid>
      <w:tr w:rsidR="00B60341" w:rsidRPr="00A42300" w:rsidTr="00673677">
        <w:tc>
          <w:tcPr>
            <w:tcW w:w="72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A42300" w:rsidRDefault="00A4230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A42300" w:rsidTr="00673677">
        <w:tc>
          <w:tcPr>
            <w:tcW w:w="723" w:type="dxa"/>
          </w:tcPr>
          <w:p w:rsidR="002665B3" w:rsidRPr="00A42300" w:rsidRDefault="000359B4" w:rsidP="00673677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A42300" w:rsidRDefault="002665B3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A42300" w:rsidRDefault="002665B3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A42300" w:rsidTr="00673677">
        <w:tc>
          <w:tcPr>
            <w:tcW w:w="723" w:type="dxa"/>
          </w:tcPr>
          <w:p w:rsidR="00A40A37" w:rsidRPr="00A42300" w:rsidRDefault="00A40A37" w:rsidP="0067367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A42300" w:rsidRDefault="00A40A37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A42300" w:rsidRDefault="00A40A3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60341" w:rsidRPr="00A42300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2979"/>
        <w:gridCol w:w="4649"/>
      </w:tblGrid>
      <w:tr w:rsidR="00B60341" w:rsidRPr="00A42300" w:rsidTr="00673677">
        <w:tc>
          <w:tcPr>
            <w:tcW w:w="649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92D050"/>
          </w:tcPr>
          <w:p w:rsidR="00B60341" w:rsidRPr="00673677" w:rsidRDefault="00B60341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A42300" w:rsidTr="00673677">
        <w:tc>
          <w:tcPr>
            <w:tcW w:w="649" w:type="dxa"/>
          </w:tcPr>
          <w:p w:rsidR="00B60341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in database.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save 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vocabulary </w:t>
            </w:r>
            <w:r w:rsidR="00E4015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</w:t>
            </w:r>
            <w:r w:rsidR="00614FA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C1B7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meaning of vocabulary to database that created</w:t>
            </w:r>
          </w:p>
        </w:tc>
      </w:tr>
      <w:tr w:rsidR="008F3269" w:rsidRPr="00A42300" w:rsidTr="00673677">
        <w:tc>
          <w:tcPr>
            <w:tcW w:w="649" w:type="dxa"/>
          </w:tcPr>
          <w:p w:rsidR="008F3269" w:rsidRPr="00A42300" w:rsidRDefault="000359B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A42300" w:rsidRDefault="008F32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40C9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4147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meaning of vocabulary to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A5BB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in database.</w:t>
            </w:r>
          </w:p>
        </w:tc>
      </w:tr>
      <w:tr w:rsidR="00215984" w:rsidRPr="00A42300" w:rsidTr="00673677">
        <w:tc>
          <w:tcPr>
            <w:tcW w:w="649" w:type="dxa"/>
          </w:tcPr>
          <w:p w:rsidR="00215984" w:rsidRPr="00A42300" w:rsidRDefault="00215984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0A5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</w:p>
        </w:tc>
      </w:tr>
    </w:tbl>
    <w:p w:rsidR="00CC6E18" w:rsidRPr="00A42300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A42300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6"/>
      <w:r w:rsidRPr="00A42300">
        <w:rPr>
          <w:rFonts w:ascii="Times New Roman" w:hAnsi="Times New Roman" w:cs="Times New Roman"/>
          <w:sz w:val="22"/>
          <w:szCs w:val="22"/>
        </w:rPr>
        <w:lastRenderedPageBreak/>
        <w:t>Vocabulary</w:t>
      </w:r>
      <w:r w:rsidR="00CE3169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CE3169" w:rsidRPr="00A42300" w:rsidTr="00673677">
        <w:tc>
          <w:tcPr>
            <w:tcW w:w="557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557" w:type="dxa"/>
          </w:tcPr>
          <w:p w:rsidR="00CE3169" w:rsidRPr="00A42300" w:rsidRDefault="00CE3169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E3169" w:rsidRPr="00A42300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CE3169" w:rsidRPr="00A42300" w:rsidTr="00673677">
        <w:tc>
          <w:tcPr>
            <w:tcW w:w="903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92D050"/>
          </w:tcPr>
          <w:p w:rsidR="00CE3169" w:rsidRPr="00673677" w:rsidRDefault="00CE3169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A42300" w:rsidRDefault="00CE3169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A42300" w:rsidTr="00673677">
        <w:tc>
          <w:tcPr>
            <w:tcW w:w="903" w:type="dxa"/>
          </w:tcPr>
          <w:p w:rsidR="00CE3169" w:rsidRPr="00A42300" w:rsidRDefault="00CE3169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A42300" w:rsidTr="00673677">
        <w:tc>
          <w:tcPr>
            <w:tcW w:w="903" w:type="dxa"/>
          </w:tcPr>
          <w:p w:rsidR="00215984" w:rsidRPr="00A42300" w:rsidRDefault="00215984" w:rsidP="00673677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Pr="00A42300" w:rsidRDefault="002159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3" w:name="_Toc391909297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Vocabulary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FD2A018" wp14:editId="3E547C87">
            <wp:extent cx="5274064" cy="3305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ocabulary Sequen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Vocabulary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A3A2FA4" wp14:editId="3542964C">
            <wp:extent cx="5274945" cy="36410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ocabulary Sequen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Vocabulary</w:t>
      </w:r>
    </w:p>
    <w:p w:rsidR="003B141D" w:rsidRPr="00A42300" w:rsidRDefault="003B141D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68CB4C7" wp14:editId="6F0027F5">
            <wp:extent cx="5274945" cy="3098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ocabulary Seque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Vocabulary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409D0E5" wp14:editId="379FDACD">
            <wp:extent cx="5372100" cy="33909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Vocabulary Seque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BA30B6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Grammar</w:t>
      </w:r>
      <w:r w:rsidR="00D8662A" w:rsidRPr="00A42300">
        <w:rPr>
          <w:rFonts w:ascii="Times New Roman" w:hAnsi="Times New Roman" w:cs="Times New Roman"/>
          <w:i w:val="0"/>
        </w:rPr>
        <w:t xml:space="preserve"> </w:t>
      </w:r>
      <w:r w:rsidR="00215984" w:rsidRPr="00A42300">
        <w:rPr>
          <w:rFonts w:ascii="Times New Roman" w:hAnsi="Times New Roman" w:cs="Times New Roman"/>
          <w:i w:val="0"/>
        </w:rPr>
        <w:t xml:space="preserve">Management </w:t>
      </w:r>
      <w:r w:rsidR="00D8662A" w:rsidRPr="00A42300">
        <w:rPr>
          <w:rFonts w:ascii="Times New Roman" w:hAnsi="Times New Roman" w:cs="Times New Roman"/>
          <w:i w:val="0"/>
        </w:rPr>
        <w:t>Packag</w:t>
      </w:r>
      <w:r w:rsidR="00BA30B6" w:rsidRPr="00A42300">
        <w:rPr>
          <w:rFonts w:ascii="Times New Roman" w:hAnsi="Times New Roman" w:cs="Times New Roman"/>
          <w:i w:val="0"/>
        </w:rPr>
        <w:t>e</w:t>
      </w:r>
      <w:bookmarkEnd w:id="43"/>
    </w:p>
    <w:p w:rsidR="00BE6CF5" w:rsidRPr="00A42300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4" w:name="_Toc391909298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4"/>
    </w:p>
    <w:p w:rsidR="00BA30B6" w:rsidRPr="00A42300" w:rsidRDefault="0017687E" w:rsidP="00BA30B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33925E9" wp14:editId="227056AE">
            <wp:extent cx="5274945" cy="418909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1E0" w:rsidRPr="00A42300" w:rsidRDefault="005011E0" w:rsidP="00BA30B6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BA30B6" w:rsidRPr="00A42300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Grammar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5011E0" w:rsidRPr="00A42300" w:rsidRDefault="005011E0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4"/>
        <w:gridCol w:w="2426"/>
        <w:gridCol w:w="5201"/>
      </w:tblGrid>
      <w:tr w:rsidR="00D8662A" w:rsidRPr="00A42300" w:rsidTr="00673677">
        <w:tc>
          <w:tcPr>
            <w:tcW w:w="63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5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37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54" w:type="dxa"/>
          </w:tcPr>
          <w:p w:rsidR="00D8662A" w:rsidRPr="00A42300" w:rsidRDefault="00D8662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  <w:tr w:rsidR="00D8662A" w:rsidRPr="00A42300" w:rsidTr="00673677">
        <w:tc>
          <w:tcPr>
            <w:tcW w:w="632" w:type="dxa"/>
          </w:tcPr>
          <w:p w:rsidR="00D8662A" w:rsidRPr="00A42300" w:rsidRDefault="00D8662A" w:rsidP="00673677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54" w:type="dxa"/>
          </w:tcPr>
          <w:p w:rsidR="00D8662A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37" w:type="dxa"/>
          </w:tcPr>
          <w:p w:rsidR="00D8662A" w:rsidRPr="00A42300" w:rsidRDefault="005303C6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</w:tbl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  <w:bookmarkStart w:id="45" w:name="_Toc391909299"/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5011E0" w:rsidP="005011E0">
      <w:pPr>
        <w:rPr>
          <w:rFonts w:ascii="Times New Roman" w:hAnsi="Times New Roman" w:cs="Times New Roman"/>
          <w:sz w:val="22"/>
          <w:szCs w:val="22"/>
        </w:rPr>
      </w:pPr>
    </w:p>
    <w:p w:rsidR="005011E0" w:rsidRPr="00A42300" w:rsidRDefault="00D8662A" w:rsidP="005011E0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887A2B" w:rsidRPr="00A42300">
        <w:rPr>
          <w:rFonts w:ascii="Times New Roman" w:hAnsi="Times New Roman" w:cs="Times New Roman"/>
          <w:sz w:val="22"/>
          <w:szCs w:val="22"/>
        </w:rPr>
        <w:t>Grammar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5"/>
    </w:p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370"/>
        <w:gridCol w:w="1100"/>
        <w:gridCol w:w="963"/>
        <w:gridCol w:w="1100"/>
        <w:gridCol w:w="3194"/>
      </w:tblGrid>
      <w:tr w:rsidR="00D8662A" w:rsidRPr="00A42300" w:rsidTr="00673677">
        <w:tc>
          <w:tcPr>
            <w:tcW w:w="536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15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12" w:type="dxa"/>
            <w:shd w:val="clear" w:color="auto" w:fill="92D050"/>
          </w:tcPr>
          <w:p w:rsidR="00D8662A" w:rsidRPr="00673677" w:rsidRDefault="00D8662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G_id</w:t>
            </w:r>
            <w:proofErr w:type="spellEnd"/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G_hiragana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G_romaji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G_level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G_meaning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G_use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G_status</w:t>
            </w:r>
            <w:proofErr w:type="spellEnd"/>
          </w:p>
        </w:tc>
        <w:tc>
          <w:tcPr>
            <w:tcW w:w="1134" w:type="dxa"/>
          </w:tcPr>
          <w:p w:rsidR="00887A2B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A42300" w:rsidTr="00673677">
        <w:tc>
          <w:tcPr>
            <w:tcW w:w="536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415" w:type="dxa"/>
          </w:tcPr>
          <w:p w:rsidR="00887A2B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G_lesson</w:t>
            </w:r>
            <w:proofErr w:type="spellEnd"/>
          </w:p>
        </w:tc>
        <w:tc>
          <w:tcPr>
            <w:tcW w:w="1134" w:type="dxa"/>
          </w:tcPr>
          <w:p w:rsidR="00887A2B" w:rsidRPr="00A42300" w:rsidRDefault="00887A2B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12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Pr="00A42300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887A2B" w:rsidRPr="00A42300" w:rsidTr="00673677">
        <w:tc>
          <w:tcPr>
            <w:tcW w:w="899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887A2B" w:rsidRPr="00673677" w:rsidRDefault="00887A2B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get all grammar in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</w:t>
            </w:r>
            <w:r w:rsidR="005011E0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save grammar to database that created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57093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570932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update grammar to database.</w:t>
            </w:r>
          </w:p>
        </w:tc>
      </w:tr>
      <w:tr w:rsidR="00887A2B" w:rsidRPr="00A42300" w:rsidTr="00673677">
        <w:tc>
          <w:tcPr>
            <w:tcW w:w="899" w:type="dxa"/>
          </w:tcPr>
          <w:p w:rsidR="00887A2B" w:rsidRPr="00A42300" w:rsidRDefault="00887A2B" w:rsidP="00673677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A42300" w:rsidRDefault="00887A2B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011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3901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39010A" w:rsidRPr="00A42300">
              <w:rPr>
                <w:rFonts w:ascii="Times New Roman" w:hAnsi="Times New Roman" w:cs="Times New Roman"/>
                <w:bCs w:val="0"/>
                <w:i w:val="0"/>
                <w:snapToGrid/>
                <w:color w:val="auto"/>
                <w:sz w:val="22"/>
                <w:szCs w:val="22"/>
              </w:rPr>
              <w:t>delete grammar in database.</w:t>
            </w:r>
          </w:p>
        </w:tc>
      </w:tr>
    </w:tbl>
    <w:p w:rsidR="0007504A" w:rsidRPr="00A42300" w:rsidRDefault="0007504A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300"/>
      <w:r w:rsidRPr="00A42300">
        <w:rPr>
          <w:rFonts w:ascii="Times New Roman" w:hAnsi="Times New Roman" w:cs="Times New Roman"/>
          <w:sz w:val="22"/>
          <w:szCs w:val="22"/>
        </w:rPr>
        <w:t>Grammar</w:t>
      </w:r>
      <w:r w:rsidR="00ED5F1A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ED5F1A" w:rsidRPr="00A42300" w:rsidTr="00673677">
        <w:tc>
          <w:tcPr>
            <w:tcW w:w="557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A42300" w:rsidTr="00673677">
        <w:tc>
          <w:tcPr>
            <w:tcW w:w="557" w:type="dxa"/>
          </w:tcPr>
          <w:p w:rsidR="00ED5F1A" w:rsidRPr="00A42300" w:rsidRDefault="00ED5F1A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A42300" w:rsidRDefault="00ED5F1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ED5F1A" w:rsidRPr="00A42300" w:rsidTr="00673677">
        <w:tc>
          <w:tcPr>
            <w:tcW w:w="899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ED5F1A" w:rsidRPr="00673677" w:rsidRDefault="00ED5F1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A42300" w:rsidRDefault="009D538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grammar</w:t>
            </w:r>
          </w:p>
        </w:tc>
      </w:tr>
      <w:tr w:rsidR="009D5388" w:rsidRPr="00A42300" w:rsidTr="00673677">
        <w:tc>
          <w:tcPr>
            <w:tcW w:w="899" w:type="dxa"/>
          </w:tcPr>
          <w:p w:rsidR="009D5388" w:rsidRPr="00A42300" w:rsidRDefault="009D5388" w:rsidP="00673677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A42300" w:rsidRDefault="00792FE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7" w:name="_Toc39190930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Grammar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9DCBE16" wp14:editId="6475308D">
            <wp:extent cx="5274945" cy="3876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grammar 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Grammar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ED473E6" wp14:editId="376F473A">
            <wp:extent cx="5274945" cy="3709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Grammar Sequen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Grammar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30C3B89" wp14:editId="4754CAD7">
            <wp:extent cx="5153025" cy="33909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Grammar Sequen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16" w:rsidRPr="00A42300" w:rsidRDefault="00BC7216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Grammar</w:t>
      </w:r>
    </w:p>
    <w:p w:rsidR="00BC7216" w:rsidRPr="00A42300" w:rsidRDefault="003B141D" w:rsidP="00BC7216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AF66C4E" wp14:editId="7AA5A9C6">
            <wp:extent cx="5314950" cy="33909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Grammar Sequen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4A" w:rsidRPr="00A42300" w:rsidRDefault="00135BFC" w:rsidP="000359B4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Kanji </w:t>
      </w:r>
      <w:r w:rsidR="00A27184" w:rsidRPr="00A42300">
        <w:rPr>
          <w:rFonts w:ascii="Times New Roman" w:hAnsi="Times New Roman" w:cs="Times New Roman"/>
          <w:i w:val="0"/>
        </w:rPr>
        <w:t xml:space="preserve">Management </w:t>
      </w:r>
      <w:r w:rsidR="00025A30" w:rsidRPr="00A42300">
        <w:rPr>
          <w:rFonts w:ascii="Times New Roman" w:hAnsi="Times New Roman" w:cs="Times New Roman"/>
          <w:i w:val="0"/>
        </w:rPr>
        <w:t>Package</w:t>
      </w:r>
      <w:bookmarkEnd w:id="47"/>
    </w:p>
    <w:p w:rsidR="00715EC4" w:rsidRPr="00A42300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8" w:name="_Toc391909302"/>
      <w:r w:rsidRPr="00A42300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8"/>
    </w:p>
    <w:p w:rsidR="000359B4" w:rsidRPr="00A42300" w:rsidRDefault="0017687E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DBF98B" wp14:editId="63010895">
            <wp:extent cx="5274945" cy="441071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BF8" w:rsidRPr="00A42300" w:rsidRDefault="00270BF8" w:rsidP="00CD6A4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0359B4" w:rsidRPr="00A42300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Kanji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A42300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70BF8" w:rsidRPr="00A42300" w:rsidRDefault="00270BF8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382"/>
        <w:gridCol w:w="5244"/>
      </w:tblGrid>
      <w:tr w:rsidR="00025A30" w:rsidRPr="00A42300" w:rsidTr="00673677">
        <w:tc>
          <w:tcPr>
            <w:tcW w:w="633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42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465" w:type="dxa"/>
            <w:shd w:val="clear" w:color="auto" w:fill="92D050"/>
          </w:tcPr>
          <w:p w:rsidR="00025A30" w:rsidRPr="00673677" w:rsidRDefault="00025A30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425" w:type="dxa"/>
          </w:tcPr>
          <w:p w:rsidR="00025A30" w:rsidRPr="00A42300" w:rsidRDefault="00025A30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025A30" w:rsidRPr="00A42300" w:rsidTr="00673677">
        <w:tc>
          <w:tcPr>
            <w:tcW w:w="633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425" w:type="dxa"/>
          </w:tcPr>
          <w:p w:rsidR="00025A30" w:rsidRPr="00A42300" w:rsidRDefault="00916B78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465" w:type="dxa"/>
          </w:tcPr>
          <w:p w:rsidR="00025A30" w:rsidRPr="00A42300" w:rsidRDefault="005B52D7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723A" w:rsidRPr="00A42300" w:rsidRDefault="00F7723A" w:rsidP="00F7723A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F7723A" w:rsidRPr="00A42300" w:rsidRDefault="00F7723A" w:rsidP="00F7723A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ED5F1A" w:rsidRPr="00A42300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</w:t>
      </w:r>
      <w:r w:rsidR="00916B78" w:rsidRPr="00A42300">
        <w:rPr>
          <w:rFonts w:ascii="Times New Roman" w:hAnsi="Times New Roman" w:cs="Times New Roman"/>
          <w:sz w:val="22"/>
          <w:szCs w:val="22"/>
        </w:rPr>
        <w:t>Kanji</w:t>
      </w:r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D5F1A" w:rsidRPr="00A42300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233"/>
        <w:gridCol w:w="1100"/>
        <w:gridCol w:w="1100"/>
        <w:gridCol w:w="1236"/>
        <w:gridCol w:w="3058"/>
      </w:tblGrid>
      <w:tr w:rsidR="0007504A" w:rsidRPr="00A42300" w:rsidTr="00673677">
        <w:tc>
          <w:tcPr>
            <w:tcW w:w="53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3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170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K_id</w:t>
            </w:r>
            <w:proofErr w:type="spellEnd"/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K_kanji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K_hanviet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K_onyomi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K_kunyomi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K_meaning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K_level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K_status</w:t>
            </w:r>
            <w:proofErr w:type="spellEnd"/>
          </w:p>
        </w:tc>
        <w:tc>
          <w:tcPr>
            <w:tcW w:w="1134" w:type="dxa"/>
          </w:tcPr>
          <w:p w:rsidR="0007504A" w:rsidRPr="00A42300" w:rsidRDefault="00A42300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A42300" w:rsidTr="00673677">
        <w:tc>
          <w:tcPr>
            <w:tcW w:w="536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3" w:type="dxa"/>
          </w:tcPr>
          <w:p w:rsidR="0007504A" w:rsidRPr="00A42300" w:rsidRDefault="00501364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K_lesson</w:t>
            </w:r>
            <w:proofErr w:type="spellEnd"/>
          </w:p>
        </w:tc>
        <w:tc>
          <w:tcPr>
            <w:tcW w:w="1134" w:type="dxa"/>
          </w:tcPr>
          <w:p w:rsidR="0007504A" w:rsidRPr="00A42300" w:rsidRDefault="0007504A" w:rsidP="00673677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A42300" w:rsidRDefault="0047525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170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A42300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83"/>
        <w:gridCol w:w="4629"/>
      </w:tblGrid>
      <w:tr w:rsidR="0007504A" w:rsidRPr="00A42300" w:rsidTr="00673677">
        <w:tc>
          <w:tcPr>
            <w:tcW w:w="899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92D050"/>
          </w:tcPr>
          <w:p w:rsidR="0007504A" w:rsidRPr="00673677" w:rsidRDefault="0007504A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7723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kanji in database.</w:t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kanji to database that created</w:t>
            </w:r>
            <w:r w:rsidR="00BF280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07504A" w:rsidRPr="00A42300" w:rsidTr="00673677">
        <w:tc>
          <w:tcPr>
            <w:tcW w:w="899" w:type="dxa"/>
          </w:tcPr>
          <w:p w:rsidR="0007504A" w:rsidRPr="00A42300" w:rsidRDefault="0007504A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A42300" w:rsidRDefault="0007504A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8471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kanji to database.</w:t>
            </w:r>
          </w:p>
        </w:tc>
      </w:tr>
      <w:tr w:rsidR="00C67E1C" w:rsidRPr="00A42300" w:rsidTr="00673677">
        <w:tc>
          <w:tcPr>
            <w:tcW w:w="899" w:type="dxa"/>
          </w:tcPr>
          <w:p w:rsidR="00C67E1C" w:rsidRPr="00A42300" w:rsidRDefault="00C67E1C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A42300" w:rsidRDefault="00C67E1C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kanji in database.</w:t>
            </w:r>
            <w:r w:rsidR="005E0D4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A27184" w:rsidRPr="00A42300" w:rsidTr="00673677">
        <w:tc>
          <w:tcPr>
            <w:tcW w:w="899" w:type="dxa"/>
          </w:tcPr>
          <w:p w:rsidR="00A27184" w:rsidRPr="00A42300" w:rsidRDefault="00A27184" w:rsidP="00673677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A42300" w:rsidRDefault="00A27184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detail of vocabulary in database.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</w:tbl>
    <w:p w:rsidR="0007504A" w:rsidRPr="00A42300" w:rsidRDefault="0007504A" w:rsidP="00C67E1C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74D95" w:rsidRPr="00A42300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49" w:name="_Toc391909304"/>
      <w:r w:rsidRPr="00A42300">
        <w:rPr>
          <w:rFonts w:ascii="Times New Roman" w:hAnsi="Times New Roman" w:cs="Times New Roman"/>
          <w:sz w:val="22"/>
          <w:szCs w:val="22"/>
        </w:rPr>
        <w:lastRenderedPageBreak/>
        <w:t>Kanji</w:t>
      </w:r>
      <w:r w:rsidR="001C1E94" w:rsidRPr="00A42300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9"/>
    </w:p>
    <w:p w:rsidR="00D74D95" w:rsidRPr="00A42300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D74D95" w:rsidRPr="00A42300" w:rsidTr="00673677">
        <w:tc>
          <w:tcPr>
            <w:tcW w:w="557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D74D95" w:rsidRPr="00673677" w:rsidRDefault="00D74D95" w:rsidP="00673677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673677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A42300" w:rsidTr="00673677">
        <w:tc>
          <w:tcPr>
            <w:tcW w:w="557" w:type="dxa"/>
          </w:tcPr>
          <w:p w:rsidR="00D74D95" w:rsidRPr="00A42300" w:rsidRDefault="00D74D95" w:rsidP="00673677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A42300" w:rsidRDefault="00D74D95" w:rsidP="00673677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A42300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916B78" w:rsidRPr="00A42300" w:rsidTr="00344F30">
        <w:tc>
          <w:tcPr>
            <w:tcW w:w="899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916B78" w:rsidRPr="00344F30" w:rsidRDefault="00916B78" w:rsidP="00356013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A42300" w:rsidTr="00356013">
        <w:tc>
          <w:tcPr>
            <w:tcW w:w="899" w:type="dxa"/>
          </w:tcPr>
          <w:p w:rsidR="00916B78" w:rsidRPr="00A42300" w:rsidRDefault="00916B78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A42300" w:rsidRDefault="00C67E1C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A42300" w:rsidRDefault="00916B78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kanji</w:t>
            </w:r>
          </w:p>
        </w:tc>
      </w:tr>
      <w:tr w:rsidR="00A27184" w:rsidRPr="00A42300" w:rsidTr="00356013">
        <w:tc>
          <w:tcPr>
            <w:tcW w:w="899" w:type="dxa"/>
          </w:tcPr>
          <w:p w:rsidR="00A27184" w:rsidRPr="00A42300" w:rsidRDefault="00A27184" w:rsidP="00356013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A42300" w:rsidRDefault="00A27184" w:rsidP="0035601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4964C8" w:rsidRPr="00A42300" w:rsidRDefault="004964C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0" w:name="_Toc39190930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4964C8" w:rsidRPr="00A42300" w:rsidRDefault="004964C8" w:rsidP="004964C8">
      <w:pPr>
        <w:rPr>
          <w:rFonts w:ascii="Times New Roman" w:hAnsi="Times New Roman" w:cs="Times New Roman"/>
          <w:sz w:val="22"/>
          <w:szCs w:val="22"/>
        </w:rPr>
      </w:pPr>
    </w:p>
    <w:p w:rsidR="004964C8" w:rsidRPr="00A42300" w:rsidRDefault="004964C8" w:rsidP="004964C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Kanji</w:t>
      </w:r>
    </w:p>
    <w:p w:rsidR="004964C8" w:rsidRPr="00A42300" w:rsidRDefault="004964C8" w:rsidP="004964C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41A39AC" wp14:editId="3D23644F">
            <wp:extent cx="5124450" cy="3905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Kanji Sequenc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Kanji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CC08F6" wp14:editId="5B808C2C">
            <wp:extent cx="5274945" cy="38417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Kanji Sequen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Kanji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D8E66C6" wp14:editId="0B099E43">
            <wp:extent cx="5210175" cy="3390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Kanji Sequenc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Kanji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B092C36" wp14:editId="79F1CC1C">
            <wp:extent cx="5610225" cy="33909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Kanji Sequenc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proofErr w:type="spellStart"/>
      <w:r w:rsidRPr="00A42300">
        <w:rPr>
          <w:rFonts w:ascii="Times New Roman" w:hAnsi="Times New Roman" w:cs="Times New Roman"/>
          <w:i w:val="0"/>
        </w:rPr>
        <w:lastRenderedPageBreak/>
        <w:t>ReadingDocument</w:t>
      </w:r>
      <w:proofErr w:type="spellEnd"/>
      <w:r w:rsidR="009E0F53" w:rsidRPr="00A42300">
        <w:rPr>
          <w:rFonts w:ascii="Times New Roman" w:hAnsi="Times New Roman" w:cs="Times New Roman"/>
          <w:i w:val="0"/>
        </w:rPr>
        <w:t xml:space="preserve"> Management</w:t>
      </w:r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0"/>
    </w:p>
    <w:p w:rsidR="00F7637B" w:rsidRPr="00A42300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6"/>
      <w:bookmarkStart w:id="52" w:name="_Toc391909307"/>
      <w:bookmarkEnd w:id="51"/>
      <w:r w:rsidRPr="00A42300">
        <w:rPr>
          <w:rFonts w:ascii="Times New Roman" w:hAnsi="Times New Roman" w:cs="Times New Roman"/>
          <w:sz w:val="22"/>
          <w:szCs w:val="22"/>
        </w:rPr>
        <w:t>Class diagram</w:t>
      </w:r>
    </w:p>
    <w:p w:rsidR="0025193E" w:rsidRPr="00A42300" w:rsidRDefault="00EE4195" w:rsidP="00007A9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09ABE35" wp14:editId="6B7FAA0E">
            <wp:extent cx="5274945" cy="37414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Pr="00A42300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 </w:t>
      </w: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Figure 10: Class diagram </w:t>
      </w:r>
      <w:proofErr w:type="spellStart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management package</w:t>
      </w:r>
    </w:p>
    <w:p w:rsidR="0025193E" w:rsidRPr="00A42300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1"/>
        <w:gridCol w:w="2770"/>
        <w:gridCol w:w="4870"/>
      </w:tblGrid>
      <w:tr w:rsidR="0025193E" w:rsidRPr="00A42300" w:rsidTr="00344F30">
        <w:tc>
          <w:tcPr>
            <w:tcW w:w="63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92D050"/>
          </w:tcPr>
          <w:p w:rsidR="0025193E" w:rsidRPr="00344F30" w:rsidRDefault="0025193E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25193E" w:rsidRPr="00A42300" w:rsidTr="00344F30">
        <w:tc>
          <w:tcPr>
            <w:tcW w:w="637" w:type="dxa"/>
          </w:tcPr>
          <w:p w:rsidR="0025193E" w:rsidRPr="00A42300" w:rsidRDefault="0025193E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A42300" w:rsidRDefault="0025193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A42300" w:rsidRDefault="000F34DC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7637B" w:rsidRPr="00A42300" w:rsidRDefault="00E44848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 xml:space="preserve">Model </w:t>
      </w:r>
      <w:proofErr w:type="spellStart"/>
      <w:r w:rsidRPr="00A42300">
        <w:rPr>
          <w:rFonts w:ascii="Times New Roman" w:hAnsi="Times New Roman" w:cs="Times New Roman"/>
          <w:sz w:val="22"/>
          <w:szCs w:val="22"/>
        </w:rPr>
        <w:t>ReadingDocument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683"/>
        <w:gridCol w:w="918"/>
        <w:gridCol w:w="917"/>
        <w:gridCol w:w="1173"/>
        <w:gridCol w:w="2035"/>
      </w:tblGrid>
      <w:tr w:rsidR="00E44848" w:rsidRPr="00A42300" w:rsidTr="00344F30">
        <w:tc>
          <w:tcPr>
            <w:tcW w:w="557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reading_level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hiragana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answer</w:t>
            </w:r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A42300" w:rsidTr="00344F30">
        <w:tc>
          <w:tcPr>
            <w:tcW w:w="557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Pr="00A42300" w:rsidRDefault="00E4484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833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BC26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reading document in database that has level as keyword input.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F0FE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F14585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F1458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6134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vocabulary of reading document to database that created.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8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vocabulary of reading document to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306CE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vocabulary of reading document in database.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10</w:t>
            </w:r>
          </w:p>
        </w:tc>
        <w:tc>
          <w:tcPr>
            <w:tcW w:w="3462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A42300" w:rsidRDefault="00E4484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article of reading document in database.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B317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article of reading document in database that has level as keyword input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F67C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article to database that created.</w:t>
            </w:r>
          </w:p>
        </w:tc>
      </w:tr>
      <w:tr w:rsidR="005E4B42" w:rsidRPr="00A42300" w:rsidTr="00344F30">
        <w:tc>
          <w:tcPr>
            <w:tcW w:w="899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A42300" w:rsidRDefault="005E4B4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8116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article to database.</w:t>
            </w:r>
          </w:p>
        </w:tc>
      </w:tr>
      <w:tr w:rsidR="000676D8" w:rsidRPr="00A42300" w:rsidTr="00344F30">
        <w:tc>
          <w:tcPr>
            <w:tcW w:w="899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9F152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article in database.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E44848" w:rsidRPr="00A42300" w:rsidRDefault="00E448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3" w:name="_Toc391909323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ReadingDocumentController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3"/>
        <w:gridCol w:w="1408"/>
        <w:gridCol w:w="969"/>
        <w:gridCol w:w="1048"/>
        <w:gridCol w:w="875"/>
        <w:gridCol w:w="3428"/>
      </w:tblGrid>
      <w:tr w:rsidR="00E44848" w:rsidRPr="00A42300" w:rsidTr="00344F30">
        <w:tc>
          <w:tcPr>
            <w:tcW w:w="53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4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8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8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55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535" w:type="dxa"/>
          </w:tcPr>
          <w:p w:rsidR="00E44848" w:rsidRPr="00A42300" w:rsidRDefault="00E44848" w:rsidP="00344F3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4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8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8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00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55" w:type="dxa"/>
          </w:tcPr>
          <w:p w:rsidR="00E44848" w:rsidRPr="00A42300" w:rsidRDefault="00E4484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A42300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2525"/>
        <w:gridCol w:w="4888"/>
      </w:tblGrid>
      <w:tr w:rsidR="00E44848" w:rsidRPr="00A42300" w:rsidTr="00344F30">
        <w:tc>
          <w:tcPr>
            <w:tcW w:w="899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92D050"/>
          </w:tcPr>
          <w:p w:rsidR="00E44848" w:rsidRPr="00344F30" w:rsidRDefault="00E44848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5D78DC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A42300" w:rsidTr="00344F30">
        <w:tc>
          <w:tcPr>
            <w:tcW w:w="899" w:type="dxa"/>
          </w:tcPr>
          <w:p w:rsidR="00AC2C87" w:rsidRPr="00A42300" w:rsidRDefault="00AC2C87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A42300" w:rsidRDefault="00AC2C87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Pr="00A42300" w:rsidRDefault="00AC2C87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CD6A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DF41E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A42300" w:rsidTr="00344F30">
        <w:tc>
          <w:tcPr>
            <w:tcW w:w="899" w:type="dxa"/>
          </w:tcPr>
          <w:p w:rsidR="005661A8" w:rsidRPr="00A42300" w:rsidRDefault="005661A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A42300" w:rsidRDefault="005661A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Pr="00A42300" w:rsidRDefault="005661A8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067D44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A42300" w:rsidTr="00344F30">
        <w:tc>
          <w:tcPr>
            <w:tcW w:w="899" w:type="dxa"/>
          </w:tcPr>
          <w:p w:rsidR="00E44848" w:rsidRPr="00A42300" w:rsidRDefault="00E44848" w:rsidP="00344F30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A42300" w:rsidRDefault="000676D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A42300" w:rsidRDefault="00DF41E9" w:rsidP="00344F3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A42300" w:rsidRDefault="00E44848" w:rsidP="00E44848">
      <w:pPr>
        <w:rPr>
          <w:rFonts w:ascii="Times New Roman" w:hAnsi="Times New Roman" w:cs="Times New Roman"/>
          <w:sz w:val="22"/>
          <w:szCs w:val="22"/>
        </w:rPr>
      </w:pPr>
    </w:p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Reading Document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BABBAC6" wp14:editId="2628EFC2">
            <wp:extent cx="5257800" cy="3905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reading document Sequenc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00" w:rsidRPr="00A42300" w:rsidRDefault="008F2B00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Reading Document</w:t>
      </w:r>
    </w:p>
    <w:p w:rsidR="008F2B00" w:rsidRPr="00A42300" w:rsidRDefault="008F2B00" w:rsidP="008F2B00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B82B74D" wp14:editId="30BEC5F0">
            <wp:extent cx="5274945" cy="37484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Reading Sequenc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Reading Document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1BC4E2C" wp14:editId="500FBA7C">
            <wp:extent cx="5274945" cy="32435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Reading Sequenc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Conversation Management Package</w:t>
      </w:r>
      <w:bookmarkEnd w:id="53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4" w:name="_Toc391909324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4"/>
    </w:p>
    <w:p w:rsidR="00FA7A7F" w:rsidRPr="00A42300" w:rsidRDefault="00EE4195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6721259" wp14:editId="61369801">
            <wp:extent cx="5274945" cy="45688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11: Class diagram Conversation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3"/>
        <w:gridCol w:w="2990"/>
        <w:gridCol w:w="4638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74400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5" w:name="_Toc391909325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Model_Conversation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5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C_id</w:t>
            </w:r>
            <w:proofErr w:type="spellEnd"/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C_level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C_title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C_image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Con_id</w:t>
            </w:r>
            <w:proofErr w:type="spellEnd"/>
          </w:p>
        </w:tc>
        <w:tc>
          <w:tcPr>
            <w:tcW w:w="1121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Con_hiragana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Con_romaji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Con_meaning</w:t>
            </w:r>
            <w:proofErr w:type="spellEnd"/>
          </w:p>
        </w:tc>
        <w:tc>
          <w:tcPr>
            <w:tcW w:w="11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A42300" w:rsidTr="00344F30">
        <w:tc>
          <w:tcPr>
            <w:tcW w:w="537" w:type="dxa"/>
          </w:tcPr>
          <w:p w:rsidR="00EC6D59" w:rsidRPr="00A42300" w:rsidRDefault="00401E0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Con_file</w:t>
            </w:r>
            <w:proofErr w:type="spellEnd"/>
          </w:p>
        </w:tc>
        <w:tc>
          <w:tcPr>
            <w:tcW w:w="1121" w:type="dxa"/>
          </w:tcPr>
          <w:p w:rsidR="00EC6D59" w:rsidRPr="00A42300" w:rsidRDefault="00EC6D59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C6D59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EC6D59" w:rsidRPr="00A42300" w:rsidRDefault="00EC6D59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501"/>
        <w:gridCol w:w="4243"/>
      </w:tblGrid>
      <w:tr w:rsidR="00FA7A7F" w:rsidRPr="00A42300" w:rsidTr="00344F30">
        <w:tc>
          <w:tcPr>
            <w:tcW w:w="5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435B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conversation in database.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C90D67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conversation in database that has level as keyword input.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D663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conversation to database that created.</w:t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conversation to database.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534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5505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conversation in database.</w:t>
            </w:r>
          </w:p>
        </w:tc>
      </w:tr>
    </w:tbl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6" w:name="_Toc391909326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ConversationController</w:t>
      </w:r>
      <w:bookmarkEnd w:id="56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814"/>
        <w:gridCol w:w="3598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92D050"/>
          </w:tcPr>
          <w:p w:rsidR="00FA7A7F" w:rsidRPr="00344F30" w:rsidRDefault="00344F30" w:rsidP="00344F30">
            <w:pPr>
              <w:pStyle w:val="TableCaption0"/>
              <w:tabs>
                <w:tab w:val="left" w:pos="990"/>
                <w:tab w:val="center" w:pos="1738"/>
              </w:tabs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ab/>
            </w:r>
            <w:r w:rsidR="00FA7A7F"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0F48" w:rsidRPr="00A42300" w:rsidRDefault="00FA0F48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7" w:name="_Toc391909311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FA0F48" w:rsidRPr="00A42300" w:rsidRDefault="00FA0F48" w:rsidP="00FA0F48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Conversation</w:t>
      </w:r>
    </w:p>
    <w:p w:rsidR="00FA0F48" w:rsidRPr="00A42300" w:rsidRDefault="00FA0F48" w:rsidP="00FA0F4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F15485E" wp14:editId="0E8606AF">
            <wp:extent cx="5274945" cy="3722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onversation Sequence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Conversation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6BB1475" wp14:editId="120C9EC7">
            <wp:extent cx="5274945" cy="3568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Conversation Sequence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Conversation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933FCB5" wp14:editId="2A725903">
            <wp:extent cx="5274945" cy="30886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versation Sequenc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Conversation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FCD96D6" wp14:editId="0D208C47">
            <wp:extent cx="5257800" cy="33909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Conversation Sequence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Video Package</w:t>
      </w:r>
      <w:bookmarkEnd w:id="57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8" w:name="_Toc391909312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58"/>
    </w:p>
    <w:p w:rsidR="00FA7A7F" w:rsidRPr="00A42300" w:rsidRDefault="00FA0141" w:rsidP="00FA014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C12360" wp14:editId="5976E015">
            <wp:extent cx="5274945" cy="42659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12: Class diagram Video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45"/>
        <w:gridCol w:w="4681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A42300" w:rsidRDefault="006970F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A42300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9" w:name="_Toc391909313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Model_Video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9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279"/>
        <w:gridCol w:w="1053"/>
        <w:gridCol w:w="964"/>
        <w:gridCol w:w="862"/>
        <w:gridCol w:w="3567"/>
      </w:tblGrid>
      <w:tr w:rsidR="00FA7A7F" w:rsidRPr="00A42300" w:rsidTr="00344F30">
        <w:tc>
          <w:tcPr>
            <w:tcW w:w="53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32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08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8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0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Vi_id</w:t>
            </w:r>
            <w:proofErr w:type="spellEnd"/>
          </w:p>
        </w:tc>
        <w:tc>
          <w:tcPr>
            <w:tcW w:w="1086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Vi_title</w:t>
            </w:r>
            <w:proofErr w:type="spellEnd"/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6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21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Vi_link</w:t>
            </w:r>
            <w:proofErr w:type="spellEnd"/>
          </w:p>
        </w:tc>
        <w:tc>
          <w:tcPr>
            <w:tcW w:w="1086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99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87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00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14558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video in database.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363E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E363E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video in database that has title as keyword input.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837C7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837C70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save video to database that created.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video to database.</w:t>
            </w:r>
            <w:r w:rsidR="0046007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B00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video in database.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0" w:name="_Toc391909314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VideoController</w:t>
      </w:r>
      <w:bookmarkEnd w:id="60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Video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5449F5" w:rsidRPr="00A42300" w:rsidRDefault="005449F5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5449F5" w:rsidRPr="00A42300" w:rsidRDefault="005449F5" w:rsidP="005449F5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Video</w:t>
      </w:r>
    </w:p>
    <w:p w:rsidR="005449F5" w:rsidRPr="00A42300" w:rsidRDefault="005449F5" w:rsidP="005449F5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07F6709" wp14:editId="72A0A333">
            <wp:extent cx="5153025" cy="3905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Video Sequenc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Video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7A1E10D" wp14:editId="38437D93">
            <wp:extent cx="5274945" cy="3841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Video Sequenc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Video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0353FAE" wp14:editId="65D8B06E">
            <wp:extent cx="5000625" cy="3390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Video Sequenc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Video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4F54AF8" wp14:editId="1149F239">
            <wp:extent cx="5286375" cy="33909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Video Sequenc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proofErr w:type="spellStart"/>
      <w:r w:rsidRPr="00A42300">
        <w:rPr>
          <w:rFonts w:ascii="Times New Roman" w:hAnsi="Times New Roman" w:cs="Times New Roman"/>
          <w:i w:val="0"/>
        </w:rPr>
        <w:lastRenderedPageBreak/>
        <w:t>TrainingListening</w:t>
      </w:r>
      <w:proofErr w:type="spellEnd"/>
      <w:r w:rsidRPr="00A42300">
        <w:rPr>
          <w:rFonts w:ascii="Times New Roman" w:hAnsi="Times New Roman" w:cs="Times New Roman"/>
          <w:i w:val="0"/>
        </w:rPr>
        <w:t xml:space="preserve"> Package</w:t>
      </w:r>
      <w:bookmarkEnd w:id="52"/>
    </w:p>
    <w:p w:rsidR="00047731" w:rsidRPr="00A42300" w:rsidRDefault="00047731" w:rsidP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1" w:name="_Toc39190930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1"/>
    </w:p>
    <w:p w:rsidR="00047731" w:rsidRPr="00A42300" w:rsidRDefault="003C0E46" w:rsidP="0004773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9259EBF" wp14:editId="0347B678">
            <wp:extent cx="5274945" cy="418782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A42300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A42300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1"/>
        <w:gridCol w:w="3042"/>
        <w:gridCol w:w="4588"/>
      </w:tblGrid>
      <w:tr w:rsidR="00BA30B6" w:rsidRPr="00A42300" w:rsidTr="00344F30">
        <w:tc>
          <w:tcPr>
            <w:tcW w:w="6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BA30B6" w:rsidRPr="00344F30" w:rsidRDefault="00BA30B6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BA30B6" w:rsidRPr="00A42300" w:rsidTr="00344F30">
        <w:tc>
          <w:tcPr>
            <w:tcW w:w="6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A42300" w:rsidRDefault="00B15D4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0359B4" w:rsidRPr="00A42300" w:rsidRDefault="000359B4" w:rsidP="00047731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2" w:name="_Toc391909309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Model_TraniningListening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2"/>
    </w:p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2373"/>
        <w:gridCol w:w="1100"/>
        <w:gridCol w:w="1045"/>
        <w:gridCol w:w="917"/>
        <w:gridCol w:w="2291"/>
      </w:tblGrid>
      <w:tr w:rsidR="00047731" w:rsidRPr="00A42300" w:rsidTr="00344F30">
        <w:tc>
          <w:tcPr>
            <w:tcW w:w="52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237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00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45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1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91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Lis_id</w:t>
            </w:r>
            <w:proofErr w:type="spellEnd"/>
          </w:p>
        </w:tc>
        <w:tc>
          <w:tcPr>
            <w:tcW w:w="1100" w:type="dxa"/>
          </w:tcPr>
          <w:p w:rsidR="00BA30B6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</w:t>
            </w:r>
            <w:r w:rsidR="000A0C28" w:rsidRPr="00A42300">
              <w:rPr>
                <w:rFonts w:ascii="Times New Roman" w:hAnsi="Times New Roman" w:cs="Times New Roman"/>
                <w:sz w:val="22"/>
                <w:szCs w:val="22"/>
              </w:rPr>
              <w:t>title</w:t>
            </w:r>
            <w:proofErr w:type="spellEnd"/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A42300" w:rsidTr="00344F30">
        <w:tc>
          <w:tcPr>
            <w:tcW w:w="525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373" w:type="dxa"/>
          </w:tcPr>
          <w:p w:rsidR="000A0C28" w:rsidRPr="00A42300" w:rsidRDefault="000A0C28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Lis_level</w:t>
            </w:r>
            <w:proofErr w:type="spellEnd"/>
          </w:p>
        </w:tc>
        <w:tc>
          <w:tcPr>
            <w:tcW w:w="1100" w:type="dxa"/>
          </w:tcPr>
          <w:p w:rsidR="000A0C28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0A0C28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Sourcefile_id</w:t>
            </w:r>
            <w:proofErr w:type="spellEnd"/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question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script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A42300" w:rsidTr="00344F30">
        <w:tc>
          <w:tcPr>
            <w:tcW w:w="525" w:type="dxa"/>
          </w:tcPr>
          <w:p w:rsidR="00BA30B6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73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Sourcefile</w:t>
            </w:r>
            <w:proofErr w:type="spellEnd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_ meaning</w:t>
            </w:r>
          </w:p>
        </w:tc>
        <w:tc>
          <w:tcPr>
            <w:tcW w:w="1100" w:type="dxa"/>
          </w:tcPr>
          <w:p w:rsidR="00BA30B6" w:rsidRPr="00A42300" w:rsidRDefault="00BA30B6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045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17" w:type="dxa"/>
          </w:tcPr>
          <w:p w:rsidR="00BA30B6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91" w:type="dxa"/>
          </w:tcPr>
          <w:p w:rsidR="00BA30B6" w:rsidRPr="00A42300" w:rsidRDefault="00BA30B6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7"/>
        <w:gridCol w:w="3887"/>
        <w:gridCol w:w="3857"/>
      </w:tblGrid>
      <w:tr w:rsidR="00047731" w:rsidRPr="00A42300" w:rsidTr="00344F30">
        <w:tc>
          <w:tcPr>
            <w:tcW w:w="53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D45E66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45E6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all listening in database.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52C2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listening in database that has level as keyword input.</w:t>
            </w:r>
          </w:p>
        </w:tc>
      </w:tr>
      <w:tr w:rsidR="00047731" w:rsidRPr="00A42300" w:rsidTr="00344F30">
        <w:tc>
          <w:tcPr>
            <w:tcW w:w="534" w:type="dxa"/>
          </w:tcPr>
          <w:p w:rsidR="00047731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047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listening to database that created.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content of listening</w:t>
            </w:r>
            <w:r w:rsidR="006537D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to database that created</w:t>
            </w:r>
            <w:r w:rsidR="00147BF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ab/>
            </w:r>
            <w:r w:rsidR="00875244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80C10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E76489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content of listening to database.</w:t>
            </w:r>
          </w:p>
        </w:tc>
      </w:tr>
      <w:tr w:rsidR="000A0C28" w:rsidRPr="00A42300" w:rsidTr="00344F30">
        <w:tc>
          <w:tcPr>
            <w:tcW w:w="534" w:type="dxa"/>
          </w:tcPr>
          <w:p w:rsidR="000A0C28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 w:rsidR="004861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35C2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listening in database.</w:t>
            </w:r>
          </w:p>
        </w:tc>
      </w:tr>
    </w:tbl>
    <w:p w:rsidR="00047731" w:rsidRPr="00A42300" w:rsidRDefault="00047731" w:rsidP="000359B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047731" w:rsidRPr="00A42300" w:rsidRDefault="0004773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3" w:name="_Toc391909310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TrainingListeningController</w:t>
      </w:r>
      <w:bookmarkEnd w:id="63"/>
      <w:proofErr w:type="spellEnd"/>
    </w:p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047731" w:rsidRPr="00A42300" w:rsidTr="00344F30">
        <w:tc>
          <w:tcPr>
            <w:tcW w:w="557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557" w:type="dxa"/>
          </w:tcPr>
          <w:p w:rsidR="00047731" w:rsidRPr="00A42300" w:rsidRDefault="00047731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A42300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3169"/>
        <w:gridCol w:w="4243"/>
      </w:tblGrid>
      <w:tr w:rsidR="00047731" w:rsidRPr="00A42300" w:rsidTr="00344F30">
        <w:tc>
          <w:tcPr>
            <w:tcW w:w="899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92D050"/>
          </w:tcPr>
          <w:p w:rsidR="00047731" w:rsidRPr="00344F30" w:rsidRDefault="00047731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A42300" w:rsidTr="00344F30">
        <w:tc>
          <w:tcPr>
            <w:tcW w:w="899" w:type="dxa"/>
          </w:tcPr>
          <w:p w:rsidR="00047731" w:rsidRPr="00A42300" w:rsidRDefault="00047731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A42300" w:rsidRDefault="0004773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Delete </w:t>
            </w:r>
            <w:r w:rsidR="00BA30B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A42300" w:rsidTr="00344F30">
        <w:tc>
          <w:tcPr>
            <w:tcW w:w="899" w:type="dxa"/>
          </w:tcPr>
          <w:p w:rsidR="000A0C28" w:rsidRPr="00A42300" w:rsidRDefault="000A0C28" w:rsidP="00344F30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A42300" w:rsidRDefault="000A0C28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A42300" w:rsidRDefault="00047731" w:rsidP="00047731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4" w:name="_Toc391909327"/>
      <w:bookmarkStart w:id="65" w:name="_Toc391909315"/>
      <w:r w:rsidRPr="00A42300">
        <w:rPr>
          <w:rFonts w:ascii="Times New Roman" w:hAnsi="Times New Roman" w:cs="Times New Roman"/>
          <w:sz w:val="22"/>
          <w:szCs w:val="22"/>
        </w:rPr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Listening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EDB3C8A" wp14:editId="5BAE4A74">
            <wp:extent cx="5274945" cy="36163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Listening Sequence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63" w:rsidRPr="00A42300" w:rsidRDefault="007D0163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Listening</w:t>
      </w:r>
    </w:p>
    <w:p w:rsidR="007D0163" w:rsidRPr="00A42300" w:rsidRDefault="007D0163" w:rsidP="007D0163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86B398E" wp14:editId="548BC843">
            <wp:extent cx="5274945" cy="3471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Listening Sequenc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Listening</w:t>
      </w: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27451A" w:rsidRPr="00A42300" w:rsidRDefault="0027451A" w:rsidP="006A0DE4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18E9DB7" wp14:editId="2745341F">
            <wp:extent cx="5274945" cy="3221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Listening Sequenc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Listening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24ED5D68" wp14:editId="412537F2">
            <wp:extent cx="5372100" cy="33909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Listening Sequenc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>Test Management Package</w:t>
      </w:r>
      <w:bookmarkEnd w:id="64"/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6" w:name="_Toc391909328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6"/>
    </w:p>
    <w:p w:rsidR="00FA7A7F" w:rsidRPr="00A42300" w:rsidRDefault="00B455FC" w:rsidP="00FA7A7F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4BE01E99" wp14:editId="7002ABB2">
            <wp:extent cx="5274945" cy="50812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A42300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14: Class diagram Test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7"/>
        <w:gridCol w:w="2910"/>
        <w:gridCol w:w="4714"/>
      </w:tblGrid>
      <w:tr w:rsidR="00FA7A7F" w:rsidRPr="00A42300" w:rsidTr="00344F30">
        <w:tc>
          <w:tcPr>
            <w:tcW w:w="6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FA7A7F" w:rsidRPr="00A42300" w:rsidTr="00344F30">
        <w:tc>
          <w:tcPr>
            <w:tcW w:w="6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A42300" w:rsidRDefault="004A666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7" w:name="_Toc391909329"/>
      <w:proofErr w:type="spellStart"/>
      <w:r w:rsidRPr="00A42300">
        <w:rPr>
          <w:rFonts w:ascii="Times New Roman" w:hAnsi="Times New Roman" w:cs="Times New Roman"/>
          <w:sz w:val="22"/>
          <w:szCs w:val="22"/>
        </w:rPr>
        <w:lastRenderedPageBreak/>
        <w:t>Model_Test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67"/>
    </w:p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5"/>
        <w:gridCol w:w="1790"/>
        <w:gridCol w:w="1224"/>
        <w:gridCol w:w="1100"/>
        <w:gridCol w:w="1236"/>
        <w:gridCol w:w="2376"/>
      </w:tblGrid>
      <w:tr w:rsidR="00FA7A7F" w:rsidRPr="00A42300" w:rsidTr="00344F30">
        <w:tc>
          <w:tcPr>
            <w:tcW w:w="53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6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46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Test_id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Test_title</w:t>
            </w:r>
            <w:proofErr w:type="spellEnd"/>
          </w:p>
        </w:tc>
        <w:tc>
          <w:tcPr>
            <w:tcW w:w="1263" w:type="dxa"/>
          </w:tcPr>
          <w:p w:rsidR="00FA7A7F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A42300" w:rsidTr="00344F30">
        <w:tc>
          <w:tcPr>
            <w:tcW w:w="537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Test_category</w:t>
            </w:r>
            <w:proofErr w:type="spellEnd"/>
          </w:p>
        </w:tc>
        <w:tc>
          <w:tcPr>
            <w:tcW w:w="1263" w:type="dxa"/>
          </w:tcPr>
          <w:p w:rsidR="00E41E9B" w:rsidRPr="00A42300" w:rsidRDefault="00E41E9B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1E9B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E41E9B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Test_level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Test_content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Question_id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Question_content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Answer_id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Answer_content</w:t>
            </w:r>
            <w:proofErr w:type="spellEnd"/>
          </w:p>
        </w:tc>
        <w:tc>
          <w:tcPr>
            <w:tcW w:w="1263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A42300" w:rsidTr="00344F30">
        <w:tc>
          <w:tcPr>
            <w:tcW w:w="537" w:type="dxa"/>
          </w:tcPr>
          <w:p w:rsidR="00FA7A7F" w:rsidRPr="00A42300" w:rsidRDefault="00E41E9B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852" w:type="dxa"/>
          </w:tcPr>
          <w:p w:rsidR="00FA7A7F" w:rsidRPr="00A42300" w:rsidRDefault="00FA7A7F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Answer_correct</w:t>
            </w:r>
            <w:proofErr w:type="spellEnd"/>
          </w:p>
        </w:tc>
        <w:tc>
          <w:tcPr>
            <w:tcW w:w="1263" w:type="dxa"/>
          </w:tcPr>
          <w:p w:rsidR="00FA7A7F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46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"/>
        <w:gridCol w:w="1757"/>
        <w:gridCol w:w="5994"/>
      </w:tblGrid>
      <w:tr w:rsidR="00FA7A7F" w:rsidRPr="00A42300" w:rsidTr="00344F30">
        <w:tc>
          <w:tcPr>
            <w:tcW w:w="51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37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get all </w:t>
            </w:r>
            <w:proofErr w:type="gramStart"/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proofErr w:type="gramEnd"/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</w:t>
            </w:r>
            <w:r w:rsidR="002903DE" w:rsidRPr="00A42300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2903D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 test in database that has level as keyword input.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D68C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131B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F05F31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474026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save question of test to database that created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2A70D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update question of test to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1859" w:type="dxa"/>
          </w:tcPr>
          <w:p w:rsidR="00FA7A7F" w:rsidRPr="00A42300" w:rsidRDefault="001322E2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0A30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question of test in database.</w:t>
            </w:r>
          </w:p>
        </w:tc>
      </w:tr>
      <w:tr w:rsidR="00FA7A7F" w:rsidRPr="00A42300" w:rsidTr="00344F30">
        <w:tc>
          <w:tcPr>
            <w:tcW w:w="517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185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37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: save answer of question to database that </w:t>
            </w:r>
            <w:r w:rsidR="00D73C45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created</w:t>
            </w:r>
          </w:p>
        </w:tc>
      </w:tr>
    </w:tbl>
    <w:p w:rsidR="00FA7A7F" w:rsidRPr="00A42300" w:rsidRDefault="00FA7A7F" w:rsidP="00FA7A7F">
      <w:pPr>
        <w:ind w:left="0"/>
        <w:rPr>
          <w:rFonts w:ascii="Times New Roman" w:hAnsi="Times New Roman" w:cs="Times New Roman"/>
          <w:sz w:val="22"/>
          <w:szCs w:val="22"/>
        </w:rPr>
      </w:pPr>
    </w:p>
    <w:p w:rsidR="00FA7A7F" w:rsidRPr="00A42300" w:rsidRDefault="00FA7A7F" w:rsidP="00FA7A7F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8" w:name="_Toc391909330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TestController</w:t>
      </w:r>
      <w:bookmarkEnd w:id="68"/>
      <w:proofErr w:type="spellEnd"/>
    </w:p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FA7A7F" w:rsidRPr="00A42300" w:rsidTr="00344F30">
        <w:tc>
          <w:tcPr>
            <w:tcW w:w="557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557" w:type="dxa"/>
          </w:tcPr>
          <w:p w:rsidR="00FA7A7F" w:rsidRPr="00A42300" w:rsidRDefault="00FA7A7F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A42300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1907"/>
        <w:gridCol w:w="5505"/>
      </w:tblGrid>
      <w:tr w:rsidR="00FA7A7F" w:rsidRPr="00A42300" w:rsidTr="00344F30">
        <w:tc>
          <w:tcPr>
            <w:tcW w:w="899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92D050"/>
          </w:tcPr>
          <w:p w:rsidR="00FA7A7F" w:rsidRPr="00344F30" w:rsidRDefault="00FA7A7F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A42300" w:rsidTr="00344F30">
        <w:tc>
          <w:tcPr>
            <w:tcW w:w="899" w:type="dxa"/>
          </w:tcPr>
          <w:p w:rsidR="00FA7A7F" w:rsidRPr="00A42300" w:rsidRDefault="00FA7A7F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</w:t>
            </w:r>
            <w:r w:rsidR="00DC4B1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A42300" w:rsidTr="00344F30">
        <w:tc>
          <w:tcPr>
            <w:tcW w:w="899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Pr="00A42300" w:rsidRDefault="00DC4B1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A42300" w:rsidRDefault="00FA7A7F" w:rsidP="00FA7A7F">
      <w:pPr>
        <w:rPr>
          <w:rFonts w:ascii="Times New Roman" w:hAnsi="Times New Roman" w:cs="Times New Roman"/>
          <w:sz w:val="22"/>
          <w:szCs w:val="22"/>
        </w:rPr>
      </w:pPr>
    </w:p>
    <w:p w:rsidR="006D135B" w:rsidRPr="00A42300" w:rsidRDefault="006D135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D135B" w:rsidRPr="00A42300" w:rsidRDefault="006D135B" w:rsidP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Add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3181BCE2" wp14:editId="5937EF42">
            <wp:extent cx="5124450" cy="3905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Test Sequenc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5B" w:rsidRPr="00A42300" w:rsidRDefault="006D135B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Edit Test</w:t>
      </w:r>
    </w:p>
    <w:p w:rsidR="006D135B" w:rsidRPr="00A42300" w:rsidRDefault="006D135B" w:rsidP="006D135B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1E2A9EA" wp14:editId="7F9D6845">
            <wp:extent cx="5274945" cy="3841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st Sequenc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E4" w:rsidRPr="00A42300" w:rsidRDefault="006A0DE4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Test</w:t>
      </w:r>
    </w:p>
    <w:p w:rsidR="006A0DE4" w:rsidRPr="00A42300" w:rsidRDefault="006A0DE4" w:rsidP="006A0DE4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54B61F58" wp14:editId="69DD4B9B">
            <wp:extent cx="5274945" cy="3371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Test Sequenc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1A" w:rsidRPr="00A42300" w:rsidRDefault="0027451A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lastRenderedPageBreak/>
        <w:t>Delete Test</w:t>
      </w:r>
    </w:p>
    <w:p w:rsidR="0027451A" w:rsidRPr="00A42300" w:rsidRDefault="0027451A" w:rsidP="0027451A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9AA74F0" wp14:editId="4B551026">
            <wp:extent cx="5238750" cy="33909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Test Sequence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71" w:rsidRPr="00A42300" w:rsidRDefault="002A1671">
      <w:pPr>
        <w:pStyle w:val="Heading2"/>
        <w:rPr>
          <w:rFonts w:ascii="Times New Roman" w:hAnsi="Times New Roman" w:cs="Times New Roman"/>
          <w:i w:val="0"/>
        </w:rPr>
      </w:pPr>
      <w:r w:rsidRPr="00A42300">
        <w:rPr>
          <w:rFonts w:ascii="Times New Roman" w:hAnsi="Times New Roman" w:cs="Times New Roman"/>
          <w:i w:val="0"/>
        </w:rPr>
        <w:lastRenderedPageBreak/>
        <w:t xml:space="preserve">Contact </w:t>
      </w:r>
      <w:r w:rsidR="00427FB4" w:rsidRPr="00A42300">
        <w:rPr>
          <w:rFonts w:ascii="Times New Roman" w:hAnsi="Times New Roman" w:cs="Times New Roman"/>
          <w:i w:val="0"/>
        </w:rPr>
        <w:t xml:space="preserve">management </w:t>
      </w:r>
      <w:r w:rsidRPr="00A42300">
        <w:rPr>
          <w:rFonts w:ascii="Times New Roman" w:hAnsi="Times New Roman" w:cs="Times New Roman"/>
          <w:i w:val="0"/>
        </w:rPr>
        <w:t>Package</w:t>
      </w:r>
      <w:bookmarkEnd w:id="65"/>
    </w:p>
    <w:p w:rsidR="001D446D" w:rsidRPr="00A42300" w:rsidRDefault="001D446D" w:rsidP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69" w:name="_Toc391909316"/>
      <w:r w:rsidRPr="00A42300">
        <w:rPr>
          <w:rFonts w:ascii="Times New Roman" w:hAnsi="Times New Roman" w:cs="Times New Roman"/>
          <w:sz w:val="22"/>
          <w:szCs w:val="22"/>
        </w:rPr>
        <w:t>Class diagram</w:t>
      </w:r>
      <w:bookmarkEnd w:id="69"/>
    </w:p>
    <w:p w:rsidR="001D446D" w:rsidRPr="00A42300" w:rsidRDefault="00111322" w:rsidP="001A4398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1250E8A0" wp14:editId="44F8F05B">
            <wp:extent cx="5274945" cy="39725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A42300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A42300"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A42300">
        <w:rPr>
          <w:rFonts w:ascii="Times New Roman" w:hAnsi="Times New Roman" w:cs="Times New Roman"/>
          <w:b/>
          <w:color w:val="auto"/>
          <w:sz w:val="22"/>
          <w:szCs w:val="22"/>
        </w:rPr>
        <w:t>: Class diagram Contact package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25"/>
        <w:gridCol w:w="2960"/>
        <w:gridCol w:w="4666"/>
      </w:tblGrid>
      <w:tr w:rsidR="001D446D" w:rsidRPr="00A42300" w:rsidTr="00344F30">
        <w:tc>
          <w:tcPr>
            <w:tcW w:w="6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database</w:t>
            </w:r>
          </w:p>
        </w:tc>
      </w:tr>
      <w:tr w:rsidR="001D446D" w:rsidRPr="00A42300" w:rsidTr="00344F30">
        <w:tc>
          <w:tcPr>
            <w:tcW w:w="6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A42300" w:rsidRDefault="00807D71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Include method interact with model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0" w:name="_Toc391909317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Model_Contact</w:t>
      </w:r>
      <w:proofErr w:type="spellEnd"/>
      <w:r w:rsidRPr="00A42300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70"/>
    </w:p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6"/>
        <w:gridCol w:w="1790"/>
        <w:gridCol w:w="1087"/>
        <w:gridCol w:w="1100"/>
        <w:gridCol w:w="1236"/>
        <w:gridCol w:w="2512"/>
      </w:tblGrid>
      <w:tr w:rsidR="001D446D" w:rsidRPr="00A42300" w:rsidTr="00344F30">
        <w:tc>
          <w:tcPr>
            <w:tcW w:w="53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852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2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60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Contact_id</w:t>
            </w:r>
            <w:proofErr w:type="spellEnd"/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Contact_email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Contact_content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Contact_type</w:t>
            </w:r>
            <w:proofErr w:type="spellEnd"/>
          </w:p>
        </w:tc>
        <w:tc>
          <w:tcPr>
            <w:tcW w:w="1121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A42300" w:rsidTr="00344F30">
        <w:tc>
          <w:tcPr>
            <w:tcW w:w="537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Contact_reply</w:t>
            </w:r>
            <w:proofErr w:type="spellEnd"/>
          </w:p>
        </w:tc>
        <w:tc>
          <w:tcPr>
            <w:tcW w:w="1121" w:type="dxa"/>
          </w:tcPr>
          <w:p w:rsidR="00427FB4" w:rsidRPr="00A42300" w:rsidRDefault="00427FB4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427FB4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A42300" w:rsidTr="00344F30">
        <w:tc>
          <w:tcPr>
            <w:tcW w:w="537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52" w:type="dxa"/>
          </w:tcPr>
          <w:p w:rsidR="001D446D" w:rsidRPr="00A42300" w:rsidRDefault="001D446D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Contact_ status</w:t>
            </w:r>
          </w:p>
        </w:tc>
        <w:tc>
          <w:tcPr>
            <w:tcW w:w="1121" w:type="dxa"/>
          </w:tcPr>
          <w:p w:rsidR="001D446D" w:rsidRPr="00A42300" w:rsidRDefault="00A42300" w:rsidP="00344F30">
            <w:pPr>
              <w:ind w:left="0"/>
              <w:rPr>
                <w:rFonts w:ascii="Times New Roman" w:hAnsi="Times New Roman" w:cs="Times New Roman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sz w:val="22"/>
                <w:szCs w:val="22"/>
              </w:rPr>
              <w:t>Number</w:t>
            </w:r>
          </w:p>
        </w:tc>
        <w:tc>
          <w:tcPr>
            <w:tcW w:w="113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47525A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60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9"/>
        <w:gridCol w:w="2702"/>
        <w:gridCol w:w="4710"/>
      </w:tblGrid>
      <w:tr w:rsidR="001D446D" w:rsidRPr="00A42300" w:rsidTr="00344F30">
        <w:tc>
          <w:tcPr>
            <w:tcW w:w="86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279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871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unanswered</w:t>
            </w:r>
            <w:r w:rsidR="0051350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1D446D" w:rsidRPr="00A42300" w:rsidTr="00344F30">
        <w:tc>
          <w:tcPr>
            <w:tcW w:w="861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1D446D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all contact in database</w:t>
            </w:r>
            <w:r w:rsidR="00734F4B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that answered</w:t>
            </w:r>
            <w:r w:rsidR="0078397E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AE61CA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get contact in database that has type as keyword input.</w:t>
            </w:r>
          </w:p>
        </w:tc>
      </w:tr>
      <w:tr w:rsidR="0030787E" w:rsidRPr="00A42300" w:rsidTr="00344F30">
        <w:tc>
          <w:tcPr>
            <w:tcW w:w="861" w:type="dxa"/>
          </w:tcPr>
          <w:p w:rsidR="0030787E" w:rsidRPr="00A42300" w:rsidRDefault="0030787E" w:rsidP="00344F30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9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871" w:type="dxa"/>
          </w:tcPr>
          <w:p w:rsidR="0030787E" w:rsidRPr="00A42300" w:rsidRDefault="0030787E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  <w:r w:rsidR="00DD471F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: delete contact in database.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1D446D" w:rsidRPr="00A42300" w:rsidRDefault="001D446D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1" w:name="_Toc391909318"/>
      <w:proofErr w:type="spellStart"/>
      <w:r w:rsidRPr="00A42300">
        <w:rPr>
          <w:rFonts w:ascii="Times New Roman" w:hAnsi="Times New Roman" w:cs="Times New Roman"/>
          <w:sz w:val="22"/>
          <w:szCs w:val="22"/>
        </w:rPr>
        <w:t>ContactController</w:t>
      </w:r>
      <w:bookmarkEnd w:id="71"/>
      <w:proofErr w:type="spellEnd"/>
    </w:p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4"/>
        <w:gridCol w:w="1173"/>
        <w:gridCol w:w="729"/>
        <w:gridCol w:w="991"/>
        <w:gridCol w:w="831"/>
        <w:gridCol w:w="4003"/>
      </w:tblGrid>
      <w:tr w:rsidR="001D446D" w:rsidRPr="00A42300" w:rsidTr="00344F30">
        <w:tc>
          <w:tcPr>
            <w:tcW w:w="55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557" w:type="dxa"/>
          </w:tcPr>
          <w:p w:rsidR="001D446D" w:rsidRPr="00A42300" w:rsidRDefault="001D446D" w:rsidP="00344F30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A42300" w:rsidRDefault="001D446D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A42300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"/>
        <w:gridCol w:w="3556"/>
        <w:gridCol w:w="3857"/>
      </w:tblGrid>
      <w:tr w:rsidR="001D446D" w:rsidRPr="00A42300" w:rsidTr="00344F30">
        <w:tc>
          <w:tcPr>
            <w:tcW w:w="899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sz w:val="22"/>
                <w:szCs w:val="22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92D050"/>
          </w:tcPr>
          <w:p w:rsidR="001D446D" w:rsidRPr="00344F30" w:rsidRDefault="001D446D" w:rsidP="00344F30">
            <w:pPr>
              <w:pStyle w:val="TableCaption0"/>
              <w:jc w:val="center"/>
              <w:rPr>
                <w:rFonts w:ascii="Times New Roman" w:hAnsi="Times New Roman" w:cs="Times New Roman"/>
                <w:sz w:val="22"/>
                <w:szCs w:val="22"/>
                <w:lang w:eastAsia="ja-JP"/>
              </w:rPr>
            </w:pPr>
            <w:r w:rsidRPr="00344F30">
              <w:rPr>
                <w:rFonts w:ascii="Times New Roman" w:hAnsi="Times New Roman" w:cs="Times New Roman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A42300" w:rsidTr="00344F30">
        <w:tc>
          <w:tcPr>
            <w:tcW w:w="899" w:type="dxa"/>
          </w:tcPr>
          <w:p w:rsidR="001D446D" w:rsidRPr="00A42300" w:rsidRDefault="001D446D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A42300" w:rsidTr="00344F30">
        <w:tc>
          <w:tcPr>
            <w:tcW w:w="899" w:type="dxa"/>
          </w:tcPr>
          <w:p w:rsidR="00427FB4" w:rsidRPr="00A42300" w:rsidRDefault="00427FB4" w:rsidP="00344F30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A42300" w:rsidRDefault="00427FB4" w:rsidP="00344F3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</w:t>
            </w:r>
            <w:bookmarkStart w:id="72" w:name="_GoBack"/>
            <w:bookmarkEnd w:id="72"/>
            <w:r w:rsidRPr="00A42300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act</w:t>
            </w:r>
          </w:p>
        </w:tc>
      </w:tr>
    </w:tbl>
    <w:p w:rsidR="001D446D" w:rsidRPr="00A42300" w:rsidRDefault="001D446D" w:rsidP="001D446D">
      <w:pPr>
        <w:rPr>
          <w:rFonts w:ascii="Times New Roman" w:hAnsi="Times New Roman" w:cs="Times New Roman"/>
          <w:sz w:val="22"/>
          <w:szCs w:val="22"/>
        </w:rPr>
      </w:pPr>
    </w:p>
    <w:p w:rsidR="006C6001" w:rsidRPr="00A42300" w:rsidRDefault="006C6001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73" w:name="_Toc391909331"/>
      <w:r w:rsidRPr="00A42300">
        <w:rPr>
          <w:rFonts w:ascii="Times New Roman" w:hAnsi="Times New Roman" w:cs="Times New Roman"/>
          <w:sz w:val="22"/>
          <w:szCs w:val="22"/>
        </w:rPr>
        <w:lastRenderedPageBreak/>
        <w:t>Sequence Diagram</w:t>
      </w:r>
    </w:p>
    <w:p w:rsidR="006C6001" w:rsidRPr="00A42300" w:rsidRDefault="006C6001" w:rsidP="006C6001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Search Contact</w:t>
      </w:r>
    </w:p>
    <w:p w:rsidR="006C6001" w:rsidRPr="00A42300" w:rsidRDefault="006C6001" w:rsidP="006C6001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AE76F2E" wp14:editId="4BA121BC">
            <wp:extent cx="5274945" cy="30238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tact Sequence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41D" w:rsidRPr="00A42300" w:rsidRDefault="003B141D">
      <w:pPr>
        <w:pStyle w:val="Heading4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sz w:val="22"/>
          <w:szCs w:val="22"/>
        </w:rPr>
        <w:t>Delete Contact</w:t>
      </w:r>
    </w:p>
    <w:p w:rsidR="003B141D" w:rsidRPr="00A42300" w:rsidRDefault="003B141D" w:rsidP="003B141D">
      <w:pPr>
        <w:ind w:left="0"/>
        <w:rPr>
          <w:rFonts w:ascii="Times New Roman" w:hAnsi="Times New Roman" w:cs="Times New Roman"/>
          <w:sz w:val="22"/>
          <w:szCs w:val="22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7F980408" wp14:editId="05DFA5D7">
            <wp:extent cx="5429250" cy="3390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lte Contact Sequence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A42300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3"/>
      <w:r w:rsidR="00635082" w:rsidRPr="00A42300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A42300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FE9D131" wp14:editId="780B2575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A42300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A42300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A42300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A42300" w:rsidSect="00E6719C">
      <w:headerReference w:type="default" r:id="rId76"/>
      <w:footerReference w:type="default" r:id="rId77"/>
      <w:pgSz w:w="11907" w:h="16840" w:code="9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4EDC" w:rsidRDefault="000D4EDC">
      <w:r>
        <w:separator/>
      </w:r>
    </w:p>
  </w:endnote>
  <w:endnote w:type="continuationSeparator" w:id="0">
    <w:p w:rsidR="000D4EDC" w:rsidRDefault="000D4E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0AFF" w:usb1="00007843" w:usb2="00000001" w:usb3="00000000" w:csb0="000001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1" w:usb1="00000000" w:usb2="00000000" w:usb3="00000000" w:csb0="00000011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531325">
    <w:pPr>
      <w:pStyle w:val="Footer"/>
      <w:framePr w:wrap="around"/>
      <w:ind w:right="400"/>
      <w:jc w:val="left"/>
    </w:pP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44F30">
      <w:rPr>
        <w:rStyle w:val="PageNumber"/>
      </w:rPr>
      <w:t>85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344F30">
      <w:rPr>
        <w:rStyle w:val="PageNumber"/>
      </w:rPr>
      <w:t>85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4EDC" w:rsidRDefault="000D4EDC">
      <w:r>
        <w:separator/>
      </w:r>
    </w:p>
  </w:footnote>
  <w:footnote w:type="continuationSeparator" w:id="0">
    <w:p w:rsidR="000D4EDC" w:rsidRDefault="000D4E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129" w:rsidRDefault="00620129" w:rsidP="00DA0A63">
    <w:pPr>
      <w:pStyle w:val="Header"/>
      <w:ind w:left="0"/>
      <w:rPr>
        <w:lang w:eastAsia="ja-JP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4F2E0CA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35B4"/>
    <w:rsid w:val="00044899"/>
    <w:rsid w:val="00047731"/>
    <w:rsid w:val="000676D8"/>
    <w:rsid w:val="00067D44"/>
    <w:rsid w:val="0007504A"/>
    <w:rsid w:val="0009221B"/>
    <w:rsid w:val="000A0C28"/>
    <w:rsid w:val="000A301F"/>
    <w:rsid w:val="000A6FEF"/>
    <w:rsid w:val="000B2E99"/>
    <w:rsid w:val="000B6AA6"/>
    <w:rsid w:val="000C4162"/>
    <w:rsid w:val="000D199F"/>
    <w:rsid w:val="000D21FD"/>
    <w:rsid w:val="000D3608"/>
    <w:rsid w:val="000D3D7F"/>
    <w:rsid w:val="000D4114"/>
    <w:rsid w:val="000D4EDC"/>
    <w:rsid w:val="000D67C7"/>
    <w:rsid w:val="000E275E"/>
    <w:rsid w:val="000F34DC"/>
    <w:rsid w:val="001067E7"/>
    <w:rsid w:val="00111322"/>
    <w:rsid w:val="001322E2"/>
    <w:rsid w:val="00133BE8"/>
    <w:rsid w:val="00135BFC"/>
    <w:rsid w:val="00143B04"/>
    <w:rsid w:val="001450DB"/>
    <w:rsid w:val="00147BF9"/>
    <w:rsid w:val="001523F3"/>
    <w:rsid w:val="00152C22"/>
    <w:rsid w:val="001555BD"/>
    <w:rsid w:val="001703EF"/>
    <w:rsid w:val="00172724"/>
    <w:rsid w:val="0017687E"/>
    <w:rsid w:val="00176FFB"/>
    <w:rsid w:val="0018319E"/>
    <w:rsid w:val="00183331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4558"/>
    <w:rsid w:val="00215984"/>
    <w:rsid w:val="0022306C"/>
    <w:rsid w:val="00230502"/>
    <w:rsid w:val="00241471"/>
    <w:rsid w:val="0025193E"/>
    <w:rsid w:val="002535B2"/>
    <w:rsid w:val="00257460"/>
    <w:rsid w:val="0026007E"/>
    <w:rsid w:val="00261EC5"/>
    <w:rsid w:val="002665B3"/>
    <w:rsid w:val="00270BF8"/>
    <w:rsid w:val="0027451A"/>
    <w:rsid w:val="00276B6D"/>
    <w:rsid w:val="00280C10"/>
    <w:rsid w:val="00282622"/>
    <w:rsid w:val="00284E52"/>
    <w:rsid w:val="002903DE"/>
    <w:rsid w:val="00290D03"/>
    <w:rsid w:val="00291622"/>
    <w:rsid w:val="002A1417"/>
    <w:rsid w:val="002A1671"/>
    <w:rsid w:val="002A70DD"/>
    <w:rsid w:val="002B4AC8"/>
    <w:rsid w:val="002B6E68"/>
    <w:rsid w:val="002B7EB0"/>
    <w:rsid w:val="002D25CA"/>
    <w:rsid w:val="002D4401"/>
    <w:rsid w:val="00304EAD"/>
    <w:rsid w:val="00305F68"/>
    <w:rsid w:val="00306CED"/>
    <w:rsid w:val="003072B2"/>
    <w:rsid w:val="0030787E"/>
    <w:rsid w:val="00315153"/>
    <w:rsid w:val="0032653D"/>
    <w:rsid w:val="00326587"/>
    <w:rsid w:val="00333241"/>
    <w:rsid w:val="00342499"/>
    <w:rsid w:val="00344F30"/>
    <w:rsid w:val="00353ED8"/>
    <w:rsid w:val="00356013"/>
    <w:rsid w:val="0035662B"/>
    <w:rsid w:val="00360B34"/>
    <w:rsid w:val="0036767A"/>
    <w:rsid w:val="0038087F"/>
    <w:rsid w:val="00382E99"/>
    <w:rsid w:val="00386102"/>
    <w:rsid w:val="0039010A"/>
    <w:rsid w:val="0039586F"/>
    <w:rsid w:val="003A3207"/>
    <w:rsid w:val="003B141D"/>
    <w:rsid w:val="003B6E7C"/>
    <w:rsid w:val="003C0E46"/>
    <w:rsid w:val="003C366D"/>
    <w:rsid w:val="003D436A"/>
    <w:rsid w:val="003E711F"/>
    <w:rsid w:val="003E71A5"/>
    <w:rsid w:val="00401E02"/>
    <w:rsid w:val="00403730"/>
    <w:rsid w:val="00427FB4"/>
    <w:rsid w:val="00442884"/>
    <w:rsid w:val="0046007B"/>
    <w:rsid w:val="004604CC"/>
    <w:rsid w:val="00474026"/>
    <w:rsid w:val="0047525A"/>
    <w:rsid w:val="00476924"/>
    <w:rsid w:val="00486126"/>
    <w:rsid w:val="004915D0"/>
    <w:rsid w:val="004964C8"/>
    <w:rsid w:val="004A5BB0"/>
    <w:rsid w:val="004A666F"/>
    <w:rsid w:val="004B3178"/>
    <w:rsid w:val="004D68CF"/>
    <w:rsid w:val="004F38ED"/>
    <w:rsid w:val="005011E0"/>
    <w:rsid w:val="00501364"/>
    <w:rsid w:val="00506D82"/>
    <w:rsid w:val="0050761A"/>
    <w:rsid w:val="00513176"/>
    <w:rsid w:val="0051350A"/>
    <w:rsid w:val="00515464"/>
    <w:rsid w:val="005162A7"/>
    <w:rsid w:val="005303C6"/>
    <w:rsid w:val="00531325"/>
    <w:rsid w:val="00532E5B"/>
    <w:rsid w:val="005438A9"/>
    <w:rsid w:val="005449F5"/>
    <w:rsid w:val="005508F3"/>
    <w:rsid w:val="00552C1C"/>
    <w:rsid w:val="00557E38"/>
    <w:rsid w:val="0056175A"/>
    <w:rsid w:val="005658FA"/>
    <w:rsid w:val="005661A8"/>
    <w:rsid w:val="00570932"/>
    <w:rsid w:val="00571A8B"/>
    <w:rsid w:val="00573595"/>
    <w:rsid w:val="00581162"/>
    <w:rsid w:val="005832AC"/>
    <w:rsid w:val="00583F66"/>
    <w:rsid w:val="005A21BD"/>
    <w:rsid w:val="005B52D7"/>
    <w:rsid w:val="005C1B7F"/>
    <w:rsid w:val="005C78A1"/>
    <w:rsid w:val="005D78DC"/>
    <w:rsid w:val="005E0D4A"/>
    <w:rsid w:val="005E4B42"/>
    <w:rsid w:val="005F5254"/>
    <w:rsid w:val="0061179E"/>
    <w:rsid w:val="00614FAF"/>
    <w:rsid w:val="00615790"/>
    <w:rsid w:val="00620129"/>
    <w:rsid w:val="006230DB"/>
    <w:rsid w:val="00635082"/>
    <w:rsid w:val="00645D5A"/>
    <w:rsid w:val="00646F96"/>
    <w:rsid w:val="00647D84"/>
    <w:rsid w:val="006537D6"/>
    <w:rsid w:val="00655185"/>
    <w:rsid w:val="00673677"/>
    <w:rsid w:val="00681558"/>
    <w:rsid w:val="00693CCE"/>
    <w:rsid w:val="006970F2"/>
    <w:rsid w:val="006A0DE4"/>
    <w:rsid w:val="006A16AD"/>
    <w:rsid w:val="006A63DF"/>
    <w:rsid w:val="006C4464"/>
    <w:rsid w:val="006C6001"/>
    <w:rsid w:val="006D135B"/>
    <w:rsid w:val="006E2EC3"/>
    <w:rsid w:val="006F3EF0"/>
    <w:rsid w:val="006F6ED3"/>
    <w:rsid w:val="00703A58"/>
    <w:rsid w:val="00715EC4"/>
    <w:rsid w:val="00724682"/>
    <w:rsid w:val="007332E7"/>
    <w:rsid w:val="00734F4B"/>
    <w:rsid w:val="00735C25"/>
    <w:rsid w:val="0073743E"/>
    <w:rsid w:val="007412CB"/>
    <w:rsid w:val="0074400F"/>
    <w:rsid w:val="00746F90"/>
    <w:rsid w:val="00751F53"/>
    <w:rsid w:val="00756B03"/>
    <w:rsid w:val="00762896"/>
    <w:rsid w:val="007802EC"/>
    <w:rsid w:val="007822B4"/>
    <w:rsid w:val="0078397E"/>
    <w:rsid w:val="00792FE5"/>
    <w:rsid w:val="007A2221"/>
    <w:rsid w:val="007A36E1"/>
    <w:rsid w:val="007A6742"/>
    <w:rsid w:val="007B0AA7"/>
    <w:rsid w:val="007D0163"/>
    <w:rsid w:val="007D7CCE"/>
    <w:rsid w:val="007E279B"/>
    <w:rsid w:val="00800C6B"/>
    <w:rsid w:val="008070EA"/>
    <w:rsid w:val="00807D71"/>
    <w:rsid w:val="00814F18"/>
    <w:rsid w:val="00817ABA"/>
    <w:rsid w:val="00836805"/>
    <w:rsid w:val="00837C70"/>
    <w:rsid w:val="00844B23"/>
    <w:rsid w:val="00845FC9"/>
    <w:rsid w:val="00852150"/>
    <w:rsid w:val="0085424C"/>
    <w:rsid w:val="00875244"/>
    <w:rsid w:val="00886CC2"/>
    <w:rsid w:val="00887A2B"/>
    <w:rsid w:val="008B3560"/>
    <w:rsid w:val="008F2B00"/>
    <w:rsid w:val="008F3269"/>
    <w:rsid w:val="008F67C5"/>
    <w:rsid w:val="009056BC"/>
    <w:rsid w:val="00916B78"/>
    <w:rsid w:val="009260F2"/>
    <w:rsid w:val="00935173"/>
    <w:rsid w:val="009537B6"/>
    <w:rsid w:val="009826C9"/>
    <w:rsid w:val="009828F3"/>
    <w:rsid w:val="00984711"/>
    <w:rsid w:val="00990234"/>
    <w:rsid w:val="009A04FB"/>
    <w:rsid w:val="009A6176"/>
    <w:rsid w:val="009B3805"/>
    <w:rsid w:val="009D2795"/>
    <w:rsid w:val="009D5388"/>
    <w:rsid w:val="009E0F53"/>
    <w:rsid w:val="009E36D9"/>
    <w:rsid w:val="009F152E"/>
    <w:rsid w:val="00A01B0B"/>
    <w:rsid w:val="00A04DF5"/>
    <w:rsid w:val="00A052BD"/>
    <w:rsid w:val="00A064E3"/>
    <w:rsid w:val="00A07175"/>
    <w:rsid w:val="00A135A2"/>
    <w:rsid w:val="00A177A1"/>
    <w:rsid w:val="00A27184"/>
    <w:rsid w:val="00A27410"/>
    <w:rsid w:val="00A40A37"/>
    <w:rsid w:val="00A42300"/>
    <w:rsid w:val="00A5722E"/>
    <w:rsid w:val="00A630F7"/>
    <w:rsid w:val="00A64B73"/>
    <w:rsid w:val="00A70E20"/>
    <w:rsid w:val="00A73E5D"/>
    <w:rsid w:val="00A836E2"/>
    <w:rsid w:val="00A84B69"/>
    <w:rsid w:val="00A95420"/>
    <w:rsid w:val="00AA351D"/>
    <w:rsid w:val="00AB22A3"/>
    <w:rsid w:val="00AB47C2"/>
    <w:rsid w:val="00AC2C87"/>
    <w:rsid w:val="00AE609A"/>
    <w:rsid w:val="00AE61CA"/>
    <w:rsid w:val="00B07628"/>
    <w:rsid w:val="00B15D44"/>
    <w:rsid w:val="00B17AE1"/>
    <w:rsid w:val="00B21F6A"/>
    <w:rsid w:val="00B24F58"/>
    <w:rsid w:val="00B30FA3"/>
    <w:rsid w:val="00B323AB"/>
    <w:rsid w:val="00B42B31"/>
    <w:rsid w:val="00B455FC"/>
    <w:rsid w:val="00B468F7"/>
    <w:rsid w:val="00B47884"/>
    <w:rsid w:val="00B60341"/>
    <w:rsid w:val="00B616B3"/>
    <w:rsid w:val="00B64A28"/>
    <w:rsid w:val="00B8022E"/>
    <w:rsid w:val="00B8526E"/>
    <w:rsid w:val="00B87739"/>
    <w:rsid w:val="00BA30B6"/>
    <w:rsid w:val="00BC2626"/>
    <w:rsid w:val="00BC6FE5"/>
    <w:rsid w:val="00BC7216"/>
    <w:rsid w:val="00BD13F7"/>
    <w:rsid w:val="00BD1DD5"/>
    <w:rsid w:val="00BD3B0C"/>
    <w:rsid w:val="00BE6CF5"/>
    <w:rsid w:val="00BF0874"/>
    <w:rsid w:val="00BF19E6"/>
    <w:rsid w:val="00BF2805"/>
    <w:rsid w:val="00BF6FC3"/>
    <w:rsid w:val="00BF7AC0"/>
    <w:rsid w:val="00C12522"/>
    <w:rsid w:val="00C1691C"/>
    <w:rsid w:val="00C22033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0D67"/>
    <w:rsid w:val="00C92C63"/>
    <w:rsid w:val="00CA0F1D"/>
    <w:rsid w:val="00CB27F4"/>
    <w:rsid w:val="00CC1CE4"/>
    <w:rsid w:val="00CC6E18"/>
    <w:rsid w:val="00CD1103"/>
    <w:rsid w:val="00CD6A44"/>
    <w:rsid w:val="00CE3169"/>
    <w:rsid w:val="00CE42EE"/>
    <w:rsid w:val="00D05397"/>
    <w:rsid w:val="00D131BF"/>
    <w:rsid w:val="00D45E66"/>
    <w:rsid w:val="00D517FF"/>
    <w:rsid w:val="00D60122"/>
    <w:rsid w:val="00D61759"/>
    <w:rsid w:val="00D73C45"/>
    <w:rsid w:val="00D74D95"/>
    <w:rsid w:val="00D81529"/>
    <w:rsid w:val="00D8662A"/>
    <w:rsid w:val="00D86735"/>
    <w:rsid w:val="00DA0A63"/>
    <w:rsid w:val="00DA34AC"/>
    <w:rsid w:val="00DB7A99"/>
    <w:rsid w:val="00DC4B1A"/>
    <w:rsid w:val="00DD471F"/>
    <w:rsid w:val="00DE0CD5"/>
    <w:rsid w:val="00DE7C94"/>
    <w:rsid w:val="00DF0FE0"/>
    <w:rsid w:val="00DF1408"/>
    <w:rsid w:val="00DF2B55"/>
    <w:rsid w:val="00DF41E9"/>
    <w:rsid w:val="00E21F9B"/>
    <w:rsid w:val="00E27164"/>
    <w:rsid w:val="00E343F8"/>
    <w:rsid w:val="00E363E6"/>
    <w:rsid w:val="00E37D51"/>
    <w:rsid w:val="00E40154"/>
    <w:rsid w:val="00E41E9B"/>
    <w:rsid w:val="00E44848"/>
    <w:rsid w:val="00E44AF4"/>
    <w:rsid w:val="00E44EEC"/>
    <w:rsid w:val="00E55D48"/>
    <w:rsid w:val="00E60A5B"/>
    <w:rsid w:val="00E6134E"/>
    <w:rsid w:val="00E62E2B"/>
    <w:rsid w:val="00E6308C"/>
    <w:rsid w:val="00E6719C"/>
    <w:rsid w:val="00E757F5"/>
    <w:rsid w:val="00E76489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D6630"/>
    <w:rsid w:val="00ED7F08"/>
    <w:rsid w:val="00EE4195"/>
    <w:rsid w:val="00EF0504"/>
    <w:rsid w:val="00EF1742"/>
    <w:rsid w:val="00F0047A"/>
    <w:rsid w:val="00F05F31"/>
    <w:rsid w:val="00F13198"/>
    <w:rsid w:val="00F14585"/>
    <w:rsid w:val="00F40C9F"/>
    <w:rsid w:val="00F55051"/>
    <w:rsid w:val="00F6084E"/>
    <w:rsid w:val="00F64603"/>
    <w:rsid w:val="00F67284"/>
    <w:rsid w:val="00F67CF7"/>
    <w:rsid w:val="00F75CF1"/>
    <w:rsid w:val="00F7637B"/>
    <w:rsid w:val="00F770E9"/>
    <w:rsid w:val="00F7723A"/>
    <w:rsid w:val="00F944E8"/>
    <w:rsid w:val="00F976B3"/>
    <w:rsid w:val="00FA0141"/>
    <w:rsid w:val="00FA0F48"/>
    <w:rsid w:val="00FA5E9E"/>
    <w:rsid w:val="00FA7A7F"/>
    <w:rsid w:val="00FB00F9"/>
    <w:rsid w:val="00FB3753"/>
    <w:rsid w:val="00FC5923"/>
    <w:rsid w:val="00FE2B56"/>
    <w:rsid w:val="00FF443E"/>
    <w:rsid w:val="00FF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620129"/>
    <w:pPr>
      <w:widowControl w:val="0"/>
      <w:jc w:val="center"/>
    </w:pPr>
    <w:rPr>
      <w:rFonts w:ascii="Times New Roman" w:hAnsi="Times New Roman" w:cs="Times New Roman"/>
      <w:b/>
      <w:color w:val="6E2500"/>
      <w:sz w:val="32"/>
      <w:szCs w:val="3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E6719C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rFonts w:ascii="Times New Roman" w:hAnsi="Times New Roman" w:cs="Times New Roman"/>
      <w:noProof/>
      <w:color w:val="003300"/>
      <w:sz w:val="22"/>
      <w:szCs w:val="22"/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ＭＳ 明朝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ＭＳ 明朝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ＭＳ 明朝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ＭＳ 明朝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ＭＳ ゴシック" w:hAnsi="ＭＳ ゴシック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ＭＳ Ｐゴシック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ＭＳ 明朝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ＭＳ 明朝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1A0DE-A2B5-4128-B0B1-6C648C90B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2308</TotalTime>
  <Pages>85</Pages>
  <Words>4901</Words>
  <Characters>27938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32774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NgocTuan</cp:lastModifiedBy>
  <cp:revision>531</cp:revision>
  <cp:lastPrinted>1900-12-31T17:00:00Z</cp:lastPrinted>
  <dcterms:created xsi:type="dcterms:W3CDTF">2013-10-01T03:47:00Z</dcterms:created>
  <dcterms:modified xsi:type="dcterms:W3CDTF">2014-08-19T06:05:00Z</dcterms:modified>
</cp:coreProperties>
</file>