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2A1417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</w:rPr>
        <w:t>USEFUL JAPANESE DICTIONARY FOR VIETNAMESE</w:t>
      </w:r>
    </w:p>
    <w:p w:rsidR="00C40B3D" w:rsidRPr="002A1417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DETAIL DESIGN DOCUMENT</w:t>
      </w:r>
    </w:p>
    <w:p w:rsidR="00C40B3D" w:rsidRPr="002A1417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Class D</w:t>
      </w:r>
      <w:r w:rsidR="00C40B3D" w:rsidRPr="002A1417">
        <w:rPr>
          <w:rFonts w:ascii="Times New Roman" w:hAnsi="Times New Roman" w:cs="Times New Roman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276B6D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276B6D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276B6D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276B6D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276B6D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276B6D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C40B3D" w:rsidRPr="00276B6D" w:rsidRDefault="00C40B3D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C40B3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Pham Tien Dat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>
        <w:rPr>
          <w:rFonts w:ascii="Times New Roman" w:hAnsi="Times New Roman" w:cs="Times New Roman"/>
          <w:sz w:val="22"/>
          <w:szCs w:val="22"/>
        </w:rPr>
        <w:t>26/06/2014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5545B5">
        <w:rPr>
          <w:rFonts w:ascii="Times New Roman" w:hAnsi="Times New Roman" w:cs="Times New Roman"/>
          <w:sz w:val="22"/>
          <w:szCs w:val="22"/>
        </w:rPr>
        <w:t xml:space="preserve">Le Dinh Nam  </w:t>
      </w:r>
      <w:r w:rsidR="005545B5">
        <w:rPr>
          <w:rFonts w:ascii="Times New Roman" w:hAnsi="Times New Roman" w:cs="Times New Roman"/>
          <w:sz w:val="22"/>
          <w:szCs w:val="22"/>
        </w:rPr>
        <w:tab/>
        <w:t xml:space="preserve">                            27/06/2014</w:t>
      </w:r>
    </w:p>
    <w:p w:rsidR="00B8526E" w:rsidRPr="00276B6D" w:rsidRDefault="005545B5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</w:t>
      </w:r>
      <w:r w:rsidR="003E21A2">
        <w:rPr>
          <w:rFonts w:ascii="Times New Roman" w:hAnsi="Times New Roman" w:cs="Times New Roman"/>
          <w:sz w:val="22"/>
          <w:szCs w:val="22"/>
        </w:rPr>
        <w:t xml:space="preserve">                      27/06/2014</w:t>
      </w:r>
      <w:bookmarkStart w:id="0" w:name="_GoBack"/>
      <w:bookmarkEnd w:id="0"/>
      <w:r w:rsidRPr="00276B6D">
        <w:rPr>
          <w:rFonts w:ascii="Times New Roman" w:hAnsi="Times New Roman" w:cs="Times New Roman"/>
          <w:sz w:val="22"/>
          <w:szCs w:val="22"/>
        </w:rPr>
        <w:t xml:space="preserve">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0E275E">
      <w:pPr>
        <w:pStyle w:val="comment"/>
        <w:numPr>
          <w:ilvl w:val="0"/>
          <w:numId w:val="34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Vocabulary, Grammar , Kanji, ReadingDocument, TrainingListening, Video,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B3D" w:rsidRPr="00276B6D" w:rsidRDefault="00AA351D">
      <w:pPr>
        <w:pStyle w:val="Heading2"/>
        <w:rPr>
          <w:rFonts w:ascii="Times New Roman" w:hAnsi="Times New Roman" w:cs="Times New Roman"/>
        </w:rPr>
      </w:pPr>
      <w:bookmarkStart w:id="29" w:name="_Toc391909276"/>
      <w:r w:rsidRPr="00276B6D">
        <w:rPr>
          <w:rFonts w:ascii="Times New Roman" w:hAnsi="Times New Roman" w:cs="Times New Roman"/>
        </w:rPr>
        <w:lastRenderedPageBreak/>
        <w:t>User</w:t>
      </w:r>
      <w:r w:rsidR="00C40B3D"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FB3753" w:rsidRPr="00276B6D" w:rsidRDefault="00261EC5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580380" cy="374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DF2B55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Figure 1: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Model_User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1"/>
    </w:p>
    <w:p w:rsidR="00C40B3D" w:rsidRPr="00276B6D" w:rsidRDefault="00C40B3D" w:rsidP="0034249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C40B3D" w:rsidRPr="00276B6D" w:rsidTr="00261EC5">
        <w:trPr>
          <w:jc w:val="center"/>
        </w:trPr>
        <w:tc>
          <w:tcPr>
            <w:tcW w:w="55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B17AE1">
            <w:pPr>
              <w:pStyle w:val="comment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U_id</w:t>
            </w:r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U_username</w:t>
            </w:r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U_password</w:t>
            </w:r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U_role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U_fullname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U_email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U_registerdate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U_status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U_repass</w:t>
            </w:r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C874E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Islogin</w:t>
            </w: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boolean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authentication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537" w:type="dxa"/>
          </w:tcPr>
          <w:p w:rsidR="00290D03" w:rsidRPr="00276B6D" w:rsidRDefault="00261EC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276" w:type="dxa"/>
          </w:tcPr>
          <w:p w:rsidR="00290D03" w:rsidRPr="00276B6D" w:rsidRDefault="00DF2B5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Int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261EC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261EC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of user</w:t>
            </w: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member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 of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profile user</w:t>
            </w:r>
          </w:p>
        </w:tc>
      </w:tr>
    </w:tbl>
    <w:p w:rsidR="00290D03" w:rsidRPr="0007504A" w:rsidRDefault="00135BFC" w:rsidP="0007504A">
      <w:pPr>
        <w:pStyle w:val="Heading2"/>
        <w:rPr>
          <w:rFonts w:ascii="Times New Roman" w:hAnsi="Times New Roman" w:cs="Times New Roman"/>
        </w:rPr>
      </w:pPr>
      <w:bookmarkStart w:id="33" w:name="_Toc391909280"/>
      <w:r>
        <w:rPr>
          <w:rFonts w:ascii="Times New Roman" w:hAnsi="Times New Roman" w:cs="Times New Roman"/>
        </w:rPr>
        <w:t>Admin</w:t>
      </w:r>
      <w:r w:rsidR="00703A58" w:rsidRPr="00276B6D">
        <w:rPr>
          <w:rFonts w:ascii="Times New Roman" w:hAnsi="Times New Roman" w:cs="Times New Roman"/>
        </w:rPr>
        <w:t xml:space="preserve"> Package</w:t>
      </w:r>
      <w:bookmarkEnd w:id="33"/>
    </w:p>
    <w:p w:rsidR="00703A58" w:rsidRPr="00276B6D" w:rsidRDefault="00703A58" w:rsidP="00703A5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4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4"/>
    </w:p>
    <w:p w:rsidR="00B17AE1" w:rsidRPr="00276B6D" w:rsidRDefault="0007504A" w:rsidP="0007504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5581650" cy="383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1" w:rsidRPr="00276B6D" w:rsidRDefault="0007504A" w:rsidP="0007504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703A58" w:rsidRPr="00276B6D" w:rsidTr="005C78A1">
        <w:trPr>
          <w:jc w:val="center"/>
        </w:trPr>
        <w:tc>
          <w:tcPr>
            <w:tcW w:w="645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50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703A58" w:rsidRPr="00276B6D" w:rsidRDefault="00703A58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5C78A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703A58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Pr="00276B6D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Model_Sentence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703A58" w:rsidRPr="00276B6D" w:rsidRDefault="00703A58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8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5C78A1"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703A58" w:rsidRPr="00276B6D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5C78A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U_id</w:t>
            </w:r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U_username</w:t>
            </w:r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U_password</w:t>
            </w:r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U_role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U_fullname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U_email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U_registerdate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U_status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U_repass</w:t>
            </w:r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5C78A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703A58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5C78A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B17AE1" w:rsidRPr="00000A2F" w:rsidRDefault="005C78A1" w:rsidP="00000A2F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V_id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V_hiragana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V_romaji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V_specialized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V_status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</w:pPr>
            <w:r w:rsidRPr="00D80DCB">
              <w:rPr>
                <w:szCs w:val="24"/>
              </w:rPr>
              <w:t>M_id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M_meaningvn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M_category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M_kanji</w:t>
            </w: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Default="00DF2B55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00A2F" w:rsidRDefault="00000A2F" w:rsidP="00000A2F">
      <w:pPr>
        <w:rPr>
          <w:lang w:eastAsia="ja-JP"/>
        </w:rPr>
      </w:pPr>
    </w:p>
    <w:p w:rsidR="00000A2F" w:rsidRPr="00000A2F" w:rsidRDefault="00000A2F" w:rsidP="00000A2F">
      <w:pPr>
        <w:rPr>
          <w:lang w:eastAsia="ja-JP"/>
        </w:rPr>
      </w:pPr>
    </w:p>
    <w:p w:rsidR="00CE3169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7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G_id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G_hiragana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G_romaji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G_level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G_meaning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G_use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G_status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Reading_id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8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K_id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K_kanji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K_hanviet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K_onyomi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K_kunyomi</w:t>
            </w:r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K_meaning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K_level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K_status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Reading_id</w:t>
            </w:r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86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9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0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391909288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TrainingListening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1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8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ReadingDocument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391909290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4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5" w:name="_Toc39190929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Test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bookmarkStart w:id="46" w:name="_Toc391909293"/>
      <w:r>
        <w:rPr>
          <w:rFonts w:ascii="Times New Roman" w:hAnsi="Times New Roman" w:cs="Times New Roman"/>
        </w:rPr>
        <w:lastRenderedPageBreak/>
        <w:t>Vocabulary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46"/>
    </w:p>
    <w:p w:rsidR="00B60341" w:rsidRDefault="00B60341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7"/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1C8AC442" wp14:editId="1297EB26">
            <wp:extent cx="558038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:rsidR="00CC6E18" w:rsidRPr="00DE7C94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276B6D" w:rsidRDefault="00B60341" w:rsidP="00B60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8"/>
    </w:p>
    <w:p w:rsidR="000359B4" w:rsidRPr="000359B4" w:rsidRDefault="000359B4" w:rsidP="000359B4">
      <w:pPr>
        <w:rPr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1410"/>
        <w:gridCol w:w="987"/>
        <w:gridCol w:w="1128"/>
        <w:gridCol w:w="987"/>
        <w:gridCol w:w="3769"/>
      </w:tblGrid>
      <w:tr w:rsidR="00B60341" w:rsidRPr="00276B6D" w:rsidTr="000359B4">
        <w:trPr>
          <w:jc w:val="center"/>
        </w:trPr>
        <w:tc>
          <w:tcPr>
            <w:tcW w:w="72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418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V_id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V_hiragana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V_romaji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V_specialized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V_status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</w:pPr>
            <w:r w:rsidRPr="00D80DCB">
              <w:rPr>
                <w:szCs w:val="24"/>
              </w:rPr>
              <w:t>M_id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M_meaningvn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M_category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r w:rsidRPr="00D80DCB">
              <w:rPr>
                <w:szCs w:val="24"/>
              </w:rPr>
              <w:t>M_kanji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2074"/>
        <w:gridCol w:w="6031"/>
      </w:tblGrid>
      <w:tr w:rsidR="00B60341" w:rsidRPr="00276B6D" w:rsidTr="000359B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359B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74" w:type="dxa"/>
          </w:tcPr>
          <w:p w:rsidR="00B60341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74" w:type="dxa"/>
          </w:tcPr>
          <w:p w:rsidR="008F3269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E6CF5" w:rsidRPr="00276B6D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BE6CF5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C6E18" w:rsidRPr="00276B6D" w:rsidRDefault="00CC6E18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296"/>
      <w:r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9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CreateAction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50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Packag</w:t>
      </w:r>
      <w:r w:rsidR="00BA30B6">
        <w:rPr>
          <w:rFonts w:ascii="Times New Roman" w:hAnsi="Times New Roman" w:cs="Times New Roman"/>
        </w:rPr>
        <w:t>e</w:t>
      </w:r>
      <w:bookmarkEnd w:id="50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1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1"/>
    </w:p>
    <w:p w:rsidR="00BA30B6" w:rsidRDefault="00BA30B6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1BCC0D9C" wp14:editId="7E32D95C">
            <wp:extent cx="5578689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BA30B6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4: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2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2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G_id</w:t>
            </w:r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G_hiragana</w:t>
            </w:r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G_romaji</w:t>
            </w:r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G_level</w:t>
            </w:r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G_meaning</w:t>
            </w:r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G_use</w:t>
            </w:r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G_status</w:t>
            </w:r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Reading_id</w:t>
            </w:r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887A2B" w:rsidRPr="00276B6D" w:rsidTr="002665B3">
        <w:trPr>
          <w:jc w:val="center"/>
        </w:trPr>
        <w:tc>
          <w:tcPr>
            <w:tcW w:w="903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87A2B" w:rsidRDefault="00887A2B" w:rsidP="00887A2B">
      <w:pPr>
        <w:rPr>
          <w:lang w:eastAsia="ja-JP"/>
        </w:rPr>
      </w:pPr>
    </w:p>
    <w:p w:rsidR="0007504A" w:rsidRPr="00887A2B" w:rsidRDefault="0007504A" w:rsidP="00887A2B">
      <w:pPr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3" w:name="_Toc391909300"/>
      <w:r>
        <w:rPr>
          <w:rFonts w:ascii="Times New Roman" w:hAnsi="Times New Roman" w:cs="Times New Roman"/>
          <w:sz w:val="22"/>
          <w:szCs w:val="22"/>
        </w:rPr>
        <w:lastRenderedPageBreak/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3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54" w:name="_Toc391909301"/>
      <w:r>
        <w:rPr>
          <w:rFonts w:ascii="Times New Roman" w:hAnsi="Times New Roman" w:cs="Times New Roman"/>
        </w:rPr>
        <w:t xml:space="preserve">Kanji </w:t>
      </w:r>
      <w:r w:rsidR="00025A30" w:rsidRPr="00276B6D">
        <w:rPr>
          <w:rFonts w:ascii="Times New Roman" w:hAnsi="Times New Roman" w:cs="Times New Roman"/>
        </w:rPr>
        <w:t>Package</w:t>
      </w:r>
      <w:bookmarkEnd w:id="54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5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5"/>
    </w:p>
    <w:p w:rsidR="000359B4" w:rsidRDefault="000359B4" w:rsidP="000359B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2BA929A8" wp14:editId="13AFEDF9">
            <wp:extent cx="5581015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0359B4" w:rsidP="000359B4">
      <w:pPr>
        <w:rPr>
          <w:lang w:eastAsia="ja-JP"/>
        </w:rPr>
      </w:pPr>
    </w:p>
    <w:p w:rsidR="000359B4" w:rsidRDefault="000359B4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5: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6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K_id</w:t>
            </w:r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K_kanji</w:t>
            </w:r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K_hanviet</w:t>
            </w:r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K_onyomi</w:t>
            </w:r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K_kunyomi</w:t>
            </w:r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K_meaning</w:t>
            </w:r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K_level</w:t>
            </w:r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K_status</w:t>
            </w:r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r>
              <w:rPr>
                <w:szCs w:val="24"/>
              </w:rPr>
              <w:t>Reading_id</w:t>
            </w:r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17AE1" w:rsidRPr="00276B6D" w:rsidRDefault="00B17AE1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7504A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07504A">
      <w:pPr>
        <w:rPr>
          <w:lang w:eastAsia="ja-JP"/>
        </w:rPr>
      </w:pPr>
    </w:p>
    <w:p w:rsidR="00000E38" w:rsidRDefault="00916B78" w:rsidP="001C1E9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7"/>
    </w:p>
    <w:p w:rsidR="00BA30B6" w:rsidRPr="00BA30B6" w:rsidRDefault="00BA30B6" w:rsidP="00BA30B6"/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2665B3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</w:tbl>
    <w:p w:rsidR="0009221B" w:rsidRPr="00276B6D" w:rsidRDefault="0009221B" w:rsidP="0009221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8" w:name="_Toc391909305"/>
      <w:r>
        <w:t>ReadingDocument Package</w:t>
      </w:r>
      <w:bookmarkEnd w:id="58"/>
    </w:p>
    <w:p w:rsidR="002A1671" w:rsidRPr="002A1671" w:rsidRDefault="002A1671" w:rsidP="002A1671">
      <w:pPr>
        <w:pStyle w:val="Heading3"/>
      </w:pPr>
      <w:bookmarkStart w:id="59" w:name="_Toc391909306"/>
      <w:bookmarkEnd w:id="59"/>
    </w:p>
    <w:p w:rsidR="002A1671" w:rsidRDefault="002A1671">
      <w:pPr>
        <w:pStyle w:val="Heading2"/>
      </w:pPr>
      <w:bookmarkStart w:id="60" w:name="_Toc391909307"/>
      <w:r>
        <w:t>TrainingListening Package</w:t>
      </w:r>
      <w:bookmarkEnd w:id="60"/>
    </w:p>
    <w:p w:rsidR="00047731" w:rsidRDefault="00047731" w:rsidP="00047731">
      <w:pPr>
        <w:pStyle w:val="Heading3"/>
      </w:pPr>
      <w:bookmarkStart w:id="61" w:name="_Toc391909308"/>
      <w:r>
        <w:t>Class diagram</w:t>
      </w:r>
      <w:bookmarkEnd w:id="61"/>
    </w:p>
    <w:p w:rsidR="00047731" w:rsidRDefault="00047731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75527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047731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2" w:name="_Toc391909309"/>
      <w:r>
        <w:t>Model_TraniningListening class</w:t>
      </w:r>
      <w:bookmarkEnd w:id="62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047731" w:rsidRPr="00276B6D" w:rsidTr="00BA30B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Lis_id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Lis_level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</w:pPr>
            <w:r w:rsidRPr="009971D9">
              <w:rPr>
                <w:szCs w:val="24"/>
              </w:rPr>
              <w:t>Sourcefile_id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r w:rsidRPr="009971D9">
              <w:rPr>
                <w:szCs w:val="24"/>
              </w:rPr>
              <w:t>Sourcefile_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r w:rsidRPr="009971D9">
              <w:rPr>
                <w:szCs w:val="24"/>
              </w:rPr>
              <w:t>Sourcefile_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r w:rsidRPr="009971D9">
              <w:rPr>
                <w:szCs w:val="24"/>
              </w:rPr>
              <w:t>Sourcefile_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851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BA30B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3" w:name="_Toc391909310"/>
      <w:r>
        <w:t>TrainingListeningController</w:t>
      </w:r>
      <w:bookmarkEnd w:id="63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</w:tbl>
    <w:p w:rsidR="00047731" w:rsidRPr="00047731" w:rsidRDefault="00047731" w:rsidP="00047731"/>
    <w:p w:rsidR="002A1671" w:rsidRDefault="002A1671">
      <w:pPr>
        <w:pStyle w:val="Heading2"/>
      </w:pPr>
      <w:bookmarkStart w:id="64" w:name="_Toc391909311"/>
      <w:r>
        <w:t>Video Package</w:t>
      </w:r>
      <w:bookmarkEnd w:id="64"/>
    </w:p>
    <w:p w:rsidR="00C84200" w:rsidRDefault="00C84200" w:rsidP="00C84200">
      <w:pPr>
        <w:pStyle w:val="Heading3"/>
      </w:pPr>
      <w:bookmarkStart w:id="65" w:name="_Toc391909312"/>
      <w:r>
        <w:t>Class diagram</w:t>
      </w:r>
      <w:bookmarkEnd w:id="65"/>
    </w:p>
    <w:p w:rsidR="00C84200" w:rsidRDefault="00C84200" w:rsidP="00C84200">
      <w:r>
        <w:rPr>
          <w:noProof/>
          <w:snapToGrid/>
          <w:lang w:eastAsia="ja-JP"/>
        </w:rPr>
        <w:drawing>
          <wp:inline distT="0" distB="0" distL="0" distR="0">
            <wp:extent cx="5580380" cy="386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00" w:rsidRPr="00276B6D" w:rsidRDefault="00C84200" w:rsidP="00C84200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C84200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C84200" w:rsidRPr="00276B6D" w:rsidRDefault="00C84200" w:rsidP="00C8420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/>
    <w:p w:rsidR="00C84200" w:rsidRPr="00C84200" w:rsidRDefault="00C84200" w:rsidP="00C84200"/>
    <w:p w:rsidR="00C84200" w:rsidRDefault="00C84200" w:rsidP="00C84200">
      <w:pPr>
        <w:pStyle w:val="Heading3"/>
      </w:pPr>
      <w:bookmarkStart w:id="66" w:name="_Toc391909313"/>
      <w:r>
        <w:lastRenderedPageBreak/>
        <w:t>Model_Video class</w:t>
      </w:r>
      <w:bookmarkEnd w:id="66"/>
    </w:p>
    <w:p w:rsidR="00C84200" w:rsidRPr="00276B6D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C84200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Vi_id</w:t>
            </w:r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Vi_title</w:t>
            </w:r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Vi_link</w:t>
            </w:r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84200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C84200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84200" w:rsidRPr="00C84200" w:rsidRDefault="00C84200" w:rsidP="00C84200"/>
    <w:p w:rsidR="00C84200" w:rsidRDefault="00C84200" w:rsidP="00C84200">
      <w:pPr>
        <w:pStyle w:val="Heading3"/>
      </w:pPr>
      <w:bookmarkStart w:id="67" w:name="_Toc391909314"/>
      <w:r>
        <w:t>VideoController</w:t>
      </w:r>
      <w:bookmarkEnd w:id="67"/>
    </w:p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05E75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05E75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05E75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searchAction()</w:t>
            </w:r>
          </w:p>
        </w:tc>
        <w:tc>
          <w:tcPr>
            <w:tcW w:w="6031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205E75" w:rsidRPr="00205E75" w:rsidRDefault="00205E75" w:rsidP="00205E75"/>
    <w:p w:rsidR="002A1671" w:rsidRDefault="002A1671">
      <w:pPr>
        <w:pStyle w:val="Heading2"/>
      </w:pPr>
      <w:bookmarkStart w:id="68" w:name="_Toc391909315"/>
      <w:r>
        <w:lastRenderedPageBreak/>
        <w:t>Contact Package</w:t>
      </w:r>
      <w:bookmarkEnd w:id="68"/>
    </w:p>
    <w:p w:rsidR="001D446D" w:rsidRDefault="001D446D" w:rsidP="001D446D">
      <w:pPr>
        <w:pStyle w:val="Heading3"/>
      </w:pPr>
      <w:bookmarkStart w:id="69" w:name="_Toc391909316"/>
      <w:r>
        <w:t>Class diagram</w:t>
      </w:r>
      <w:bookmarkEnd w:id="69"/>
    </w:p>
    <w:p w:rsidR="001D446D" w:rsidRDefault="001A4398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56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1D446D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0" w:name="_Toc391909317"/>
      <w:r>
        <w:t>Model_Contact class</w:t>
      </w:r>
      <w:bookmarkEnd w:id="70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Contact_id</w:t>
            </w:r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Contact_email</w:t>
            </w:r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Contact_content</w:t>
            </w:r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Contact_type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1" w:name="_Toc391909318"/>
      <w:r>
        <w:t>ContactController</w:t>
      </w:r>
      <w:bookmarkEnd w:id="71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</w:tbl>
    <w:p w:rsidR="001D446D" w:rsidRPr="001D446D" w:rsidRDefault="001D446D" w:rsidP="001D446D"/>
    <w:p w:rsidR="002A1671" w:rsidRDefault="002A1671">
      <w:pPr>
        <w:pStyle w:val="Heading2"/>
      </w:pPr>
      <w:bookmarkStart w:id="72" w:name="_Toc391909319"/>
      <w:r>
        <w:lastRenderedPageBreak/>
        <w:t>Sentence Package</w:t>
      </w:r>
      <w:bookmarkEnd w:id="72"/>
    </w:p>
    <w:p w:rsidR="002B4AC8" w:rsidRDefault="002B4AC8" w:rsidP="002B4AC8">
      <w:pPr>
        <w:pStyle w:val="Heading3"/>
      </w:pPr>
      <w:bookmarkStart w:id="73" w:name="_Toc391909320"/>
      <w:r>
        <w:t>Class diagram</w:t>
      </w:r>
      <w:bookmarkEnd w:id="73"/>
    </w:p>
    <w:p w:rsidR="002B4AC8" w:rsidRDefault="002B4AC8" w:rsidP="002B4AC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24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ence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C8" w:rsidRPr="00276B6D" w:rsidRDefault="002B4AC8" w:rsidP="002B4AC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2B4AC8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2B4AC8" w:rsidRPr="00276B6D" w:rsidRDefault="002B4AC8" w:rsidP="002B4A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Pr="001D446D" w:rsidRDefault="002B4AC8" w:rsidP="002B4AC8"/>
    <w:p w:rsidR="002B4AC8" w:rsidRDefault="002B4AC8" w:rsidP="002B4AC8">
      <w:pPr>
        <w:pStyle w:val="Heading3"/>
      </w:pPr>
      <w:bookmarkStart w:id="74" w:name="_Toc391909321"/>
      <w:r>
        <w:lastRenderedPageBreak/>
        <w:t>Model_</w:t>
      </w:r>
      <w:r w:rsidR="00990234">
        <w:t>Sentence</w:t>
      </w:r>
      <w:r>
        <w:t xml:space="preserve"> class</w:t>
      </w:r>
      <w:bookmarkEnd w:id="74"/>
    </w:p>
    <w:p w:rsidR="002B4AC8" w:rsidRPr="00276B6D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S_id</w:t>
            </w:r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G_id</w:t>
            </w:r>
          </w:p>
        </w:tc>
        <w:tc>
          <w:tcPr>
            <w:tcW w:w="851" w:type="dxa"/>
          </w:tcPr>
          <w:p w:rsidR="002B4AC8" w:rsidRPr="00E5627F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S_hiragana</w:t>
            </w:r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S_romaji</w:t>
            </w:r>
          </w:p>
        </w:tc>
        <w:tc>
          <w:tcPr>
            <w:tcW w:w="851" w:type="dxa"/>
          </w:tcPr>
          <w:p w:rsidR="002B4AC8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S_meaning</w:t>
            </w:r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Default="002B4AC8" w:rsidP="002B4AC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S_kanji</w:t>
            </w:r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B4AC8" w:rsidRPr="001D446D" w:rsidRDefault="002B4AC8" w:rsidP="002B4AC8"/>
    <w:p w:rsidR="002B4AC8" w:rsidRDefault="00990234" w:rsidP="002B4AC8">
      <w:pPr>
        <w:pStyle w:val="Heading3"/>
      </w:pPr>
      <w:bookmarkStart w:id="75" w:name="_Toc391909322"/>
      <w:r>
        <w:t>Sentence</w:t>
      </w:r>
      <w:r w:rsidR="002B4AC8">
        <w:t>Controller</w:t>
      </w:r>
      <w:bookmarkEnd w:id="75"/>
    </w:p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Sentence</w:t>
            </w:r>
          </w:p>
        </w:tc>
      </w:tr>
    </w:tbl>
    <w:p w:rsidR="002B4AC8" w:rsidRPr="001D446D" w:rsidRDefault="002B4AC8" w:rsidP="002B4AC8"/>
    <w:p w:rsidR="002B4AC8" w:rsidRPr="002B4AC8" w:rsidRDefault="002B4AC8" w:rsidP="002B4AC8"/>
    <w:p w:rsidR="002A1671" w:rsidRDefault="002A1671">
      <w:pPr>
        <w:pStyle w:val="Heading2"/>
      </w:pPr>
      <w:bookmarkStart w:id="76" w:name="_Toc391909323"/>
      <w:r>
        <w:t>Conversation Package</w:t>
      </w:r>
      <w:bookmarkEnd w:id="76"/>
    </w:p>
    <w:p w:rsidR="00E95F6E" w:rsidRDefault="00E95F6E" w:rsidP="00E95F6E">
      <w:pPr>
        <w:pStyle w:val="Heading3"/>
      </w:pPr>
      <w:bookmarkStart w:id="77" w:name="_Toc391909324"/>
      <w:r>
        <w:t>Class diagram</w:t>
      </w:r>
      <w:bookmarkEnd w:id="77"/>
    </w:p>
    <w:p w:rsidR="00E95F6E" w:rsidRDefault="00F944E8" w:rsidP="00E95F6E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67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E" w:rsidRPr="00276B6D" w:rsidRDefault="00F944E8" w:rsidP="00E95F6E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762896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E95F6E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E95F6E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E95F6E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Pr="001D446D" w:rsidRDefault="00E95F6E" w:rsidP="00E95F6E"/>
    <w:p w:rsidR="00E95F6E" w:rsidRDefault="00E95F6E" w:rsidP="00E95F6E">
      <w:pPr>
        <w:pStyle w:val="Heading3"/>
      </w:pPr>
      <w:bookmarkStart w:id="78" w:name="_Toc391909325"/>
      <w:r>
        <w:t>Model_Conversation class</w:t>
      </w:r>
      <w:bookmarkEnd w:id="78"/>
    </w:p>
    <w:p w:rsidR="00E95F6E" w:rsidRPr="00276B6D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C_id</w:t>
            </w:r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C_level</w:t>
            </w:r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C_title</w:t>
            </w:r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</w:pPr>
            <w:r w:rsidRPr="00282C4E">
              <w:rPr>
                <w:szCs w:val="24"/>
              </w:rPr>
              <w:t>Con_id</w:t>
            </w:r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r w:rsidRPr="00282C4E">
              <w:rPr>
                <w:szCs w:val="24"/>
              </w:rPr>
              <w:t>Con_hiragana</w:t>
            </w:r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r w:rsidRPr="00282C4E">
              <w:rPr>
                <w:szCs w:val="24"/>
              </w:rPr>
              <w:t>Con_romaji</w:t>
            </w:r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r w:rsidRPr="00282C4E">
              <w:rPr>
                <w:szCs w:val="24"/>
              </w:rPr>
              <w:t>Con_meaning</w:t>
            </w:r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95F6E" w:rsidRDefault="00E95F6E" w:rsidP="00E95F6E"/>
    <w:p w:rsidR="00F944E8" w:rsidRDefault="00F944E8" w:rsidP="00E95F6E"/>
    <w:p w:rsidR="00F944E8" w:rsidRDefault="00F944E8" w:rsidP="00E95F6E"/>
    <w:p w:rsidR="00F944E8" w:rsidRPr="001D446D" w:rsidRDefault="00F944E8" w:rsidP="00E95F6E"/>
    <w:p w:rsidR="00E95F6E" w:rsidRDefault="00E95F6E" w:rsidP="00E95F6E">
      <w:pPr>
        <w:pStyle w:val="Heading3"/>
      </w:pPr>
      <w:bookmarkStart w:id="79" w:name="_Toc391909326"/>
      <w:r>
        <w:t>ConversationController</w:t>
      </w:r>
      <w:bookmarkEnd w:id="79"/>
    </w:p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557" w:type="dxa"/>
          </w:tcPr>
          <w:p w:rsidR="00E95F6E" w:rsidRPr="00276B6D" w:rsidRDefault="00E95F6E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Search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</w:tbl>
    <w:p w:rsidR="00E95F6E" w:rsidRPr="00E95F6E" w:rsidRDefault="00E95F6E" w:rsidP="00E95F6E"/>
    <w:p w:rsidR="002A1671" w:rsidRDefault="002A1671">
      <w:pPr>
        <w:pStyle w:val="Heading2"/>
      </w:pPr>
      <w:bookmarkStart w:id="80" w:name="_Toc391909327"/>
      <w:r>
        <w:t>Test Package</w:t>
      </w:r>
      <w:bookmarkEnd w:id="80"/>
    </w:p>
    <w:p w:rsidR="00F944E8" w:rsidRDefault="00F944E8" w:rsidP="00F944E8">
      <w:pPr>
        <w:pStyle w:val="Heading3"/>
      </w:pPr>
      <w:bookmarkStart w:id="81" w:name="_Toc391909328"/>
      <w:r>
        <w:t>Class diagram</w:t>
      </w:r>
      <w:bookmarkEnd w:id="81"/>
    </w:p>
    <w:p w:rsidR="00F944E8" w:rsidRDefault="00476924" w:rsidP="00F944E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46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E8" w:rsidRPr="00276B6D" w:rsidRDefault="00F944E8" w:rsidP="00F944E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476924">
        <w:rPr>
          <w:rFonts w:ascii="Times New Roman" w:hAnsi="Times New Roman" w:cs="Times New Roman"/>
          <w:b/>
          <w:color w:val="auto"/>
          <w:sz w:val="22"/>
          <w:szCs w:val="22"/>
        </w:rPr>
        <w:t>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944E8" w:rsidRPr="00276B6D" w:rsidTr="00F2616B">
        <w:trPr>
          <w:jc w:val="center"/>
        </w:trPr>
        <w:tc>
          <w:tcPr>
            <w:tcW w:w="6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Pr="001D446D" w:rsidRDefault="00F944E8" w:rsidP="00F944E8"/>
    <w:p w:rsidR="00F944E8" w:rsidRDefault="00F944E8" w:rsidP="00F944E8">
      <w:pPr>
        <w:pStyle w:val="Heading3"/>
      </w:pPr>
      <w:bookmarkStart w:id="82" w:name="_Toc391909329"/>
      <w:r>
        <w:t>Model_Test class</w:t>
      </w:r>
      <w:bookmarkEnd w:id="82"/>
    </w:p>
    <w:p w:rsidR="00F944E8" w:rsidRPr="00276B6D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Test_id</w:t>
            </w:r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Test_category</w:t>
            </w:r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Test_level</w:t>
            </w:r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Default="00F944E8" w:rsidP="00F944E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Test_content</w:t>
            </w:r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r w:rsidRPr="008A1A71">
              <w:rPr>
                <w:szCs w:val="24"/>
              </w:rPr>
              <w:t>Question_id</w:t>
            </w:r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r w:rsidRPr="008A1A71">
              <w:rPr>
                <w:szCs w:val="24"/>
              </w:rPr>
              <w:t>Question_content</w:t>
            </w:r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r w:rsidRPr="00C342F0">
              <w:rPr>
                <w:szCs w:val="24"/>
              </w:rPr>
              <w:t>Question_id</w:t>
            </w:r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r w:rsidRPr="00C342F0">
              <w:rPr>
                <w:szCs w:val="24"/>
              </w:rPr>
              <w:t>Question_content</w:t>
            </w:r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r w:rsidRPr="00C342F0">
              <w:rPr>
                <w:szCs w:val="24"/>
              </w:rPr>
              <w:t>Answer_id</w:t>
            </w:r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Pr="001D446D" w:rsidRDefault="00F944E8" w:rsidP="00F944E8">
      <w:pPr>
        <w:ind w:left="0"/>
      </w:pPr>
    </w:p>
    <w:p w:rsidR="00F944E8" w:rsidRDefault="00F944E8" w:rsidP="00F944E8">
      <w:pPr>
        <w:pStyle w:val="Heading3"/>
      </w:pPr>
      <w:bookmarkStart w:id="83" w:name="_Toc391909330"/>
      <w:r>
        <w:t>TestController</w:t>
      </w:r>
      <w:bookmarkEnd w:id="83"/>
    </w:p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F2616B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</w:tbl>
    <w:p w:rsidR="00F944E8" w:rsidRPr="00F944E8" w:rsidRDefault="00F944E8" w:rsidP="00F944E8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8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8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2"/>
      <w:footerReference w:type="default" r:id="rId23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5AE" w:rsidRDefault="00FC25AE">
      <w:r>
        <w:separator/>
      </w:r>
    </w:p>
  </w:endnote>
  <w:endnote w:type="continuationSeparator" w:id="0">
    <w:p w:rsidR="00FC25AE" w:rsidRDefault="00FC2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1A2">
      <w:rPr>
        <w:rStyle w:val="PageNumber"/>
      </w:rPr>
      <w:t>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E21A2">
      <w:rPr>
        <w:rStyle w:val="PageNumber"/>
      </w:rPr>
      <w:t>35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5AE" w:rsidRDefault="00FC25AE">
      <w:r>
        <w:separator/>
      </w:r>
    </w:p>
  </w:footnote>
  <w:footnote w:type="continuationSeparator" w:id="0">
    <w:p w:rsidR="00FC25AE" w:rsidRDefault="00FC25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9C1D1F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B1492D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4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203C3B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B34E3D"/>
    <w:multiLevelType w:val="hybridMultilevel"/>
    <w:tmpl w:val="71D8D582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5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067215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45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BF7005E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6"/>
  </w:num>
  <w:num w:numId="3">
    <w:abstractNumId w:val="26"/>
  </w:num>
  <w:num w:numId="4">
    <w:abstractNumId w:val="26"/>
  </w:num>
  <w:num w:numId="5">
    <w:abstractNumId w:val="51"/>
  </w:num>
  <w:num w:numId="6">
    <w:abstractNumId w:val="26"/>
  </w:num>
  <w:num w:numId="7">
    <w:abstractNumId w:val="26"/>
  </w:num>
  <w:num w:numId="8">
    <w:abstractNumId w:val="26"/>
  </w:num>
  <w:num w:numId="9">
    <w:abstractNumId w:val="22"/>
  </w:num>
  <w:num w:numId="10">
    <w:abstractNumId w:val="4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44"/>
  </w:num>
  <w:num w:numId="22">
    <w:abstractNumId w:val="39"/>
  </w:num>
  <w:num w:numId="23">
    <w:abstractNumId w:val="33"/>
  </w:num>
  <w:num w:numId="24">
    <w:abstractNumId w:val="23"/>
  </w:num>
  <w:num w:numId="25">
    <w:abstractNumId w:val="35"/>
  </w:num>
  <w:num w:numId="26">
    <w:abstractNumId w:val="25"/>
  </w:num>
  <w:num w:numId="27">
    <w:abstractNumId w:val="24"/>
  </w:num>
  <w:num w:numId="28">
    <w:abstractNumId w:val="32"/>
  </w:num>
  <w:num w:numId="29">
    <w:abstractNumId w:val="42"/>
  </w:num>
  <w:num w:numId="30">
    <w:abstractNumId w:val="31"/>
  </w:num>
  <w:num w:numId="31">
    <w:abstractNumId w:val="21"/>
  </w:num>
  <w:num w:numId="32">
    <w:abstractNumId w:val="29"/>
  </w:num>
  <w:num w:numId="33">
    <w:abstractNumId w:val="13"/>
  </w:num>
  <w:num w:numId="34">
    <w:abstractNumId w:val="40"/>
  </w:num>
  <w:num w:numId="35">
    <w:abstractNumId w:val="38"/>
  </w:num>
  <w:num w:numId="36">
    <w:abstractNumId w:val="27"/>
  </w:num>
  <w:num w:numId="37">
    <w:abstractNumId w:val="9"/>
  </w:num>
  <w:num w:numId="38">
    <w:abstractNumId w:val="50"/>
  </w:num>
  <w:num w:numId="39">
    <w:abstractNumId w:val="12"/>
  </w:num>
  <w:num w:numId="40">
    <w:abstractNumId w:val="41"/>
  </w:num>
  <w:num w:numId="41">
    <w:abstractNumId w:val="28"/>
  </w:num>
  <w:num w:numId="42">
    <w:abstractNumId w:val="43"/>
  </w:num>
  <w:num w:numId="43">
    <w:abstractNumId w:val="11"/>
  </w:num>
  <w:num w:numId="44">
    <w:abstractNumId w:val="36"/>
  </w:num>
  <w:num w:numId="45">
    <w:abstractNumId w:val="47"/>
  </w:num>
  <w:num w:numId="46">
    <w:abstractNumId w:val="19"/>
  </w:num>
  <w:num w:numId="47">
    <w:abstractNumId w:val="20"/>
  </w:num>
  <w:num w:numId="48">
    <w:abstractNumId w:val="46"/>
  </w:num>
  <w:num w:numId="49">
    <w:abstractNumId w:val="16"/>
  </w:num>
  <w:num w:numId="50">
    <w:abstractNumId w:val="37"/>
  </w:num>
  <w:num w:numId="51">
    <w:abstractNumId w:val="48"/>
  </w:num>
  <w:num w:numId="52">
    <w:abstractNumId w:val="18"/>
  </w:num>
  <w:num w:numId="53">
    <w:abstractNumId w:val="17"/>
  </w:num>
  <w:num w:numId="54">
    <w:abstractNumId w:val="30"/>
  </w:num>
  <w:num w:numId="55">
    <w:abstractNumId w:val="10"/>
  </w:num>
  <w:num w:numId="56">
    <w:abstractNumId w:val="15"/>
  </w:num>
  <w:num w:numId="57">
    <w:abstractNumId w:val="14"/>
  </w:num>
  <w:num w:numId="58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25A30"/>
    <w:rsid w:val="000359B4"/>
    <w:rsid w:val="00044899"/>
    <w:rsid w:val="00047731"/>
    <w:rsid w:val="0007504A"/>
    <w:rsid w:val="0009221B"/>
    <w:rsid w:val="000B2E99"/>
    <w:rsid w:val="000D21FD"/>
    <w:rsid w:val="000D3D7F"/>
    <w:rsid w:val="000D4114"/>
    <w:rsid w:val="000E275E"/>
    <w:rsid w:val="001067E7"/>
    <w:rsid w:val="00133BE8"/>
    <w:rsid w:val="00135BFC"/>
    <w:rsid w:val="00143B04"/>
    <w:rsid w:val="001523F3"/>
    <w:rsid w:val="001555BD"/>
    <w:rsid w:val="001864B1"/>
    <w:rsid w:val="001A4398"/>
    <w:rsid w:val="001B3097"/>
    <w:rsid w:val="001C1E94"/>
    <w:rsid w:val="001D22F0"/>
    <w:rsid w:val="001D33CF"/>
    <w:rsid w:val="001D446D"/>
    <w:rsid w:val="001E0204"/>
    <w:rsid w:val="00205E75"/>
    <w:rsid w:val="00230502"/>
    <w:rsid w:val="00261EC5"/>
    <w:rsid w:val="002665B3"/>
    <w:rsid w:val="00276B6D"/>
    <w:rsid w:val="00282622"/>
    <w:rsid w:val="00284E52"/>
    <w:rsid w:val="00290D03"/>
    <w:rsid w:val="002A1417"/>
    <w:rsid w:val="002A1671"/>
    <w:rsid w:val="002B4AC8"/>
    <w:rsid w:val="002B6E68"/>
    <w:rsid w:val="002B7EB0"/>
    <w:rsid w:val="002D25CA"/>
    <w:rsid w:val="00304EAD"/>
    <w:rsid w:val="00315153"/>
    <w:rsid w:val="00342499"/>
    <w:rsid w:val="0038087F"/>
    <w:rsid w:val="003C366D"/>
    <w:rsid w:val="003E21A2"/>
    <w:rsid w:val="00403730"/>
    <w:rsid w:val="004604CC"/>
    <w:rsid w:val="00476924"/>
    <w:rsid w:val="00506D82"/>
    <w:rsid w:val="00531325"/>
    <w:rsid w:val="005545B5"/>
    <w:rsid w:val="005658FA"/>
    <w:rsid w:val="00571A8B"/>
    <w:rsid w:val="00583F66"/>
    <w:rsid w:val="005A21BD"/>
    <w:rsid w:val="005C78A1"/>
    <w:rsid w:val="0061179E"/>
    <w:rsid w:val="00635082"/>
    <w:rsid w:val="00647D84"/>
    <w:rsid w:val="00681558"/>
    <w:rsid w:val="006A63DF"/>
    <w:rsid w:val="006E2EC3"/>
    <w:rsid w:val="006F3EF0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A2221"/>
    <w:rsid w:val="007A36E1"/>
    <w:rsid w:val="007B0AA7"/>
    <w:rsid w:val="00814F18"/>
    <w:rsid w:val="00836805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D5388"/>
    <w:rsid w:val="00A01B0B"/>
    <w:rsid w:val="00A04DF5"/>
    <w:rsid w:val="00A07175"/>
    <w:rsid w:val="00A135A2"/>
    <w:rsid w:val="00A177A1"/>
    <w:rsid w:val="00A5722E"/>
    <w:rsid w:val="00A836E2"/>
    <w:rsid w:val="00AA351D"/>
    <w:rsid w:val="00B07628"/>
    <w:rsid w:val="00B17AE1"/>
    <w:rsid w:val="00B30FA3"/>
    <w:rsid w:val="00B323AB"/>
    <w:rsid w:val="00B42B31"/>
    <w:rsid w:val="00B468F7"/>
    <w:rsid w:val="00B60341"/>
    <w:rsid w:val="00B8022E"/>
    <w:rsid w:val="00B8526E"/>
    <w:rsid w:val="00B87739"/>
    <w:rsid w:val="00BA30B6"/>
    <w:rsid w:val="00BD3B0C"/>
    <w:rsid w:val="00BE6CF5"/>
    <w:rsid w:val="00BF6FC3"/>
    <w:rsid w:val="00C40B3D"/>
    <w:rsid w:val="00C661A9"/>
    <w:rsid w:val="00C82234"/>
    <w:rsid w:val="00C84200"/>
    <w:rsid w:val="00C874E6"/>
    <w:rsid w:val="00CC1CE4"/>
    <w:rsid w:val="00CC6E18"/>
    <w:rsid w:val="00CD1103"/>
    <w:rsid w:val="00CE3169"/>
    <w:rsid w:val="00D60122"/>
    <w:rsid w:val="00D61759"/>
    <w:rsid w:val="00D8662A"/>
    <w:rsid w:val="00DA0A63"/>
    <w:rsid w:val="00DE7C94"/>
    <w:rsid w:val="00DF2B55"/>
    <w:rsid w:val="00E27164"/>
    <w:rsid w:val="00E343F8"/>
    <w:rsid w:val="00E44AF4"/>
    <w:rsid w:val="00E55D48"/>
    <w:rsid w:val="00E80D73"/>
    <w:rsid w:val="00E95F6E"/>
    <w:rsid w:val="00EC174C"/>
    <w:rsid w:val="00ED5F1A"/>
    <w:rsid w:val="00F6084E"/>
    <w:rsid w:val="00F64603"/>
    <w:rsid w:val="00F67284"/>
    <w:rsid w:val="00F944E8"/>
    <w:rsid w:val="00FB3753"/>
    <w:rsid w:val="00FC25AE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6CAE53-57B0-4AE4-A0C6-A8B09A47F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1248</TotalTime>
  <Pages>35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16608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76</cp:revision>
  <cp:lastPrinted>1900-12-31T17:00:00Z</cp:lastPrinted>
  <dcterms:created xsi:type="dcterms:W3CDTF">2013-10-01T03:47:00Z</dcterms:created>
  <dcterms:modified xsi:type="dcterms:W3CDTF">2014-08-20T03:27:00Z</dcterms:modified>
</cp:coreProperties>
</file>