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620129" w:rsidRDefault="002A1417" w:rsidP="00620129">
      <w:pPr>
        <w:pStyle w:val="HeadingBig"/>
        <w:rPr>
          <w:lang w:eastAsia="ja-JP"/>
        </w:rPr>
      </w:pPr>
      <w:r w:rsidRPr="00620129">
        <w:t>USEFUL JAPANESE DICTIONARY FOR VIETNAMESE</w:t>
      </w:r>
    </w:p>
    <w:p w:rsidR="00C40B3D" w:rsidRPr="00A42300" w:rsidRDefault="00C40B3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C40B3D" w:rsidRPr="00A42300" w:rsidRDefault="000D21F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Class D</w:t>
      </w:r>
      <w:r w:rsidR="00C40B3D" w:rsidRPr="00A42300">
        <w:rPr>
          <w:lang w:eastAsia="ja-JP"/>
        </w:rPr>
        <w:t>esign</w:t>
      </w:r>
    </w:p>
    <w:p w:rsidR="00C40B3D" w:rsidRPr="00A42300" w:rsidRDefault="00C40B3D" w:rsidP="00620129">
      <w:pPr>
        <w:pStyle w:val="HeadingBig"/>
        <w:rPr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620129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620129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134A8E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1.3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C40B3D" w:rsidRPr="00A42300" w:rsidTr="00620129">
        <w:trPr>
          <w:trHeight w:val="576"/>
        </w:trPr>
        <w:tc>
          <w:tcPr>
            <w:tcW w:w="126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1523F3" w:rsidRPr="00A42300" w:rsidTr="00620129">
        <w:trPr>
          <w:trHeight w:hRule="exact" w:val="432"/>
        </w:trPr>
        <w:tc>
          <w:tcPr>
            <w:tcW w:w="1262" w:type="dxa"/>
          </w:tcPr>
          <w:p w:rsidR="001523F3" w:rsidRPr="00A42300" w:rsidRDefault="002A1417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86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523F3" w:rsidRPr="00A42300" w:rsidRDefault="001523F3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1523F3" w:rsidRPr="00A42300" w:rsidRDefault="002A1417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620129">
        <w:trPr>
          <w:trHeight w:hRule="exact" w:val="432"/>
        </w:trPr>
        <w:tc>
          <w:tcPr>
            <w:tcW w:w="1262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86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1082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C40B3D" w:rsidRPr="00A42300" w:rsidRDefault="00C40B3D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1786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1082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23/08/2014</w:t>
            </w:r>
          </w:p>
        </w:tc>
        <w:tc>
          <w:tcPr>
            <w:tcW w:w="1786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All content</w:t>
            </w:r>
          </w:p>
        </w:tc>
        <w:tc>
          <w:tcPr>
            <w:tcW w:w="1082" w:type="dxa"/>
          </w:tcPr>
          <w:p w:rsidR="00A135A2" w:rsidRPr="00A42300" w:rsidRDefault="00FD032A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Modifying image</w:t>
            </w:r>
          </w:p>
        </w:tc>
        <w:tc>
          <w:tcPr>
            <w:tcW w:w="1049" w:type="dxa"/>
          </w:tcPr>
          <w:p w:rsidR="00A135A2" w:rsidRPr="00A42300" w:rsidRDefault="00FD032A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V1.3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Pham Tien Dat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A42300">
        <w:rPr>
          <w:rFonts w:ascii="Times New Roman" w:hAnsi="Times New Roman" w:cs="Times New Roman"/>
          <w:sz w:val="22"/>
          <w:szCs w:val="22"/>
        </w:rPr>
        <w:t>26/06/2014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134A8E">
        <w:rPr>
          <w:rFonts w:ascii="Times New Roman" w:hAnsi="Times New Roman" w:cs="Times New Roman"/>
          <w:sz w:val="22"/>
          <w:szCs w:val="22"/>
        </w:rPr>
        <w:t>Le Dinh Nam</w:t>
      </w:r>
      <w:r w:rsidR="00134A8E">
        <w:rPr>
          <w:rFonts w:ascii="Times New Roman" w:hAnsi="Times New Roman" w:cs="Times New Roman"/>
          <w:sz w:val="22"/>
          <w:szCs w:val="22"/>
        </w:rPr>
        <w:tab/>
        <w:t xml:space="preserve">                             23/08/2014</w:t>
      </w:r>
    </w:p>
    <w:p w:rsidR="00134A8E" w:rsidRPr="00A42300" w:rsidRDefault="00134A8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</w:rPr>
        <w:tab/>
        <w:t>Project Manager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="00134A8E">
        <w:rPr>
          <w:rFonts w:ascii="Times New Roman" w:hAnsi="Times New Roman" w:cs="Times New Roman"/>
          <w:sz w:val="22"/>
          <w:szCs w:val="22"/>
        </w:rPr>
        <w:t xml:space="preserve">                       23/08/2014</w:t>
      </w:r>
      <w:bookmarkStart w:id="0" w:name="_GoBack"/>
      <w:bookmarkEnd w:id="0"/>
      <w:r w:rsidRPr="00A42300">
        <w:rPr>
          <w:rFonts w:ascii="Times New Roman" w:hAnsi="Times New Roman" w:cs="Times New Roman"/>
          <w:sz w:val="22"/>
          <w:szCs w:val="22"/>
        </w:rPr>
        <w:t xml:space="preserve">         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3"/>
      <w:r w:rsidRPr="00A42300">
        <w:rPr>
          <w:rFonts w:ascii="Times New Roman" w:hAnsi="Times New Roman" w:cs="Times New Roman"/>
          <w:i w:val="0"/>
        </w:rPr>
        <w:t>Abbreviations</w:t>
      </w:r>
      <w:bookmarkEnd w:id="24"/>
      <w:bookmarkEnd w:id="25"/>
      <w:bookmarkEnd w:id="26"/>
      <w:bookmarkEnd w:id="27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635082" w:rsidRPr="00A42300" w:rsidTr="00620129">
        <w:tc>
          <w:tcPr>
            <w:tcW w:w="1975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635082" w:rsidRPr="00A42300" w:rsidTr="00620129">
        <w:tc>
          <w:tcPr>
            <w:tcW w:w="1975" w:type="dxa"/>
          </w:tcPr>
          <w:p w:rsidR="00635082" w:rsidRPr="00A42300" w:rsidRDefault="00635082" w:rsidP="00620129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620129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C40B3D" w:rsidRPr="00A42300" w:rsidTr="00620129">
        <w:tc>
          <w:tcPr>
            <w:tcW w:w="59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Store all information user and action as : registration, login, log out,  viewprofile…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(database, opinion,Q&amp;A)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admin (add, delete, edit)</w:t>
            </w:r>
          </w:p>
        </w:tc>
      </w:tr>
      <w:tr w:rsidR="00D517FF" w:rsidRPr="00A42300" w:rsidTr="00620129">
        <w:tc>
          <w:tcPr>
            <w:tcW w:w="593" w:type="dxa"/>
          </w:tcPr>
          <w:p w:rsidR="00D517FF" w:rsidRPr="00A42300" w:rsidRDefault="00D517F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member (ban/unban,detele)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answer).</w:t>
            </w:r>
          </w:p>
        </w:tc>
      </w:tr>
    </w:tbl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9" w:name="_Toc391909280"/>
      <w:bookmarkStart w:id="30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9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A42300" w:rsidRDefault="000572A5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767D5CAD" wp14:editId="4259595A">
            <wp:extent cx="5274945" cy="317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2"/>
        <w:gridCol w:w="2480"/>
        <w:gridCol w:w="5149"/>
      </w:tblGrid>
      <w:tr w:rsidR="00C401B9" w:rsidRPr="00A42300" w:rsidTr="00620129">
        <w:tc>
          <w:tcPr>
            <w:tcW w:w="64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2"/>
    </w:p>
    <w:p w:rsidR="00C401B9" w:rsidRPr="00A42300" w:rsidRDefault="00620129" w:rsidP="0062012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="00C401B9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3395"/>
        <w:gridCol w:w="4021"/>
      </w:tblGrid>
      <w:tr w:rsidR="00AE609A" w:rsidRPr="00A42300" w:rsidTr="00620129">
        <w:tc>
          <w:tcPr>
            <w:tcW w:w="863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3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242"/>
        <w:gridCol w:w="961"/>
        <w:gridCol w:w="1048"/>
        <w:gridCol w:w="1134"/>
        <w:gridCol w:w="3341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319"/>
        <w:gridCol w:w="4093"/>
      </w:tblGrid>
      <w:tr w:rsidR="00C401B9" w:rsidRPr="00A42300" w:rsidTr="00620129">
        <w:tc>
          <w:tcPr>
            <w:tcW w:w="83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3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getGrammarByHiragana()</w:t>
            </w:r>
          </w:p>
        </w:tc>
        <w:tc>
          <w:tcPr>
            <w:tcW w:w="4093" w:type="dxa"/>
          </w:tcPr>
          <w:p w:rsidR="00C401B9" w:rsidRPr="00A42300" w:rsidRDefault="003A320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4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1025"/>
        <w:gridCol w:w="917"/>
        <w:gridCol w:w="1045"/>
        <w:gridCol w:w="3567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5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getVideoByTitle()</w:t>
            </w:r>
          </w:p>
        </w:tc>
        <w:tc>
          <w:tcPr>
            <w:tcW w:w="4076" w:type="dxa"/>
          </w:tcPr>
          <w:p w:rsidR="00C401B9" w:rsidRPr="00A42300" w:rsidRDefault="00FF5F13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5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C401B9" w:rsidRPr="00A42300" w:rsidTr="00620129">
        <w:tc>
          <w:tcPr>
            <w:tcW w:w="55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92D050"/>
          </w:tcPr>
          <w:p w:rsidR="00C401B9" w:rsidRPr="00620129" w:rsidRDefault="00620129" w:rsidP="00620129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C401B9"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27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Con_hiragana 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getConversationContentByHiragana()</w:t>
            </w:r>
          </w:p>
        </w:tc>
        <w:tc>
          <w:tcPr>
            <w:tcW w:w="4076" w:type="dxa"/>
          </w:tcPr>
          <w:p w:rsidR="00C401B9" w:rsidRPr="00A42300" w:rsidRDefault="00645D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SearchController</w:t>
      </w: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C401B9" w:rsidRPr="00A42300" w:rsidTr="00620129">
        <w:tc>
          <w:tcPr>
            <w:tcW w:w="52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24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346BE" w:rsidRPr="006346BE" w:rsidRDefault="00BF0874" w:rsidP="006346BE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6346BE" w:rsidRDefault="006346BE" w:rsidP="006346BE">
      <w:pPr>
        <w:pStyle w:val="Heading4"/>
      </w:pPr>
      <w:r>
        <w:t>UC001_SearchSentence</w:t>
      </w:r>
    </w:p>
    <w:p w:rsidR="006346BE" w:rsidRPr="006346BE" w:rsidRDefault="00196455" w:rsidP="006346BE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8C598F3" wp14:editId="4F899883">
            <wp:extent cx="5238000" cy="2901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_SearchSenten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UC002_SearchConversation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CACCBB4" wp14:editId="3C0FAABB">
            <wp:extent cx="5238000" cy="1985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_SearchConvers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9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Pr="00196455" w:rsidRDefault="00196455" w:rsidP="00196455"/>
    <w:p w:rsidR="00196455" w:rsidRDefault="00196455">
      <w:pPr>
        <w:pStyle w:val="Heading4"/>
      </w:pPr>
      <w:r>
        <w:lastRenderedPageBreak/>
        <w:t>UC003_SearchGrammar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015A8F7" wp14:editId="19FFEE30">
            <wp:extent cx="5238000" cy="18122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_SearchGramm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8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UC004_SearchVideo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A6174D8" wp14:editId="57CC27EF">
            <wp:extent cx="5238000" cy="230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_SearchVidde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UC005_SearchSpecialized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E24CEC5" wp14:editId="751D3853">
            <wp:extent cx="5238000" cy="27763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5_SearchSpecializ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30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A42300" w:rsidRDefault="008E189D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D06C368" wp14:editId="07836558">
            <wp:extent cx="5274945" cy="36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2"/>
        <w:gridCol w:w="2292"/>
        <w:gridCol w:w="4872"/>
      </w:tblGrid>
      <w:tr w:rsidR="00620129" w:rsidRPr="00620129" w:rsidTr="00620129">
        <w:tc>
          <w:tcPr>
            <w:tcW w:w="648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C40B3D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C40B3D" w:rsidRPr="00620129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  <w:shd w:val="clear" w:color="auto" w:fill="FFFFFF" w:themeFill="background1"/>
          </w:tcPr>
          <w:p w:rsidR="00C40B3D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FE2B56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FE2B56" w:rsidRPr="00620129" w:rsidRDefault="00FE2B5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FE2B56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AB22A3" w:rsidRPr="00A42300" w:rsidTr="00620129">
        <w:tc>
          <w:tcPr>
            <w:tcW w:w="535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C40B3D" w:rsidRPr="00A42300" w:rsidTr="00620129">
        <w:tc>
          <w:tcPr>
            <w:tcW w:w="899" w:type="dxa"/>
            <w:shd w:val="clear" w:color="auto" w:fill="92D050"/>
          </w:tcPr>
          <w:p w:rsidR="00C40B3D" w:rsidRPr="00620129" w:rsidRDefault="00FE2B56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="00C40B3D"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620129">
        <w:tc>
          <w:tcPr>
            <w:tcW w:w="899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290D03" w:rsidRPr="00A42300" w:rsidTr="00620129">
        <w:tc>
          <w:tcPr>
            <w:tcW w:w="53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58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535" w:type="dxa"/>
          </w:tcPr>
          <w:p w:rsidR="00290D03" w:rsidRPr="00A42300" w:rsidRDefault="00290D0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58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03" w:rsidRPr="00A42300" w:rsidTr="00620129">
        <w:tc>
          <w:tcPr>
            <w:tcW w:w="899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620129">
        <w:tc>
          <w:tcPr>
            <w:tcW w:w="899" w:type="dxa"/>
          </w:tcPr>
          <w:p w:rsidR="00A27410" w:rsidRPr="00A42300" w:rsidRDefault="00A27410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editUser()</w:t>
            </w:r>
          </w:p>
        </w:tc>
        <w:tc>
          <w:tcPr>
            <w:tcW w:w="5352" w:type="dxa"/>
          </w:tcPr>
          <w:p w:rsidR="00A27410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96455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UC006_Login</w:t>
      </w:r>
    </w:p>
    <w:p w:rsidR="00176FFB" w:rsidRPr="00A42300" w:rsidRDefault="00196455" w:rsidP="00176FF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D39E7C" wp14:editId="0F73D9C2">
            <wp:extent cx="5238000" cy="32038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6_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UC007</w:t>
      </w:r>
      <w:r w:rsidR="0017334D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96455" w:rsidP="00196455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75B1BA" wp14:editId="40302CFF">
            <wp:extent cx="5238000" cy="19093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7_Logo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UC008_Register</w:t>
      </w:r>
    </w:p>
    <w:p w:rsidR="00326587" w:rsidRPr="00A42300" w:rsidRDefault="00196455" w:rsidP="00326587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33B1937" wp14:editId="5D432001">
            <wp:extent cx="5238000" cy="25865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8_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UC009</w:t>
      </w:r>
      <w:r w:rsidR="007129B7">
        <w:rPr>
          <w:rFonts w:ascii="Times New Roman" w:hAnsi="Times New Roman" w:cs="Times New Roman"/>
          <w:sz w:val="22"/>
          <w:szCs w:val="22"/>
        </w:rPr>
        <w:t>_</w:t>
      </w:r>
      <w:r w:rsidR="00326587"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7129B7" w:rsidRPr="007129B7" w:rsidRDefault="00196455" w:rsidP="007129B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32FBC13" wp14:editId="094F0C75">
            <wp:extent cx="5238000" cy="3119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9_Edit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2D75" w:rsidRDefault="00292D75">
      <w:pPr>
        <w:pStyle w:val="Heading4"/>
      </w:pPr>
      <w:r>
        <w:t>UC010_ForgotPassword</w:t>
      </w:r>
    </w:p>
    <w:p w:rsidR="00292D75" w:rsidRPr="00292D75" w:rsidRDefault="00292D75" w:rsidP="00292D7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89D992E" wp14:editId="110A47CA">
            <wp:extent cx="5238000" cy="395293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0_ForgotPasswor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9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8E189D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270CE33" wp14:editId="4CA34EBF">
            <wp:extent cx="5274945" cy="3904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73"/>
        <w:gridCol w:w="5253"/>
      </w:tblGrid>
      <w:tr w:rsidR="00CA0F1D" w:rsidRPr="00A42300" w:rsidTr="00620129">
        <w:tc>
          <w:tcPr>
            <w:tcW w:w="648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Pr="00A42300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620129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875"/>
        <w:gridCol w:w="3255"/>
      </w:tblGrid>
      <w:tr w:rsidR="00FA5E9E" w:rsidRPr="00A42300" w:rsidTr="00FA5E9E">
        <w:tc>
          <w:tcPr>
            <w:tcW w:w="53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8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7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5E9E" w:rsidRPr="00A42300" w:rsidTr="00FA5E9E">
        <w:tc>
          <w:tcPr>
            <w:tcW w:w="535" w:type="dxa"/>
          </w:tcPr>
          <w:p w:rsidR="00FA5E9E" w:rsidRPr="00A42300" w:rsidRDefault="00FA5E9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Pr="00FA5E9E" w:rsidRDefault="00FA5E9E" w:rsidP="00FA5E9E">
      <w:pPr>
        <w:rPr>
          <w:lang w:eastAsia="ja-JP"/>
        </w:rPr>
      </w:pPr>
    </w:p>
    <w:p w:rsidR="00844B23" w:rsidRPr="00A42300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844B23" w:rsidRPr="00A42300" w:rsidTr="00FA5E9E">
        <w:tc>
          <w:tcPr>
            <w:tcW w:w="899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72724" w:rsidRPr="00A42300" w:rsidTr="00FA5E9E">
        <w:tc>
          <w:tcPr>
            <w:tcW w:w="55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556" w:type="dxa"/>
          </w:tcPr>
          <w:p w:rsidR="00172724" w:rsidRPr="00A42300" w:rsidRDefault="0017272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Default="00FA5E9E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72724" w:rsidRPr="00A42300" w:rsidTr="00FA5E9E">
        <w:tc>
          <w:tcPr>
            <w:tcW w:w="899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A64B73" w:rsidRPr="00A42300" w:rsidRDefault="00292D75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UC011</w:t>
      </w:r>
      <w:r w:rsidR="0074709F">
        <w:rPr>
          <w:rFonts w:ascii="Times New Roman" w:hAnsi="Times New Roman" w:cs="Times New Roman"/>
          <w:sz w:val="22"/>
          <w:szCs w:val="22"/>
        </w:rPr>
        <w:t>_Contributed</w:t>
      </w:r>
      <w:r>
        <w:rPr>
          <w:rFonts w:ascii="Times New Roman" w:hAnsi="Times New Roman" w:cs="Times New Roman"/>
          <w:sz w:val="22"/>
          <w:szCs w:val="22"/>
        </w:rPr>
        <w:t>Content</w:t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010D585" wp14:editId="10DC2AE2">
            <wp:extent cx="5238000" cy="32208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Gramm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lastRenderedPageBreak/>
        <w:drawing>
          <wp:inline distT="0" distB="0" distL="0" distR="0" wp14:anchorId="6965D23A" wp14:editId="023EE8C5">
            <wp:extent cx="5238000" cy="31451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Kanj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2747E0C" wp14:editId="0A1459D9">
            <wp:extent cx="5238000" cy="33204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Vocabular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UC012</w:t>
      </w:r>
      <w:r w:rsidR="003D4A37">
        <w:rPr>
          <w:rFonts w:ascii="Times New Roman" w:hAnsi="Times New Roman" w:cs="Times New Roman"/>
          <w:sz w:val="22"/>
          <w:szCs w:val="22"/>
        </w:rPr>
        <w:t>_Contributed</w:t>
      </w:r>
      <w:r>
        <w:rPr>
          <w:rFonts w:ascii="Times New Roman" w:hAnsi="Times New Roman" w:cs="Times New Roman"/>
          <w:sz w:val="22"/>
          <w:szCs w:val="22"/>
        </w:rPr>
        <w:t>Opinion</w:t>
      </w:r>
    </w:p>
    <w:p w:rsidR="009056BC" w:rsidRPr="00A42300" w:rsidRDefault="00292D75" w:rsidP="009056BC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9C788E3" wp14:editId="06DB4901">
            <wp:extent cx="5238000" cy="30026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2_ContributedOpin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0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Default="003D4A37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013</w:t>
      </w:r>
      <w:r>
        <w:rPr>
          <w:rFonts w:ascii="Times New Roman" w:hAnsi="Times New Roman" w:cs="Times New Roman"/>
          <w:sz w:val="22"/>
          <w:szCs w:val="22"/>
        </w:rPr>
        <w:t>_Contributed</w:t>
      </w:r>
      <w:r w:rsidR="00292D75">
        <w:rPr>
          <w:rFonts w:ascii="Times New Roman" w:hAnsi="Times New Roman" w:cs="Times New Roman"/>
          <w:sz w:val="22"/>
          <w:szCs w:val="22"/>
        </w:rPr>
        <w:t>Q&amp;A</w:t>
      </w:r>
    </w:p>
    <w:p w:rsidR="003D4A37" w:rsidRPr="003D4A37" w:rsidRDefault="00292D75" w:rsidP="003D4A3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258C6B5B" wp14:editId="16FF3A2F">
            <wp:extent cx="5238000" cy="29068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3_ContributedQ&amp;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692E1B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867D26C" wp14:editId="22005FAA">
            <wp:extent cx="5274945" cy="3884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FA5E9E">
        <w:tc>
          <w:tcPr>
            <w:tcW w:w="63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25193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62A7" w:rsidRPr="00FA5E9E" w:rsidRDefault="007A6742" w:rsidP="005162A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A5E9E">
        <w:rPr>
          <w:rFonts w:ascii="Times New Roman" w:hAnsi="Times New Roman" w:cs="Times New Roman"/>
          <w:sz w:val="22"/>
          <w:szCs w:val="22"/>
        </w:rPr>
        <w:lastRenderedPageBreak/>
        <w:t>Model ReadingDocument class</w:t>
      </w: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B24F58" w:rsidRPr="00A42300" w:rsidTr="00FA5E9E">
        <w:tc>
          <w:tcPr>
            <w:tcW w:w="557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B24F58" w:rsidRPr="00A42300" w:rsidTr="00FA5E9E">
        <w:tc>
          <w:tcPr>
            <w:tcW w:w="899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Minna Nihon in database.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vocabulary in 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556"/>
        <w:gridCol w:w="1077"/>
        <w:gridCol w:w="990"/>
        <w:gridCol w:w="900"/>
        <w:gridCol w:w="2203"/>
      </w:tblGrid>
      <w:tr w:rsidR="00360B34" w:rsidRPr="00A42300" w:rsidTr="00FA5E9E">
        <w:tc>
          <w:tcPr>
            <w:tcW w:w="525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7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0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FA5E9E">
        <w:tc>
          <w:tcPr>
            <w:tcW w:w="525" w:type="dxa"/>
          </w:tcPr>
          <w:p w:rsidR="00E963B0" w:rsidRPr="00A42300" w:rsidRDefault="00E963B0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</w:p>
        </w:tc>
        <w:tc>
          <w:tcPr>
            <w:tcW w:w="1077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963B0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getInfoTraininglistening()</w:t>
            </w:r>
          </w:p>
        </w:tc>
        <w:tc>
          <w:tcPr>
            <w:tcW w:w="4218" w:type="dxa"/>
          </w:tcPr>
          <w:p w:rsidR="00360B34" w:rsidRPr="00A42300" w:rsidRDefault="0057359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1100"/>
        <w:gridCol w:w="955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Pr="00FA5E9E" w:rsidRDefault="00FA5E9E" w:rsidP="00FA5E9E">
      <w:pPr>
        <w:rPr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2239"/>
        <w:gridCol w:w="5505"/>
      </w:tblGrid>
      <w:tr w:rsidR="00360B34" w:rsidRPr="00A42300" w:rsidTr="00FA5E9E">
        <w:tc>
          <w:tcPr>
            <w:tcW w:w="5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HomeController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360B34" w:rsidRPr="00A42300" w:rsidTr="00FA5E9E">
        <w:tc>
          <w:tcPr>
            <w:tcW w:w="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56" w:type="dxa"/>
          </w:tcPr>
          <w:p w:rsidR="00360B34" w:rsidRPr="00A42300" w:rsidRDefault="00360B3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50 vocabulary of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Default="003C6E99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014</w:t>
      </w:r>
      <w:r>
        <w:rPr>
          <w:rFonts w:ascii="Times New Roman" w:hAnsi="Times New Roman" w:cs="Times New Roman"/>
          <w:sz w:val="22"/>
          <w:szCs w:val="22"/>
        </w:rPr>
        <w:t>_</w:t>
      </w:r>
      <w:r w:rsidR="00D750A7">
        <w:rPr>
          <w:rFonts w:ascii="Times New Roman" w:hAnsi="Times New Roman" w:cs="Times New Roman"/>
          <w:sz w:val="22"/>
          <w:szCs w:val="22"/>
        </w:rPr>
        <w:t>Do</w:t>
      </w:r>
      <w:r w:rsidR="00E757F5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D750A7" w:rsidRPr="00D750A7" w:rsidRDefault="00292D75" w:rsidP="00D750A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362BBDA" wp14:editId="7DCD4B6B">
            <wp:extent cx="5238000" cy="3554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4_DoTes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Default="00CB47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292D75">
        <w:rPr>
          <w:rFonts w:ascii="Times New Roman" w:hAnsi="Times New Roman" w:cs="Times New Roman"/>
          <w:sz w:val="22"/>
          <w:szCs w:val="22"/>
        </w:rPr>
        <w:t>015</w:t>
      </w:r>
      <w:r>
        <w:rPr>
          <w:rFonts w:ascii="Times New Roman" w:hAnsi="Times New Roman" w:cs="Times New Roman"/>
          <w:sz w:val="22"/>
          <w:szCs w:val="22"/>
        </w:rPr>
        <w:t>_Training</w:t>
      </w:r>
      <w:r w:rsidR="00B47884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B47884" w:rsidRPr="00292D75" w:rsidRDefault="00292D75" w:rsidP="00B4788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7D35509" wp14:editId="11721C34">
            <wp:extent cx="5238000" cy="3526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5_TrainingListenin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CB47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016</w:t>
      </w:r>
      <w:r>
        <w:rPr>
          <w:rFonts w:ascii="Times New Roman" w:hAnsi="Times New Roman" w:cs="Times New Roman"/>
          <w:sz w:val="22"/>
          <w:szCs w:val="22"/>
        </w:rPr>
        <w:t>_Listening</w:t>
      </w:r>
      <w:r w:rsidR="00B47884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B47884" w:rsidRPr="00A42300" w:rsidRDefault="00292D75" w:rsidP="00B4788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B0B9E0" wp14:editId="53D7AF0D">
            <wp:extent cx="5238000" cy="280343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6_ListeningConvers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2D75" w:rsidRDefault="00292D75">
      <w:pPr>
        <w:pStyle w:val="Heading4"/>
      </w:pPr>
      <w:r>
        <w:lastRenderedPageBreak/>
        <w:t>UC017_ReadingDocument</w:t>
      </w:r>
    </w:p>
    <w:p w:rsidR="00292D75" w:rsidRPr="00292D75" w:rsidRDefault="00292D75" w:rsidP="00292D7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1463560C" wp14:editId="41E8D969">
            <wp:extent cx="5238000" cy="287910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7_ReadingDocu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692E1B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CE95CD3" wp14:editId="3F9ACFA9">
            <wp:extent cx="5274945" cy="39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lastRenderedPageBreak/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F7637B" w:rsidRPr="00A42300" w:rsidTr="00FA5E9E">
        <w:tc>
          <w:tcPr>
            <w:tcW w:w="647" w:type="dxa"/>
            <w:shd w:val="clear" w:color="auto" w:fill="92D050"/>
          </w:tcPr>
          <w:p w:rsidR="00F7637B" w:rsidRPr="00FA5E9E" w:rsidRDefault="00FA5E9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</w:t>
            </w:r>
            <w:r w:rsidR="00F7637B"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F7637B" w:rsidRPr="00A42300" w:rsidTr="00FA5E9E">
        <w:tc>
          <w:tcPr>
            <w:tcW w:w="53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delete account in database 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F7637B" w:rsidRPr="00A42300" w:rsidTr="00FA5E9E">
        <w:tc>
          <w:tcPr>
            <w:tcW w:w="556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56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</w:p>
        </w:tc>
        <w:tc>
          <w:tcPr>
            <w:tcW w:w="1134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851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9138B4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0430E">
        <w:rPr>
          <w:rFonts w:ascii="Times New Roman" w:hAnsi="Times New Roman" w:cs="Times New Roman"/>
          <w:sz w:val="22"/>
          <w:szCs w:val="22"/>
        </w:rPr>
        <w:t>018</w:t>
      </w:r>
      <w:r>
        <w:rPr>
          <w:rFonts w:ascii="Times New Roman" w:hAnsi="Times New Roman" w:cs="Times New Roman"/>
          <w:sz w:val="22"/>
          <w:szCs w:val="22"/>
        </w:rPr>
        <w:t>_AddNew</w:t>
      </w:r>
      <w:r w:rsidR="00BF7AC0" w:rsidRPr="00A42300">
        <w:rPr>
          <w:rFonts w:ascii="Times New Roman" w:hAnsi="Times New Roman" w:cs="Times New Roman"/>
          <w:sz w:val="22"/>
          <w:szCs w:val="22"/>
        </w:rPr>
        <w:t>Admin</w:t>
      </w:r>
    </w:p>
    <w:p w:rsidR="00BF7AC0" w:rsidRPr="00A42300" w:rsidRDefault="00F0430E" w:rsidP="00BF7AC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1D6B66" wp14:editId="50ADFC33">
            <wp:extent cx="5238000" cy="565290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8_AddNewAdm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6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9138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0430E">
        <w:rPr>
          <w:rFonts w:ascii="Times New Roman" w:hAnsi="Times New Roman" w:cs="Times New Roman"/>
          <w:sz w:val="22"/>
          <w:szCs w:val="22"/>
        </w:rPr>
        <w:t>019</w:t>
      </w:r>
      <w:r>
        <w:rPr>
          <w:rFonts w:ascii="Times New Roman" w:hAnsi="Times New Roman" w:cs="Times New Roman"/>
          <w:sz w:val="22"/>
          <w:szCs w:val="22"/>
        </w:rPr>
        <w:t>_EditAdmin</w:t>
      </w:r>
    </w:p>
    <w:p w:rsidR="0027451A" w:rsidRPr="00A42300" w:rsidRDefault="00F0430E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B109B1" wp14:editId="4BCDAAFC">
            <wp:extent cx="5238000" cy="342137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9_EditAdmi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4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0E" w:rsidRDefault="00F0430E">
      <w:pPr>
        <w:pStyle w:val="Heading4"/>
      </w:pPr>
      <w:r>
        <w:t>UC020_DeleteAdmin</w:t>
      </w:r>
    </w:p>
    <w:p w:rsidR="00F0430E" w:rsidRPr="00F0430E" w:rsidRDefault="00F0430E" w:rsidP="00F0430E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2C255DAA" wp14:editId="30870D9D">
            <wp:extent cx="5238000" cy="262372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0_DeleteAdmi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40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692E1B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22051E" wp14:editId="5C2B3BDE">
            <wp:extent cx="5274945" cy="4070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EA6A0E" w:rsidRPr="00A42300" w:rsidTr="00FA5E9E">
        <w:tc>
          <w:tcPr>
            <w:tcW w:w="647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="00FA5E9E"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6230DB" w:rsidRPr="00A42300" w:rsidTr="00FA5E9E">
        <w:tc>
          <w:tcPr>
            <w:tcW w:w="53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6230DB" w:rsidRPr="00A42300" w:rsidTr="00FA5E9E">
        <w:tc>
          <w:tcPr>
            <w:tcW w:w="89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getListUser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FA5E9E">
        <w:tc>
          <w:tcPr>
            <w:tcW w:w="899" w:type="dxa"/>
          </w:tcPr>
          <w:p w:rsidR="00C72A1D" w:rsidRPr="00A42300" w:rsidRDefault="00C72A1D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6230DB" w:rsidRPr="00A42300" w:rsidTr="00FA5E9E">
        <w:tc>
          <w:tcPr>
            <w:tcW w:w="55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56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</w:p>
        </w:tc>
        <w:tc>
          <w:tcPr>
            <w:tcW w:w="1134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6230DB" w:rsidRPr="00A42300" w:rsidTr="00673677">
        <w:tc>
          <w:tcPr>
            <w:tcW w:w="899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 user.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050C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50CE4" w:rsidRDefault="00050CE4">
      <w:pPr>
        <w:pStyle w:val="Heading3"/>
      </w:pPr>
      <w:r>
        <w:t>Sequence Diagram</w:t>
      </w:r>
    </w:p>
    <w:p w:rsidR="00050CE4" w:rsidRDefault="00050CE4" w:rsidP="00050CE4">
      <w:pPr>
        <w:pStyle w:val="Heading4"/>
      </w:pPr>
      <w:r>
        <w:t>UC021_SearchMember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1A4AA0A" wp14:editId="251BF4D0">
            <wp:extent cx="5238000" cy="224539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1_Search Membe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>
      <w:pPr>
        <w:pStyle w:val="Heading4"/>
      </w:pPr>
      <w:r>
        <w:lastRenderedPageBreak/>
        <w:t>UC022_Ban/UnBanMember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C8B855D" wp14:editId="4F880FCC">
            <wp:extent cx="5238000" cy="3636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2_Ban_Unban Use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>
      <w:pPr>
        <w:pStyle w:val="Heading4"/>
      </w:pPr>
      <w:r>
        <w:t>UC023_DeleteMember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1D2E086" wp14:editId="01FC3F3D">
            <wp:extent cx="5238000" cy="319753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3_Delete Memb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9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9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2300" w:rsidRDefault="00692E1B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512B05F" wp14:editId="7905029A">
            <wp:extent cx="5274945" cy="501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52"/>
        <w:gridCol w:w="5176"/>
      </w:tblGrid>
      <w:tr w:rsidR="00B60341" w:rsidRPr="00A42300" w:rsidTr="00673677">
        <w:tc>
          <w:tcPr>
            <w:tcW w:w="64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B60341" w:rsidRPr="00A42300" w:rsidTr="00673677">
        <w:tc>
          <w:tcPr>
            <w:tcW w:w="72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673677">
        <w:tc>
          <w:tcPr>
            <w:tcW w:w="723" w:type="dxa"/>
          </w:tcPr>
          <w:p w:rsidR="00A40A37" w:rsidRPr="00A42300" w:rsidRDefault="00A40A37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134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B60341" w:rsidRPr="00A42300" w:rsidTr="00673677">
        <w:tc>
          <w:tcPr>
            <w:tcW w:w="649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9" w:type="dxa"/>
          </w:tcPr>
          <w:p w:rsidR="00B60341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getAllVocabulary()</w:t>
            </w:r>
          </w:p>
        </w:tc>
        <w:tc>
          <w:tcPr>
            <w:tcW w:w="4943" w:type="dxa"/>
          </w:tcPr>
          <w:p w:rsidR="00B60341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CE3169" w:rsidRPr="00A42300" w:rsidTr="00673677">
        <w:tc>
          <w:tcPr>
            <w:tcW w:w="557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557" w:type="dxa"/>
          </w:tcPr>
          <w:p w:rsidR="00CE3169" w:rsidRPr="00A42300" w:rsidRDefault="00CE3169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CE3169" w:rsidRPr="00A42300" w:rsidTr="00673677">
        <w:tc>
          <w:tcPr>
            <w:tcW w:w="90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673677">
        <w:tc>
          <w:tcPr>
            <w:tcW w:w="903" w:type="dxa"/>
          </w:tcPr>
          <w:p w:rsidR="00215984" w:rsidRPr="00A42300" w:rsidRDefault="00215984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6066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050CE4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UC024</w:t>
      </w:r>
      <w:r w:rsidR="001903F3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Search</w:t>
      </w:r>
      <w:r w:rsidR="004964C8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4964C8" w:rsidRPr="00A42300" w:rsidRDefault="00050CE4" w:rsidP="004964C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41D9D6" wp14:editId="094EC561">
            <wp:extent cx="5238000" cy="261111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4_Search Vocabualry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UC025_Add</w:t>
      </w:r>
      <w:r w:rsidR="008F2B00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DF6DD86" wp14:editId="729D3BDD">
            <wp:extent cx="5238000" cy="378331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5_Add Vocabulary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UC026</w:t>
      </w:r>
      <w:r w:rsidR="001903F3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3B141D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50E737E" wp14:editId="667152F5">
            <wp:extent cx="5238000" cy="271011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6_Edit Vocabulary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50C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3B141D" w:rsidRPr="00A42300" w:rsidRDefault="00523483" w:rsidP="001903F3">
      <w:pPr>
        <w:pStyle w:val="Heading4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  <w:r w:rsidR="001903F3"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027</w:t>
      </w:r>
      <w:r w:rsidR="001903F3">
        <w:rPr>
          <w:rFonts w:ascii="Times New Roman" w:hAnsi="Times New Roman" w:cs="Times New Roman"/>
          <w:sz w:val="22"/>
          <w:szCs w:val="22"/>
        </w:rPr>
        <w:t>_Delete</w:t>
      </w:r>
      <w:r w:rsidR="003B141D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3B141D" w:rsidRPr="00A42300" w:rsidRDefault="00050CE4" w:rsidP="003B141D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48864F6" wp14:editId="1F95F0AF">
            <wp:extent cx="5238000" cy="28809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7_DeleteVocabular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4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A42300" w:rsidRDefault="00692E1B" w:rsidP="00BA30B6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3F2FB5" wp14:editId="51160D31">
            <wp:extent cx="5274945" cy="418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26"/>
        <w:gridCol w:w="5201"/>
      </w:tblGrid>
      <w:tr w:rsidR="00D8662A" w:rsidRPr="00A42300" w:rsidTr="00673677">
        <w:tc>
          <w:tcPr>
            <w:tcW w:w="63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6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370"/>
        <w:gridCol w:w="1100"/>
        <w:gridCol w:w="963"/>
        <w:gridCol w:w="1100"/>
        <w:gridCol w:w="3194"/>
      </w:tblGrid>
      <w:tr w:rsidR="00D8662A" w:rsidRPr="00A42300" w:rsidTr="00673677">
        <w:tc>
          <w:tcPr>
            <w:tcW w:w="536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887A2B" w:rsidRPr="00A42300" w:rsidTr="00673677">
        <w:tc>
          <w:tcPr>
            <w:tcW w:w="899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ED5F1A" w:rsidRPr="00A42300" w:rsidTr="00673677">
        <w:tc>
          <w:tcPr>
            <w:tcW w:w="557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673677">
        <w:tc>
          <w:tcPr>
            <w:tcW w:w="557" w:type="dxa"/>
          </w:tcPr>
          <w:p w:rsidR="00ED5F1A" w:rsidRPr="00A42300" w:rsidRDefault="00ED5F1A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ED5F1A" w:rsidRPr="00A42300" w:rsidTr="00673677">
        <w:tc>
          <w:tcPr>
            <w:tcW w:w="899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39190930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4964C8" w:rsidRPr="00A42300" w:rsidRDefault="001903F3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028_Search</w:t>
      </w:r>
      <w:r w:rsidR="004964C8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4964C8" w:rsidRPr="00A42300" w:rsidRDefault="00050CE4" w:rsidP="004964C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04F3DB" wp14:editId="170BF759">
            <wp:extent cx="5238000" cy="262436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8_SearchGramma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52348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029_Add</w:t>
      </w:r>
      <w:r w:rsidR="008F2B00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11CBC31" wp14:editId="066C79BF">
            <wp:extent cx="5238000" cy="376439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9_AddGramma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UC030_Edit</w:t>
      </w:r>
      <w:r w:rsidR="006A0DE4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6A0D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A8754FA" wp14:editId="04D3C454">
            <wp:extent cx="5238000" cy="336588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0_EditGramma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Default="0052348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031</w:t>
      </w:r>
      <w:r>
        <w:rPr>
          <w:rFonts w:ascii="Times New Roman" w:hAnsi="Times New Roman" w:cs="Times New Roman"/>
          <w:sz w:val="22"/>
          <w:szCs w:val="22"/>
        </w:rPr>
        <w:t>_Delete</w:t>
      </w:r>
      <w:r w:rsidR="00BC7216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B1F8542" wp14:editId="13481E67">
            <wp:extent cx="5238000" cy="273659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1_DeleteGrammar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 w:rsidP="00BC721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bookmarkStart w:id="49" w:name="_Toc391909305"/>
      <w:bookmarkEnd w:id="48"/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49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6"/>
      <w:bookmarkStart w:id="51" w:name="_Toc391909307"/>
      <w:bookmarkEnd w:id="50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692E1B" w:rsidP="00007A9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C31EB2" wp14:editId="687D853A">
            <wp:extent cx="5274945" cy="3741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050CE4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ReadingDocument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344F30">
        <w:tc>
          <w:tcPr>
            <w:tcW w:w="63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ReadingDocument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E44848" w:rsidRPr="00A42300" w:rsidTr="00344F30">
        <w:tc>
          <w:tcPr>
            <w:tcW w:w="557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344F30">
        <w:tc>
          <w:tcPr>
            <w:tcW w:w="899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deleteReadingArticle()</w:t>
            </w:r>
          </w:p>
        </w:tc>
        <w:tc>
          <w:tcPr>
            <w:tcW w:w="4643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23"/>
      <w:r w:rsidRPr="00A42300">
        <w:rPr>
          <w:rFonts w:ascii="Times New Roman" w:hAnsi="Times New Roman" w:cs="Times New Roman"/>
          <w:sz w:val="22"/>
          <w:szCs w:val="22"/>
        </w:rPr>
        <w:t>ReadingDocumentController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969"/>
        <w:gridCol w:w="1048"/>
        <w:gridCol w:w="875"/>
        <w:gridCol w:w="3428"/>
      </w:tblGrid>
      <w:tr w:rsidR="00E44848" w:rsidRPr="00A42300" w:rsidTr="00344F30">
        <w:tc>
          <w:tcPr>
            <w:tcW w:w="53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8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35" w:type="dxa"/>
          </w:tcPr>
          <w:p w:rsidR="00E44848" w:rsidRPr="00A42300" w:rsidRDefault="00E44848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8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listReadingDocument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344F30">
        <w:tc>
          <w:tcPr>
            <w:tcW w:w="899" w:type="dxa"/>
          </w:tcPr>
          <w:p w:rsidR="00AC2C87" w:rsidRPr="00A42300" w:rsidRDefault="00AC2C87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editReading()</w:t>
            </w:r>
          </w:p>
        </w:tc>
        <w:tc>
          <w:tcPr>
            <w:tcW w:w="5352" w:type="dxa"/>
          </w:tcPr>
          <w:p w:rsidR="00AC2C87" w:rsidRPr="00A42300" w:rsidRDefault="00AC2C87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344F30">
        <w:tc>
          <w:tcPr>
            <w:tcW w:w="899" w:type="dxa"/>
          </w:tcPr>
          <w:p w:rsidR="005661A8" w:rsidRPr="00A42300" w:rsidRDefault="005661A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deleteReadingVocab()</w:t>
            </w:r>
          </w:p>
        </w:tc>
        <w:tc>
          <w:tcPr>
            <w:tcW w:w="5352" w:type="dxa"/>
          </w:tcPr>
          <w:p w:rsidR="005661A8" w:rsidRPr="00A42300" w:rsidRDefault="005661A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673DB4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32_</w:t>
      </w:r>
      <w:r w:rsidR="00050CE4">
        <w:rPr>
          <w:rFonts w:ascii="Times New Roman" w:hAnsi="Times New Roman" w:cs="Times New Roman"/>
          <w:sz w:val="22"/>
          <w:szCs w:val="22"/>
        </w:rPr>
        <w:t>Search</w:t>
      </w:r>
      <w:r w:rsidR="00523483">
        <w:rPr>
          <w:rFonts w:ascii="Times New Roman" w:hAnsi="Times New Roman" w:cs="Times New Roman"/>
          <w:sz w:val="22"/>
          <w:szCs w:val="22"/>
        </w:rPr>
        <w:t>Reading</w:t>
      </w:r>
      <w:r w:rsidR="00FA0F48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FA0F48" w:rsidRPr="00A42300" w:rsidRDefault="00050CE4" w:rsidP="00FA0F4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26CF7DC" wp14:editId="196D7B15">
            <wp:extent cx="5238000" cy="261679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2_SearchReadingDocument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673D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33_</w:t>
      </w:r>
      <w:r w:rsidR="00050CE4">
        <w:rPr>
          <w:rFonts w:ascii="Times New Roman" w:hAnsi="Times New Roman" w:cs="Times New Roman"/>
          <w:sz w:val="22"/>
          <w:szCs w:val="22"/>
        </w:rPr>
        <w:t>Add</w:t>
      </w:r>
      <w:r>
        <w:rPr>
          <w:rFonts w:ascii="Times New Roman" w:hAnsi="Times New Roman" w:cs="Times New Roman"/>
          <w:sz w:val="22"/>
          <w:szCs w:val="22"/>
        </w:rPr>
        <w:t>Reading</w:t>
      </w:r>
      <w:r w:rsidR="008F2B00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8178509" wp14:editId="59576AC8">
            <wp:extent cx="5238000" cy="366351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3_AddReadingDocumen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6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4" w:rsidRDefault="00673DB4">
      <w:pPr>
        <w:pStyle w:val="Heading4"/>
      </w:pPr>
      <w:r>
        <w:t>UC</w:t>
      </w:r>
      <w:r w:rsidR="00050CE4">
        <w:t>0</w:t>
      </w:r>
      <w:r>
        <w:t>34_</w:t>
      </w:r>
      <w:r w:rsidR="00050CE4">
        <w:t>Edit</w:t>
      </w:r>
      <w:r>
        <w:t>ReadingDocument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9A8638F" wp14:editId="1C0023D1">
            <wp:extent cx="5238000" cy="3990137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4_EditReadingDocumen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9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73D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35_</w:t>
      </w:r>
      <w:r w:rsidR="00050CE4">
        <w:rPr>
          <w:rFonts w:ascii="Times New Roman" w:hAnsi="Times New Roman" w:cs="Times New Roman"/>
          <w:sz w:val="22"/>
          <w:szCs w:val="22"/>
        </w:rPr>
        <w:t>Delete</w:t>
      </w:r>
      <w:r w:rsidR="00813D91">
        <w:rPr>
          <w:rFonts w:ascii="Times New Roman" w:hAnsi="Times New Roman" w:cs="Times New Roman"/>
          <w:sz w:val="22"/>
          <w:szCs w:val="22"/>
        </w:rPr>
        <w:t>Reading</w:t>
      </w:r>
      <w:r w:rsidR="006A0DE4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6A0D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C6ACB9D" wp14:editId="381212D6">
            <wp:extent cx="5238000" cy="245284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5_DeleteReadingDocument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4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Conversation Management Package</w:t>
      </w:r>
      <w:bookmarkEnd w:id="52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3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3"/>
    </w:p>
    <w:p w:rsidR="00FA7A7F" w:rsidRPr="00A42300" w:rsidRDefault="00692E1B" w:rsidP="00FA7A7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8697C8D" wp14:editId="71DBFAC5">
            <wp:extent cx="5274945" cy="456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EA27F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Figure 10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Conversation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0"/>
        <w:gridCol w:w="4638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5"/>
      <w:r w:rsidRPr="00A42300">
        <w:rPr>
          <w:rFonts w:ascii="Times New Roman" w:hAnsi="Times New Roman" w:cs="Times New Roman"/>
          <w:sz w:val="22"/>
          <w:szCs w:val="22"/>
        </w:rPr>
        <w:t>Model_Conversation class</w:t>
      </w:r>
      <w:bookmarkEnd w:id="54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344F30">
        <w:tc>
          <w:tcPr>
            <w:tcW w:w="537" w:type="dxa"/>
          </w:tcPr>
          <w:p w:rsidR="00EC6D59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1121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501"/>
        <w:gridCol w:w="4243"/>
      </w:tblGrid>
      <w:tr w:rsidR="00FA7A7F" w:rsidRPr="00A42300" w:rsidTr="00344F30">
        <w:tc>
          <w:tcPr>
            <w:tcW w:w="5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 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conversation in 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as keyword input.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6"/>
      <w:r w:rsidRPr="00A42300">
        <w:rPr>
          <w:rFonts w:ascii="Times New Roman" w:hAnsi="Times New Roman" w:cs="Times New Roman"/>
          <w:sz w:val="22"/>
          <w:szCs w:val="22"/>
        </w:rPr>
        <w:t>ConversationController</w:t>
      </w:r>
      <w:bookmarkEnd w:id="55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814"/>
        <w:gridCol w:w="3598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92D050"/>
          </w:tcPr>
          <w:p w:rsidR="00FA7A7F" w:rsidRPr="00344F30" w:rsidRDefault="00344F30" w:rsidP="00344F30">
            <w:pPr>
              <w:pStyle w:val="TableCaption0"/>
              <w:tabs>
                <w:tab w:val="left" w:pos="990"/>
                <w:tab w:val="center" w:pos="1738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FA7A7F"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1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FA0F48" w:rsidRPr="00A42300" w:rsidRDefault="00673DB4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36_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FA0F48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FA0F48" w:rsidRPr="00A42300" w:rsidRDefault="00FE7792" w:rsidP="00FA0F4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F3057B2" wp14:editId="1CA11285">
            <wp:extent cx="5238000" cy="239862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6_SearchConversati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B350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37_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7D0163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503D66" wp14:editId="23505E07">
            <wp:extent cx="5238000" cy="356514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7_AddConversatio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E7792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7B3504" w:rsidP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38_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D340291" wp14:editId="2F534E37">
            <wp:extent cx="5238000" cy="37877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8_EditConversatio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7B350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39_Delete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9EC7025" wp14:editId="6E96FEF3">
            <wp:extent cx="5238000" cy="2824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9_DeleteConvers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6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7"/>
    </w:p>
    <w:p w:rsidR="00FA7A7F" w:rsidRPr="00A42300" w:rsidRDefault="00692E1B" w:rsidP="00FA014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BFA35E" wp14:editId="1FEB26FD">
            <wp:extent cx="5274945" cy="4265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E7792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Video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45"/>
        <w:gridCol w:w="4681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3"/>
      <w:r w:rsidRPr="00A42300">
        <w:rPr>
          <w:rFonts w:ascii="Times New Roman" w:hAnsi="Times New Roman" w:cs="Times New Roman"/>
          <w:sz w:val="22"/>
          <w:szCs w:val="22"/>
        </w:rPr>
        <w:t>Model_Video class</w:t>
      </w:r>
      <w:bookmarkEnd w:id="58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279"/>
        <w:gridCol w:w="1053"/>
        <w:gridCol w:w="964"/>
        <w:gridCol w:w="862"/>
        <w:gridCol w:w="3567"/>
      </w:tblGrid>
      <w:tr w:rsidR="00FA7A7F" w:rsidRPr="00A42300" w:rsidTr="00344F30">
        <w:tc>
          <w:tcPr>
            <w:tcW w:w="53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86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4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59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A4503E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40_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5449F5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5449F5" w:rsidRPr="00A42300" w:rsidRDefault="00FE7792" w:rsidP="005449F5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B438996" wp14:editId="0901F286">
            <wp:extent cx="5274945" cy="27393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0_SearchVideo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41_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7D0163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AC1A68B" wp14:editId="621EEE3F">
            <wp:extent cx="5238000" cy="47581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1_AddVideo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7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42_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7A6D93A" wp14:editId="36E866F4">
            <wp:extent cx="5238000" cy="536537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2_EditVideo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3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43_Delete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C2732A" wp14:editId="1AC8C18A">
            <wp:extent cx="5238000" cy="279271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3_DeleteVideo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TrainingListening Package</w:t>
      </w:r>
      <w:bookmarkEnd w:id="51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0"/>
    </w:p>
    <w:p w:rsidR="00047731" w:rsidRPr="00A42300" w:rsidRDefault="00692E1B" w:rsidP="0004773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741FA5" wp14:editId="3FEEDDD3">
            <wp:extent cx="5274945" cy="4187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E7792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Figure 12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TrainingListening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3042"/>
        <w:gridCol w:w="4588"/>
      </w:tblGrid>
      <w:tr w:rsidR="00BA30B6" w:rsidRPr="00A42300" w:rsidTr="00344F30">
        <w:tc>
          <w:tcPr>
            <w:tcW w:w="6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09"/>
      <w:r w:rsidRPr="00A42300">
        <w:rPr>
          <w:rFonts w:ascii="Times New Roman" w:hAnsi="Times New Roman" w:cs="Times New Roman"/>
          <w:sz w:val="22"/>
          <w:szCs w:val="22"/>
        </w:rPr>
        <w:t>Model_TraniningListening class</w:t>
      </w:r>
      <w:bookmarkEnd w:id="61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373"/>
        <w:gridCol w:w="1100"/>
        <w:gridCol w:w="1045"/>
        <w:gridCol w:w="917"/>
        <w:gridCol w:w="2291"/>
      </w:tblGrid>
      <w:tr w:rsidR="00047731" w:rsidRPr="00A42300" w:rsidTr="00344F30">
        <w:tc>
          <w:tcPr>
            <w:tcW w:w="52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7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0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100" w:type="dxa"/>
          </w:tcPr>
          <w:p w:rsidR="00BA30B6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344F30">
        <w:tc>
          <w:tcPr>
            <w:tcW w:w="525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73" w:type="dxa"/>
          </w:tcPr>
          <w:p w:rsidR="000A0C28" w:rsidRPr="00A42300" w:rsidRDefault="000A0C2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100" w:type="dxa"/>
          </w:tcPr>
          <w:p w:rsidR="000A0C28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0A0C2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887"/>
        <w:gridCol w:w="3857"/>
      </w:tblGrid>
      <w:tr w:rsidR="00047731" w:rsidRPr="00A42300" w:rsidTr="00344F30">
        <w:tc>
          <w:tcPr>
            <w:tcW w:w="53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10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2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047731" w:rsidRPr="00A42300" w:rsidTr="00344F30">
        <w:tc>
          <w:tcPr>
            <w:tcW w:w="55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57" w:type="dxa"/>
          </w:tcPr>
          <w:p w:rsidR="00047731" w:rsidRPr="00A42300" w:rsidRDefault="00047731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047731" w:rsidRPr="00A42300" w:rsidTr="00344F30">
        <w:tc>
          <w:tcPr>
            <w:tcW w:w="899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27"/>
      <w:bookmarkStart w:id="64" w:name="_Toc391909315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A4503E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44_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6D135B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58400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4_SearchListening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45_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7D0163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48388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5_AddListening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46_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27451A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5170531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6_EditListening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1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lastRenderedPageBreak/>
        <w:drawing>
          <wp:inline distT="0" distB="0" distL="0" distR="0" wp14:anchorId="118E9DB7" wp14:editId="2745341F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47_Delete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331153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7_DeleteListening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Test Management Package</w:t>
      </w:r>
      <w:bookmarkEnd w:id="63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5"/>
    </w:p>
    <w:p w:rsidR="00FA7A7F" w:rsidRPr="00A42300" w:rsidRDefault="00692E1B" w:rsidP="00FA7A7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74945" cy="4779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E7792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Test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910"/>
        <w:gridCol w:w="4714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6" w:name="_Toc391909329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Model_Test class</w:t>
      </w:r>
      <w:bookmarkEnd w:id="66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1224"/>
        <w:gridCol w:w="1100"/>
        <w:gridCol w:w="1236"/>
        <w:gridCol w:w="2376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</w:p>
        </w:tc>
        <w:tc>
          <w:tcPr>
            <w:tcW w:w="1263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344F30">
        <w:tc>
          <w:tcPr>
            <w:tcW w:w="537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1263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1757"/>
        <w:gridCol w:w="5994"/>
      </w:tblGrid>
      <w:tr w:rsidR="00FA7A7F" w:rsidRPr="00A42300" w:rsidTr="00344F30">
        <w:tc>
          <w:tcPr>
            <w:tcW w:w="51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save answer of question to database that 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30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7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031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A4503E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48_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6D135B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69750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8_SearchTest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7559F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49_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6D135B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482246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9_AddTes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UC050_Edit</w:t>
      </w:r>
      <w:r w:rsidR="006A0DE4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551985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0_EditTes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5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UC051_Delete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25863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1_DeleteTes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4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8"/>
    </w:p>
    <w:p w:rsidR="001D446D" w:rsidRPr="00A42300" w:rsidRDefault="00692E1B" w:rsidP="001A439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74945" cy="3972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Default="00FE7792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14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071A78" w:rsidRPr="00A42300" w:rsidRDefault="00071A78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60"/>
        <w:gridCol w:w="4666"/>
      </w:tblGrid>
      <w:tr w:rsidR="001D446D" w:rsidRPr="00A42300" w:rsidTr="00344F30">
        <w:tc>
          <w:tcPr>
            <w:tcW w:w="6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31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17"/>
      <w:r w:rsidRPr="00A42300">
        <w:rPr>
          <w:rFonts w:ascii="Times New Roman" w:hAnsi="Times New Roman" w:cs="Times New Roman"/>
          <w:sz w:val="22"/>
          <w:szCs w:val="22"/>
        </w:rPr>
        <w:t>Model_Contact class</w:t>
      </w:r>
      <w:bookmarkEnd w:id="69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1D446D" w:rsidRPr="00A42300" w:rsidTr="00344F30">
        <w:tc>
          <w:tcPr>
            <w:tcW w:w="53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344F30">
        <w:tc>
          <w:tcPr>
            <w:tcW w:w="537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</w:p>
        </w:tc>
        <w:tc>
          <w:tcPr>
            <w:tcW w:w="1121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02"/>
        <w:gridCol w:w="4710"/>
      </w:tblGrid>
      <w:tr w:rsidR="001D446D" w:rsidRPr="00A42300" w:rsidTr="00344F30">
        <w:tc>
          <w:tcPr>
            <w:tcW w:w="86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8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0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D446D" w:rsidRPr="00A42300" w:rsidTr="00344F30">
        <w:tc>
          <w:tcPr>
            <w:tcW w:w="55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57" w:type="dxa"/>
          </w:tcPr>
          <w:p w:rsidR="001D446D" w:rsidRPr="00A42300" w:rsidRDefault="001D446D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1D446D" w:rsidRPr="00A42300" w:rsidTr="00344F30">
        <w:tc>
          <w:tcPr>
            <w:tcW w:w="899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3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C6001" w:rsidRPr="00A42300" w:rsidRDefault="00FE7792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UC052_Search</w:t>
      </w:r>
      <w:r w:rsidR="006C6001" w:rsidRPr="00A42300">
        <w:rPr>
          <w:rFonts w:ascii="Times New Roman" w:hAnsi="Times New Roman" w:cs="Times New Roman"/>
          <w:sz w:val="22"/>
          <w:szCs w:val="22"/>
        </w:rPr>
        <w:t>Contact</w:t>
      </w:r>
    </w:p>
    <w:p w:rsidR="006C6001" w:rsidRPr="00A42300" w:rsidRDefault="00FE7792" w:rsidP="006C600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30151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2_SearchContact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UC053_Reply</w:t>
      </w:r>
      <w:r w:rsidR="003B141D" w:rsidRPr="00A42300">
        <w:rPr>
          <w:rFonts w:ascii="Times New Roman" w:hAnsi="Times New Roman" w:cs="Times New Roman"/>
          <w:sz w:val="22"/>
          <w:szCs w:val="22"/>
        </w:rPr>
        <w:t>Contact</w:t>
      </w:r>
    </w:p>
    <w:p w:rsidR="003B141D" w:rsidRPr="00A42300" w:rsidRDefault="00FE7792" w:rsidP="003B141D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331292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3_ReplyContact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FE7792">
      <w:pPr>
        <w:pStyle w:val="Heading4"/>
      </w:pPr>
      <w:r>
        <w:t>UC054_DeleteContact</w:t>
      </w:r>
    </w:p>
    <w:p w:rsidR="00FE7792" w:rsidRPr="00FE7792" w:rsidRDefault="00FE7792" w:rsidP="00FE7792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222143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4_DeleteContact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1548BE">
      <w:pPr>
        <w:pStyle w:val="Heading2"/>
      </w:pPr>
      <w:r>
        <w:lastRenderedPageBreak/>
        <w:t>Contributed Content management</w:t>
      </w:r>
    </w:p>
    <w:p w:rsidR="001548BE" w:rsidRDefault="001548BE" w:rsidP="001548BE">
      <w:pPr>
        <w:pStyle w:val="Heading3"/>
      </w:pPr>
      <w:r>
        <w:t>Class diagram</w:t>
      </w:r>
    </w:p>
    <w:p w:rsidR="00071A78" w:rsidRDefault="00692E1B" w:rsidP="00071A7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74945" cy="3094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d clas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8" w:rsidRPr="00A42300" w:rsidRDefault="00071A78" w:rsidP="00071A78">
      <w:pPr>
        <w:pStyle w:val="comment"/>
        <w:ind w:left="1440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15: Class diagram Contributed Content Management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8"/>
        <w:gridCol w:w="4630"/>
      </w:tblGrid>
      <w:tr w:rsidR="00071A78" w:rsidRPr="00A42300" w:rsidTr="008E189D">
        <w:tc>
          <w:tcPr>
            <w:tcW w:w="647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Model_Grammar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Model_Kanji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71A78" w:rsidRPr="00071A78" w:rsidRDefault="00071A78" w:rsidP="00071A78">
      <w:pPr>
        <w:ind w:left="0"/>
      </w:pPr>
    </w:p>
    <w:p w:rsidR="001548BE" w:rsidRDefault="001548BE">
      <w:pPr>
        <w:pStyle w:val="Heading3"/>
      </w:pPr>
      <w:r>
        <w:t>Model_Grammar</w:t>
      </w:r>
      <w:r w:rsidR="00B35F40">
        <w:t xml:space="preserve"> class</w:t>
      </w:r>
    </w:p>
    <w:p w:rsidR="003867EA" w:rsidRPr="00A42300" w:rsidRDefault="003867EA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426"/>
        <w:gridCol w:w="992"/>
        <w:gridCol w:w="1134"/>
        <w:gridCol w:w="1276"/>
        <w:gridCol w:w="2898"/>
      </w:tblGrid>
      <w:tr w:rsidR="003867EA" w:rsidRPr="00A42300" w:rsidTr="003867EA">
        <w:tc>
          <w:tcPr>
            <w:tcW w:w="52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2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98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867EA" w:rsidRPr="00A42300" w:rsidRDefault="003867EA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530"/>
        <w:gridCol w:w="4882"/>
      </w:tblGrid>
      <w:tr w:rsidR="003867EA" w:rsidRPr="00A42300" w:rsidTr="00A32BB5">
        <w:tc>
          <w:tcPr>
            <w:tcW w:w="839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A32BB5">
        <w:tc>
          <w:tcPr>
            <w:tcW w:w="839" w:type="dxa"/>
          </w:tcPr>
          <w:p w:rsidR="003867EA" w:rsidRPr="00A42300" w:rsidRDefault="003867EA" w:rsidP="003867E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0" w:type="dxa"/>
          </w:tcPr>
          <w:p w:rsidR="003867EA" w:rsidRPr="00A42300" w:rsidRDefault="00A32BB5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approvedGrammar</w:t>
            </w:r>
            <w:r w:rsidR="003867E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3867EA" w:rsidRPr="00A42300" w:rsidRDefault="00A32BB5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grammar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071A78" w:rsidRPr="00071A78" w:rsidRDefault="00071A78" w:rsidP="00071A78"/>
    <w:p w:rsidR="003867EA" w:rsidRPr="003867EA" w:rsidRDefault="001548BE" w:rsidP="00A32BB5">
      <w:pPr>
        <w:pStyle w:val="Heading3"/>
      </w:pPr>
      <w:r>
        <w:t>Model_Vocabulary</w:t>
      </w:r>
      <w:r w:rsidR="00B35F40">
        <w:t xml:space="preserve"> class</w:t>
      </w:r>
    </w:p>
    <w:p w:rsidR="003867EA" w:rsidRPr="00A42300" w:rsidRDefault="003867EA" w:rsidP="003867E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3867EA" w:rsidRPr="00A42300" w:rsidTr="008E189D">
        <w:tc>
          <w:tcPr>
            <w:tcW w:w="53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867EA" w:rsidRPr="00A42300" w:rsidRDefault="00A32BB5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</w:t>
      </w:r>
      <w:r w:rsidR="003867EA" w:rsidRPr="00A42300">
        <w:rPr>
          <w:rFonts w:ascii="Times New Roman" w:hAnsi="Times New Roman" w:cs="Times New Roman"/>
          <w:sz w:val="22"/>
          <w:szCs w:val="22"/>
          <w:lang w:eastAsia="ja-JP"/>
        </w:rPr>
        <w:t>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2534"/>
        <w:gridCol w:w="4882"/>
      </w:tblGrid>
      <w:tr w:rsidR="003867EA" w:rsidRPr="00A42300" w:rsidTr="00A32BB5">
        <w:tc>
          <w:tcPr>
            <w:tcW w:w="83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4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A32BB5">
        <w:tc>
          <w:tcPr>
            <w:tcW w:w="83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4" w:type="dxa"/>
          </w:tcPr>
          <w:p w:rsidR="003867EA" w:rsidRPr="00A42300" w:rsidRDefault="003867EA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</w:t>
            </w:r>
            <w:r w:rsidR="00A32BB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3867EA" w:rsidRPr="00A42300" w:rsidRDefault="003867EA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approved </w:t>
            </w:r>
            <w:r w:rsidR="00A32BB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3867EA" w:rsidRPr="003867EA" w:rsidRDefault="003867EA" w:rsidP="003867EA"/>
    <w:p w:rsidR="001548BE" w:rsidRDefault="001548BE">
      <w:pPr>
        <w:pStyle w:val="Heading3"/>
      </w:pPr>
      <w:r>
        <w:t>Model_Kanji</w:t>
      </w:r>
      <w:r w:rsidR="00B35F40">
        <w:t xml:space="preserve"> class</w:t>
      </w:r>
    </w:p>
    <w:p w:rsidR="009B45BA" w:rsidRPr="00A42300" w:rsidRDefault="009B45BA" w:rsidP="009B45B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9B45BA" w:rsidRPr="00A42300" w:rsidTr="009B45BA">
        <w:tc>
          <w:tcPr>
            <w:tcW w:w="524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8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4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61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82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_id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K_amhan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B45BA" w:rsidRPr="00A42300" w:rsidRDefault="009B45BA" w:rsidP="009B45B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2534"/>
        <w:gridCol w:w="4882"/>
      </w:tblGrid>
      <w:tr w:rsidR="009B45BA" w:rsidRPr="00A42300" w:rsidTr="008E189D">
        <w:tc>
          <w:tcPr>
            <w:tcW w:w="835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4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B45BA" w:rsidRPr="00A42300" w:rsidTr="008E189D">
        <w:tc>
          <w:tcPr>
            <w:tcW w:w="835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4" w:type="dxa"/>
          </w:tcPr>
          <w:p w:rsidR="009B45BA" w:rsidRPr="00A42300" w:rsidRDefault="009B45BA" w:rsidP="009B45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9B45BA" w:rsidRPr="00A42300" w:rsidRDefault="009B45BA" w:rsidP="009B45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9B45BA" w:rsidRPr="009B45BA" w:rsidRDefault="009B45BA" w:rsidP="009B45BA"/>
    <w:p w:rsidR="009B45BA" w:rsidRDefault="00B35F40">
      <w:pPr>
        <w:pStyle w:val="Heading3"/>
      </w:pPr>
      <w:r>
        <w:t>GrammarController class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69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approvedGrammar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Grammar</w:t>
            </w:r>
          </w:p>
        </w:tc>
      </w:tr>
    </w:tbl>
    <w:p w:rsidR="00B35F40" w:rsidRPr="00A42300" w:rsidRDefault="00B35F40" w:rsidP="00B35F4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35F40" w:rsidRPr="00B35F40" w:rsidRDefault="00B35F40" w:rsidP="00B35F40"/>
    <w:p w:rsidR="00B35F40" w:rsidRDefault="00B35F40">
      <w:pPr>
        <w:pStyle w:val="Heading3"/>
      </w:pPr>
      <w:r>
        <w:lastRenderedPageBreak/>
        <w:t>VocabularyController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7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Vocabulary</w:t>
            </w:r>
          </w:p>
        </w:tc>
      </w:tr>
    </w:tbl>
    <w:p w:rsidR="00B35F40" w:rsidRPr="00B35F40" w:rsidRDefault="00B35F40" w:rsidP="00B35F40"/>
    <w:p w:rsidR="00B35F40" w:rsidRDefault="00B35F40">
      <w:pPr>
        <w:pStyle w:val="Heading3"/>
      </w:pPr>
      <w:r>
        <w:t>KanjiController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7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Kanji</w:t>
            </w:r>
          </w:p>
        </w:tc>
      </w:tr>
    </w:tbl>
    <w:p w:rsidR="00B35F40" w:rsidRPr="00B35F40" w:rsidRDefault="00B35F40" w:rsidP="00B35F40"/>
    <w:p w:rsidR="003E512D" w:rsidRDefault="003E512D">
      <w:pPr>
        <w:pStyle w:val="Heading3"/>
      </w:pPr>
      <w:r>
        <w:lastRenderedPageBreak/>
        <w:t>Sequence Diagram</w:t>
      </w:r>
    </w:p>
    <w:p w:rsidR="003E512D" w:rsidRDefault="003E512D" w:rsidP="003E512D">
      <w:pPr>
        <w:pStyle w:val="Heading4"/>
      </w:pPr>
      <w:r>
        <w:t>UC055_ApproveContribute</w:t>
      </w:r>
    </w:p>
    <w:p w:rsidR="003E512D" w:rsidRPr="003E512D" w:rsidRDefault="003E512D" w:rsidP="003E512D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608672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5_ApproveContribute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60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2D" w:rsidRDefault="003E512D">
      <w:pPr>
        <w:pStyle w:val="Heading4"/>
      </w:pPr>
      <w:r>
        <w:lastRenderedPageBreak/>
        <w:t>UC056_DeleteContribute</w:t>
      </w:r>
    </w:p>
    <w:p w:rsidR="003E512D" w:rsidRPr="003E512D" w:rsidRDefault="003E512D" w:rsidP="003E512D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2729031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6_DeleteContribute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1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84"/>
      <w:footerReference w:type="default" r:id="rId85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BCA" w:rsidRDefault="006B7BCA">
      <w:r>
        <w:separator/>
      </w:r>
    </w:p>
  </w:endnote>
  <w:endnote w:type="continuationSeparator" w:id="0">
    <w:p w:rsidR="006B7BCA" w:rsidRDefault="006B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panose1 w:val="020BE200000000000000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89D" w:rsidRDefault="008E189D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34A8E">
      <w:rPr>
        <w:rStyle w:val="PageNumber"/>
      </w:rPr>
      <w:t>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134A8E">
      <w:rPr>
        <w:rStyle w:val="PageNumber"/>
      </w:rPr>
      <w:t>88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BCA" w:rsidRDefault="006B7BCA">
      <w:r>
        <w:separator/>
      </w:r>
    </w:p>
  </w:footnote>
  <w:footnote w:type="continuationSeparator" w:id="0">
    <w:p w:rsidR="006B7BCA" w:rsidRDefault="006B7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89D" w:rsidRDefault="008E189D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F07BD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2749B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B92387"/>
    <w:multiLevelType w:val="hybridMultilevel"/>
    <w:tmpl w:val="7ABAAFEE"/>
    <w:lvl w:ilvl="0" w:tplc="5D0851A6">
      <w:numFmt w:val="bullet"/>
      <w:lvlText w:val="-"/>
      <w:lvlJc w:val="left"/>
      <w:pPr>
        <w:ind w:left="360" w:hanging="360"/>
      </w:pPr>
      <w:rPr>
        <w:rFonts w:ascii="Arial" w:eastAsia="MS Mincho" w:hAnsi="Arial" w:cs="Aria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C0065F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BA4C1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3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4C105393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44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52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7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4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5"/>
  </w:num>
  <w:num w:numId="3">
    <w:abstractNumId w:val="35"/>
  </w:num>
  <w:num w:numId="4">
    <w:abstractNumId w:val="35"/>
  </w:num>
  <w:num w:numId="5">
    <w:abstractNumId w:val="64"/>
  </w:num>
  <w:num w:numId="6">
    <w:abstractNumId w:val="35"/>
  </w:num>
  <w:num w:numId="7">
    <w:abstractNumId w:val="35"/>
  </w:num>
  <w:num w:numId="8">
    <w:abstractNumId w:val="35"/>
  </w:num>
  <w:num w:numId="9">
    <w:abstractNumId w:val="29"/>
  </w:num>
  <w:num w:numId="10">
    <w:abstractNumId w:val="63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43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6"/>
  </w:num>
  <w:num w:numId="22">
    <w:abstractNumId w:val="51"/>
  </w:num>
  <w:num w:numId="23">
    <w:abstractNumId w:val="42"/>
  </w:num>
  <w:num w:numId="24">
    <w:abstractNumId w:val="32"/>
  </w:num>
  <w:num w:numId="25">
    <w:abstractNumId w:val="46"/>
  </w:num>
  <w:num w:numId="26">
    <w:abstractNumId w:val="33"/>
  </w:num>
  <w:num w:numId="27">
    <w:abstractNumId w:val="41"/>
  </w:num>
  <w:num w:numId="28">
    <w:abstractNumId w:val="53"/>
  </w:num>
  <w:num w:numId="29">
    <w:abstractNumId w:val="40"/>
  </w:num>
  <w:num w:numId="30">
    <w:abstractNumId w:val="28"/>
  </w:num>
  <w:num w:numId="31">
    <w:abstractNumId w:val="39"/>
  </w:num>
  <w:num w:numId="32">
    <w:abstractNumId w:val="15"/>
  </w:num>
  <w:num w:numId="33">
    <w:abstractNumId w:val="52"/>
  </w:num>
  <w:num w:numId="34">
    <w:abstractNumId w:val="50"/>
  </w:num>
  <w:num w:numId="35">
    <w:abstractNumId w:val="37"/>
  </w:num>
  <w:num w:numId="36">
    <w:abstractNumId w:val="38"/>
  </w:num>
  <w:num w:numId="37">
    <w:abstractNumId w:val="54"/>
  </w:num>
  <w:num w:numId="38">
    <w:abstractNumId w:val="14"/>
  </w:num>
  <w:num w:numId="39">
    <w:abstractNumId w:val="48"/>
  </w:num>
  <w:num w:numId="40">
    <w:abstractNumId w:val="61"/>
  </w:num>
  <w:num w:numId="41">
    <w:abstractNumId w:val="25"/>
  </w:num>
  <w:num w:numId="42">
    <w:abstractNumId w:val="26"/>
  </w:num>
  <w:num w:numId="43">
    <w:abstractNumId w:val="58"/>
  </w:num>
  <w:num w:numId="44">
    <w:abstractNumId w:val="20"/>
  </w:num>
  <w:num w:numId="45">
    <w:abstractNumId w:val="49"/>
  </w:num>
  <w:num w:numId="46">
    <w:abstractNumId w:val="62"/>
  </w:num>
  <w:num w:numId="47">
    <w:abstractNumId w:val="24"/>
  </w:num>
  <w:num w:numId="48">
    <w:abstractNumId w:val="21"/>
  </w:num>
  <w:num w:numId="49">
    <w:abstractNumId w:val="10"/>
  </w:num>
  <w:num w:numId="50">
    <w:abstractNumId w:val="19"/>
  </w:num>
  <w:num w:numId="51">
    <w:abstractNumId w:val="16"/>
  </w:num>
  <w:num w:numId="52">
    <w:abstractNumId w:val="57"/>
  </w:num>
  <w:num w:numId="53">
    <w:abstractNumId w:val="47"/>
  </w:num>
  <w:num w:numId="54">
    <w:abstractNumId w:val="11"/>
  </w:num>
  <w:num w:numId="55">
    <w:abstractNumId w:val="45"/>
  </w:num>
  <w:num w:numId="56">
    <w:abstractNumId w:val="17"/>
  </w:num>
  <w:num w:numId="57">
    <w:abstractNumId w:val="30"/>
  </w:num>
  <w:num w:numId="58">
    <w:abstractNumId w:val="55"/>
  </w:num>
  <w:num w:numId="59">
    <w:abstractNumId w:val="12"/>
  </w:num>
  <w:num w:numId="60">
    <w:abstractNumId w:val="60"/>
  </w:num>
  <w:num w:numId="61">
    <w:abstractNumId w:val="31"/>
  </w:num>
  <w:num w:numId="62">
    <w:abstractNumId w:val="18"/>
  </w:num>
  <w:num w:numId="63">
    <w:abstractNumId w:val="59"/>
  </w:num>
  <w:num w:numId="64">
    <w:abstractNumId w:val="44"/>
  </w:num>
  <w:num w:numId="65">
    <w:abstractNumId w:val="34"/>
  </w:num>
  <w:num w:numId="66">
    <w:abstractNumId w:val="22"/>
  </w:num>
  <w:num w:numId="67">
    <w:abstractNumId w:val="36"/>
  </w:num>
  <w:num w:numId="68">
    <w:abstractNumId w:val="23"/>
  </w:num>
  <w:num w:numId="69">
    <w:abstractNumId w:val="13"/>
  </w:num>
  <w:num w:numId="70">
    <w:abstractNumId w:val="27"/>
  </w:num>
  <w:num w:numId="71">
    <w:abstractNumId w:val="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50CE4"/>
    <w:rsid w:val="000572A5"/>
    <w:rsid w:val="000676D8"/>
    <w:rsid w:val="00067D44"/>
    <w:rsid w:val="00071A78"/>
    <w:rsid w:val="0007504A"/>
    <w:rsid w:val="0009221B"/>
    <w:rsid w:val="000A0C28"/>
    <w:rsid w:val="000A301F"/>
    <w:rsid w:val="000A59C7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4EDC"/>
    <w:rsid w:val="000D67C7"/>
    <w:rsid w:val="000E275E"/>
    <w:rsid w:val="000F34DC"/>
    <w:rsid w:val="001067E7"/>
    <w:rsid w:val="00111322"/>
    <w:rsid w:val="001322E2"/>
    <w:rsid w:val="00133BE8"/>
    <w:rsid w:val="00134A8E"/>
    <w:rsid w:val="00135BFC"/>
    <w:rsid w:val="00143B04"/>
    <w:rsid w:val="001450DB"/>
    <w:rsid w:val="00147BF9"/>
    <w:rsid w:val="001523F3"/>
    <w:rsid w:val="00152C22"/>
    <w:rsid w:val="001548BE"/>
    <w:rsid w:val="001555BD"/>
    <w:rsid w:val="001703EF"/>
    <w:rsid w:val="00172724"/>
    <w:rsid w:val="0017334D"/>
    <w:rsid w:val="0017687E"/>
    <w:rsid w:val="00176FFB"/>
    <w:rsid w:val="0018319E"/>
    <w:rsid w:val="00183331"/>
    <w:rsid w:val="001864B1"/>
    <w:rsid w:val="001903F3"/>
    <w:rsid w:val="00196455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92D75"/>
    <w:rsid w:val="002A1417"/>
    <w:rsid w:val="002A1671"/>
    <w:rsid w:val="002A70DD"/>
    <w:rsid w:val="002B4AC8"/>
    <w:rsid w:val="002B6E68"/>
    <w:rsid w:val="002B7EB0"/>
    <w:rsid w:val="002D25CA"/>
    <w:rsid w:val="002D2EA6"/>
    <w:rsid w:val="002D4401"/>
    <w:rsid w:val="002F09E2"/>
    <w:rsid w:val="002F31A6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44F30"/>
    <w:rsid w:val="00353ED8"/>
    <w:rsid w:val="00356013"/>
    <w:rsid w:val="0035662B"/>
    <w:rsid w:val="00360B34"/>
    <w:rsid w:val="00363D75"/>
    <w:rsid w:val="0036767A"/>
    <w:rsid w:val="0038087F"/>
    <w:rsid w:val="00382E99"/>
    <w:rsid w:val="00386102"/>
    <w:rsid w:val="003867EA"/>
    <w:rsid w:val="0039010A"/>
    <w:rsid w:val="0039586F"/>
    <w:rsid w:val="003A3207"/>
    <w:rsid w:val="003B141D"/>
    <w:rsid w:val="003B6E7C"/>
    <w:rsid w:val="003C0E46"/>
    <w:rsid w:val="003C366D"/>
    <w:rsid w:val="003C6E99"/>
    <w:rsid w:val="003D436A"/>
    <w:rsid w:val="003D4A37"/>
    <w:rsid w:val="003E512D"/>
    <w:rsid w:val="003E711F"/>
    <w:rsid w:val="003E71A5"/>
    <w:rsid w:val="00401E02"/>
    <w:rsid w:val="00403730"/>
    <w:rsid w:val="00427FB4"/>
    <w:rsid w:val="00442884"/>
    <w:rsid w:val="0046007B"/>
    <w:rsid w:val="004604CC"/>
    <w:rsid w:val="00471FE3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23483"/>
    <w:rsid w:val="005303C6"/>
    <w:rsid w:val="00531325"/>
    <w:rsid w:val="00532E5B"/>
    <w:rsid w:val="0053513D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78DC"/>
    <w:rsid w:val="005E0D4A"/>
    <w:rsid w:val="005E4B42"/>
    <w:rsid w:val="005F5254"/>
    <w:rsid w:val="0061179E"/>
    <w:rsid w:val="00614FAF"/>
    <w:rsid w:val="00615790"/>
    <w:rsid w:val="00620129"/>
    <w:rsid w:val="006230DB"/>
    <w:rsid w:val="006346BE"/>
    <w:rsid w:val="00635082"/>
    <w:rsid w:val="00645D5A"/>
    <w:rsid w:val="00646F96"/>
    <w:rsid w:val="00647D84"/>
    <w:rsid w:val="006537D6"/>
    <w:rsid w:val="00655185"/>
    <w:rsid w:val="006675A7"/>
    <w:rsid w:val="00673677"/>
    <w:rsid w:val="00673DB4"/>
    <w:rsid w:val="00681558"/>
    <w:rsid w:val="00692E1B"/>
    <w:rsid w:val="00693CCE"/>
    <w:rsid w:val="006970F2"/>
    <w:rsid w:val="006A0DE4"/>
    <w:rsid w:val="006A16AD"/>
    <w:rsid w:val="006A63DF"/>
    <w:rsid w:val="006B7BCA"/>
    <w:rsid w:val="006C4464"/>
    <w:rsid w:val="006C6001"/>
    <w:rsid w:val="006D135B"/>
    <w:rsid w:val="006E2EC3"/>
    <w:rsid w:val="006F3EF0"/>
    <w:rsid w:val="006F6ED3"/>
    <w:rsid w:val="00703A58"/>
    <w:rsid w:val="007129B7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4709F"/>
    <w:rsid w:val="00751F53"/>
    <w:rsid w:val="007559FB"/>
    <w:rsid w:val="00756B03"/>
    <w:rsid w:val="00762896"/>
    <w:rsid w:val="007635B2"/>
    <w:rsid w:val="00770808"/>
    <w:rsid w:val="007802EC"/>
    <w:rsid w:val="007822B4"/>
    <w:rsid w:val="0078397E"/>
    <w:rsid w:val="00792FE5"/>
    <w:rsid w:val="007A2221"/>
    <w:rsid w:val="007A36E1"/>
    <w:rsid w:val="007A6742"/>
    <w:rsid w:val="007B0AA7"/>
    <w:rsid w:val="007B3504"/>
    <w:rsid w:val="007D0163"/>
    <w:rsid w:val="007D7CCE"/>
    <w:rsid w:val="007E279B"/>
    <w:rsid w:val="007F408B"/>
    <w:rsid w:val="00800C6B"/>
    <w:rsid w:val="008070EA"/>
    <w:rsid w:val="00807D71"/>
    <w:rsid w:val="00813D9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B7B39"/>
    <w:rsid w:val="008E189D"/>
    <w:rsid w:val="008F2B00"/>
    <w:rsid w:val="008F3269"/>
    <w:rsid w:val="008F67C5"/>
    <w:rsid w:val="009056BC"/>
    <w:rsid w:val="009138B4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B45BA"/>
    <w:rsid w:val="009D2795"/>
    <w:rsid w:val="009D5388"/>
    <w:rsid w:val="009E0F53"/>
    <w:rsid w:val="009E36D9"/>
    <w:rsid w:val="009E6A82"/>
    <w:rsid w:val="009F152E"/>
    <w:rsid w:val="00A01B0B"/>
    <w:rsid w:val="00A03D4B"/>
    <w:rsid w:val="00A04DF5"/>
    <w:rsid w:val="00A052BD"/>
    <w:rsid w:val="00A064E3"/>
    <w:rsid w:val="00A07175"/>
    <w:rsid w:val="00A135A2"/>
    <w:rsid w:val="00A177A1"/>
    <w:rsid w:val="00A27184"/>
    <w:rsid w:val="00A27410"/>
    <w:rsid w:val="00A32BB5"/>
    <w:rsid w:val="00A40A37"/>
    <w:rsid w:val="00A42300"/>
    <w:rsid w:val="00A4503E"/>
    <w:rsid w:val="00A5722E"/>
    <w:rsid w:val="00A60D93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35F40"/>
    <w:rsid w:val="00B42B31"/>
    <w:rsid w:val="00B455FC"/>
    <w:rsid w:val="00B468F7"/>
    <w:rsid w:val="00B47884"/>
    <w:rsid w:val="00B52B50"/>
    <w:rsid w:val="00B60341"/>
    <w:rsid w:val="00B616B3"/>
    <w:rsid w:val="00B64A28"/>
    <w:rsid w:val="00B8022E"/>
    <w:rsid w:val="00B8526E"/>
    <w:rsid w:val="00B87739"/>
    <w:rsid w:val="00BA30B6"/>
    <w:rsid w:val="00BA6F4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222A6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B4701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750A7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CAB"/>
    <w:rsid w:val="00E44EEC"/>
    <w:rsid w:val="00E55D48"/>
    <w:rsid w:val="00E57D33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27FF"/>
    <w:rsid w:val="00EA6A0E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430E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35A6"/>
    <w:rsid w:val="00FA5E9E"/>
    <w:rsid w:val="00FA7A7F"/>
    <w:rsid w:val="00FB00F9"/>
    <w:rsid w:val="00FB3753"/>
    <w:rsid w:val="00FC5923"/>
    <w:rsid w:val="00FD032A"/>
    <w:rsid w:val="00FE2B56"/>
    <w:rsid w:val="00FE7792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A99012F-833F-4C0A-B8A3-73CCC0F39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620129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FDA69-BA9F-41AD-AC59-4B86EF221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Design.dot</Template>
  <TotalTime>2726</TotalTime>
  <Pages>88</Pages>
  <Words>5131</Words>
  <Characters>29248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Nam Le</cp:lastModifiedBy>
  <cp:revision>554</cp:revision>
  <cp:lastPrinted>1900-12-31T17:00:00Z</cp:lastPrinted>
  <dcterms:created xsi:type="dcterms:W3CDTF">2013-10-01T03:47:00Z</dcterms:created>
  <dcterms:modified xsi:type="dcterms:W3CDTF">2014-08-29T03:22:00Z</dcterms:modified>
</cp:coreProperties>
</file>