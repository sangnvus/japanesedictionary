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E6719C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noProof/>
          <w:sz w:val="22"/>
          <w:szCs w:val="22"/>
          <w:lang w:val="en-US"/>
        </w:rPr>
        <w:drawing>
          <wp:inline distT="0" distB="0" distL="0" distR="0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2A1417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DETAIL DESIGN DOCUMENT</w:t>
      </w:r>
    </w:p>
    <w:p w:rsidR="00C40B3D" w:rsidRPr="00E6719C" w:rsidRDefault="000D21F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Class D</w:t>
      </w:r>
      <w:r w:rsidR="00C40B3D" w:rsidRPr="00E6719C">
        <w:rPr>
          <w:rFonts w:ascii="Times New Roman" w:hAnsi="Times New Roman" w:cs="Times New Roman"/>
          <w:sz w:val="36"/>
          <w:szCs w:val="36"/>
          <w:lang w:eastAsia="ja-JP"/>
        </w:rPr>
        <w:t>esign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E6719C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E6719C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751F53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1.0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E6719C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E6719C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11"/>
        <w:gridCol w:w="2009"/>
        <w:gridCol w:w="720"/>
        <w:gridCol w:w="3960"/>
        <w:gridCol w:w="1170"/>
      </w:tblGrid>
      <w:tr w:rsidR="00C40B3D" w:rsidRPr="00E6719C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E6719C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E6719C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E6719C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E6719C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E6719C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E6719C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009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</w:p>
        </w:tc>
        <w:tc>
          <w:tcPr>
            <w:tcW w:w="72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A135A2" w:rsidRPr="00E6719C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E6719C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ORIGINATOR: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 w:rsidRPr="00E6719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E6719C">
        <w:rPr>
          <w:rFonts w:ascii="Times New Roman" w:hAnsi="Times New Roman" w:cs="Times New Roman"/>
          <w:sz w:val="22"/>
          <w:szCs w:val="22"/>
        </w:rPr>
        <w:t>26/06/2014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REVIEWERS:</w:t>
      </w:r>
      <w:r w:rsidRPr="00E6719C">
        <w:rPr>
          <w:rFonts w:ascii="Times New Roman" w:hAnsi="Times New Roman" w:cs="Times New Roman"/>
          <w:sz w:val="22"/>
          <w:szCs w:val="22"/>
        </w:rPr>
        <w:tab/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APPROVAL: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>Nguyen Van Sang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E6719C" w:rsidRDefault="00FF3B85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FF3B85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FF3B85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>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1.1</w:t>
      </w:r>
      <w:r w:rsidRPr="00E6719C">
        <w:rPr>
          <w:rFonts w:eastAsiaTheme="minorEastAsia"/>
          <w:snapToGrid/>
        </w:rPr>
        <w:tab/>
      </w:r>
      <w:r w:rsidRPr="00E6719C">
        <w:t>Purpose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_Toc391909273 \h </w:instrText>
      </w:r>
      <w:r w:rsidR="00FF3B85" w:rsidRPr="00E6719C">
        <w:fldChar w:fldCharType="separate"/>
      </w:r>
      <w:r w:rsidRPr="00E6719C">
        <w:t>6</w:t>
      </w:r>
      <w:r w:rsidR="00FF3B85" w:rsidRPr="00E6719C"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1.2</w:t>
      </w:r>
      <w:r w:rsidRPr="00E6719C">
        <w:rPr>
          <w:rFonts w:eastAsiaTheme="minorEastAsia"/>
          <w:snapToGrid/>
        </w:rPr>
        <w:tab/>
      </w:r>
      <w:r w:rsidRPr="00E6719C">
        <w:t>Definitions, Acronyms and Abbreviations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_Toc391909274 \h </w:instrText>
      </w:r>
      <w:r w:rsidR="00FF3B85" w:rsidRPr="00E6719C">
        <w:fldChar w:fldCharType="separate"/>
      </w:r>
      <w:r w:rsidRPr="00E6719C">
        <w:t>6</w:t>
      </w:r>
      <w:r w:rsidR="00FF3B85" w:rsidRPr="00E6719C"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7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</w:t>
      </w:r>
      <w:r w:rsidRPr="00E6719C">
        <w:rPr>
          <w:rFonts w:eastAsiaTheme="minorEastAsia"/>
          <w:snapToGrid/>
        </w:rPr>
        <w:tab/>
      </w:r>
      <w:r w:rsidRPr="00E6719C">
        <w:t>User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_Toc391909276 \h </w:instrText>
      </w:r>
      <w:r w:rsidR="00FF3B85" w:rsidRPr="00E6719C">
        <w:fldChar w:fldCharType="separate"/>
      </w:r>
      <w:r w:rsidRPr="00E6719C">
        <w:t>8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8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2.2</w:t>
      </w:r>
      <w:r w:rsidRPr="00E6719C">
        <w:rPr>
          <w:rFonts w:eastAsiaTheme="minorEastAsia"/>
          <w:snapToGrid/>
        </w:rPr>
        <w:tab/>
      </w:r>
      <w:r w:rsidRPr="00E6719C">
        <w:t>Admin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_Toc391909280 \h </w:instrText>
      </w:r>
      <w:r w:rsidR="00FF3B85" w:rsidRPr="00E6719C">
        <w:fldChar w:fldCharType="separate"/>
      </w:r>
      <w:r w:rsidRPr="00E6719C">
        <w:t>10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10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11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12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2.2.4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13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2.2.5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2.2.6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2.2.7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2.2.8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2.2.9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2.2.10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2.3</w:t>
      </w:r>
      <w:r w:rsidRPr="00E6719C">
        <w:rPr>
          <w:rFonts w:eastAsiaTheme="minorEastAsia"/>
          <w:snapToGrid/>
        </w:rPr>
        <w:tab/>
      </w:r>
      <w:r w:rsidRPr="00E6719C">
        <w:t>Vocabulary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_Toc391909293 \h </w:instrText>
      </w:r>
      <w:r w:rsidR="00FF3B85" w:rsidRPr="00E6719C">
        <w:fldChar w:fldCharType="separate"/>
      </w:r>
      <w:r w:rsidRPr="00E6719C">
        <w:t>16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16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17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2.4</w:t>
      </w:r>
      <w:r w:rsidRPr="00E6719C">
        <w:rPr>
          <w:rFonts w:eastAsiaTheme="minorEastAsia"/>
          <w:snapToGrid/>
        </w:rPr>
        <w:tab/>
      </w:r>
      <w:r w:rsidRPr="00E6719C">
        <w:t>Grammar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_Toc391909297 \h </w:instrText>
      </w:r>
      <w:r w:rsidR="00FF3B85" w:rsidRPr="00E6719C">
        <w:fldChar w:fldCharType="separate"/>
      </w:r>
      <w:r w:rsidRPr="00E6719C">
        <w:t>18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19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2.5</w:t>
      </w:r>
      <w:r w:rsidRPr="00E6719C">
        <w:rPr>
          <w:rFonts w:eastAsiaTheme="minorEastAsia"/>
          <w:snapToGrid/>
        </w:rPr>
        <w:tab/>
      </w:r>
      <w:r w:rsidRPr="00E6719C">
        <w:t>Kanji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_Toc391909301 \h </w:instrText>
      </w:r>
      <w:r w:rsidR="00FF3B85" w:rsidRPr="00E6719C">
        <w:fldChar w:fldCharType="separate"/>
      </w:r>
      <w:r w:rsidRPr="00E6719C">
        <w:t>20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Kanji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2.6</w:t>
      </w:r>
      <w:r w:rsidRPr="00E6719C">
        <w:rPr>
          <w:rFonts w:eastAsiaTheme="minorEastAsia"/>
          <w:snapToGrid/>
        </w:rPr>
        <w:tab/>
      </w:r>
      <w:r w:rsidRPr="00E6719C">
        <w:t>ReadingDocument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_Toc391909305 \h </w:instrText>
      </w:r>
      <w:r w:rsidR="00FF3B85" w:rsidRPr="00E6719C">
        <w:fldChar w:fldCharType="separate"/>
      </w:r>
      <w:r w:rsidRPr="00E6719C">
        <w:t>22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2.6.1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2.7</w:t>
      </w:r>
      <w:r w:rsidRPr="00E6719C">
        <w:rPr>
          <w:rFonts w:eastAsiaTheme="minorEastAsia"/>
          <w:snapToGrid/>
        </w:rPr>
        <w:tab/>
      </w:r>
      <w:r w:rsidRPr="00E6719C">
        <w:t>TrainingListening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_Toc391909307 \h </w:instrText>
      </w:r>
      <w:r w:rsidR="00FF3B85" w:rsidRPr="00E6719C">
        <w:fldChar w:fldCharType="separate"/>
      </w:r>
      <w:r w:rsidRPr="00E6719C">
        <w:t>22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2.8</w:t>
      </w:r>
      <w:r w:rsidRPr="00E6719C">
        <w:rPr>
          <w:rFonts w:eastAsiaTheme="minorEastAsia"/>
          <w:snapToGrid/>
        </w:rPr>
        <w:tab/>
      </w:r>
      <w:r w:rsidRPr="00E6719C">
        <w:t>Video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_Toc391909311 \h </w:instrText>
      </w:r>
      <w:r w:rsidR="00FF3B85" w:rsidRPr="00E6719C">
        <w:fldChar w:fldCharType="separate"/>
      </w:r>
      <w:r w:rsidRPr="00E6719C">
        <w:t>24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24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2.9</w:t>
      </w:r>
      <w:r w:rsidRPr="00E6719C">
        <w:rPr>
          <w:rFonts w:eastAsiaTheme="minorEastAsia"/>
          <w:snapToGrid/>
        </w:rPr>
        <w:tab/>
      </w:r>
      <w:r w:rsidRPr="00E6719C">
        <w:t>Contact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_Toc391909315 \h </w:instrText>
      </w:r>
      <w:r w:rsidR="00FF3B85" w:rsidRPr="00E6719C">
        <w:fldChar w:fldCharType="separate"/>
      </w:r>
      <w:r w:rsidRPr="00E6719C">
        <w:t>26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27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2.10</w:t>
      </w:r>
      <w:r w:rsidRPr="00E6719C">
        <w:rPr>
          <w:rFonts w:eastAsiaTheme="minorEastAsia"/>
          <w:snapToGrid/>
        </w:rPr>
        <w:tab/>
      </w:r>
      <w:r w:rsidRPr="00E6719C">
        <w:t>Sentence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_Toc391909319 \h </w:instrText>
      </w:r>
      <w:r w:rsidR="00FF3B85" w:rsidRPr="00E6719C">
        <w:fldChar w:fldCharType="separate"/>
      </w:r>
      <w:r w:rsidRPr="00E6719C">
        <w:t>28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28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2.11</w:t>
      </w:r>
      <w:r w:rsidRPr="00E6719C">
        <w:rPr>
          <w:rFonts w:eastAsiaTheme="minorEastAsia"/>
          <w:snapToGrid/>
        </w:rPr>
        <w:tab/>
      </w:r>
      <w:r w:rsidRPr="00E6719C">
        <w:t>Conversation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_Toc391909323 \h </w:instrText>
      </w:r>
      <w:r w:rsidR="00FF3B85" w:rsidRPr="00E6719C">
        <w:fldChar w:fldCharType="separate"/>
      </w:r>
      <w:r w:rsidRPr="00E6719C">
        <w:t>30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30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2.12</w:t>
      </w:r>
      <w:r w:rsidRPr="00E6719C">
        <w:rPr>
          <w:rFonts w:eastAsiaTheme="minorEastAsia"/>
          <w:snapToGrid/>
        </w:rPr>
        <w:tab/>
      </w:r>
      <w:r w:rsidRPr="00E6719C">
        <w:t>Test Package</w:t>
      </w:r>
      <w:r w:rsidRPr="00E6719C">
        <w:tab/>
      </w:r>
      <w:r w:rsidR="00FF3B85" w:rsidRPr="00E6719C">
        <w:fldChar w:fldCharType="begin"/>
      </w:r>
      <w:r w:rsidRPr="00E6719C">
        <w:instrText xml:space="preserve"> PAGEREF _Toc391909327 \h </w:instrText>
      </w:r>
      <w:r w:rsidR="00FF3B85" w:rsidRPr="00E6719C">
        <w:fldChar w:fldCharType="separate"/>
      </w:r>
      <w:r w:rsidRPr="00E6719C">
        <w:t>32</w:t>
      </w:r>
      <w:r w:rsidR="00FF3B85"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32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33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34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35</w:t>
      </w:r>
      <w:r w:rsidR="00FF3B85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E6719C" w:rsidRDefault="00FF3B85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E6719C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8"/>
          <w:szCs w:val="28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E6719C">
        <w:rPr>
          <w:rFonts w:ascii="Times New Roman" w:hAnsi="Times New Roman" w:cs="Times New Roman"/>
          <w:noProof w:val="0"/>
          <w:color w:val="800000"/>
          <w:sz w:val="28"/>
          <w:szCs w:val="28"/>
        </w:rPr>
        <w:lastRenderedPageBreak/>
        <w:t>Introduction</w:t>
      </w:r>
      <w:bookmarkEnd w:id="0"/>
      <w:bookmarkEnd w:id="1"/>
      <w:bookmarkEnd w:id="2"/>
    </w:p>
    <w:p w:rsidR="00C40B3D" w:rsidRPr="00E6719C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E6719C">
        <w:rPr>
          <w:rFonts w:ascii="Times New Roman" w:hAnsi="Times New Roman" w:cs="Times New Roman"/>
          <w:i w:val="0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DF2B55" w:rsidRPr="00E6719C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_Toc456598589"/>
      <w:bookmarkEnd w:id="20"/>
      <w:r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E6719C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E6719C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sz w:val="24"/>
          <w:szCs w:val="24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391909274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Definitions, Acronyms and </w:t>
      </w:r>
      <w:bookmarkEnd w:id="22"/>
      <w:r w:rsidRPr="00E6719C">
        <w:rPr>
          <w:rFonts w:ascii="Times New Roman" w:hAnsi="Times New Roman" w:cs="Times New Roman"/>
          <w:i w:val="0"/>
          <w:sz w:val="24"/>
          <w:szCs w:val="24"/>
        </w:rPr>
        <w:t>Abbreviations</w:t>
      </w:r>
      <w:bookmarkEnd w:id="23"/>
      <w:bookmarkEnd w:id="24"/>
      <w:bookmarkEnd w:id="25"/>
      <w:bookmarkEnd w:id="26"/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926"/>
        <w:gridCol w:w="2953"/>
        <w:gridCol w:w="2816"/>
      </w:tblGrid>
      <w:tr w:rsidR="00635082" w:rsidRPr="00E6719C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E6719C" w:rsidTr="00342499">
        <w:trPr>
          <w:jc w:val="center"/>
        </w:trPr>
        <w:tc>
          <w:tcPr>
            <w:tcW w:w="1975" w:type="dxa"/>
          </w:tcPr>
          <w:p w:rsidR="00635082" w:rsidRPr="00E6719C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E6719C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E6719C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E6719C" w:rsidRDefault="00C40B3D">
      <w:pPr>
        <w:pStyle w:val="Heading1"/>
        <w:rPr>
          <w:rFonts w:ascii="Times New Roman" w:hAnsi="Times New Roman" w:cs="Times New Roman"/>
          <w:color w:val="800000"/>
          <w:sz w:val="28"/>
          <w:szCs w:val="28"/>
        </w:rPr>
      </w:pPr>
      <w:bookmarkStart w:id="27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E6719C">
        <w:rPr>
          <w:rFonts w:ascii="Times New Roman" w:hAnsi="Times New Roman" w:cs="Times New Roman"/>
          <w:color w:val="800000"/>
          <w:sz w:val="28"/>
          <w:szCs w:val="28"/>
        </w:rPr>
        <w:lastRenderedPageBreak/>
        <w:t>Packages</w:t>
      </w:r>
      <w:bookmarkEnd w:id="27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93"/>
        <w:gridCol w:w="2203"/>
        <w:gridCol w:w="1347"/>
        <w:gridCol w:w="4380"/>
      </w:tblGrid>
      <w:tr w:rsidR="00C40B3D" w:rsidRPr="00E6719C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 Kanji,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</w:t>
            </w:r>
            <w:bookmarkStart w:id="28" w:name="_GoBack"/>
            <w:bookmarkEnd w:id="28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ment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answer, tracking mark..).</w:t>
            </w: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E6719C" w:rsidRDefault="00C401B9" w:rsidP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29" w:name="_Toc391909280"/>
      <w:bookmarkStart w:id="30" w:name="_Toc391909276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Common Package</w:t>
      </w:r>
      <w:bookmarkEnd w:id="29"/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E6719C" w:rsidRDefault="009E36D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commentRangeStart w:id="32"/>
      <w:r w:rsidRPr="00E6719C">
        <w:rPr>
          <w:rFonts w:ascii="Times New Roman" w:hAnsi="Times New Roman" w:cs="Times New Roman"/>
          <w:noProof/>
          <w:snapToGrid/>
          <w:sz w:val="22"/>
          <w:szCs w:val="22"/>
          <w:lang w:eastAsia="en-US"/>
        </w:rPr>
        <w:drawing>
          <wp:inline distT="0" distB="0" distL="0" distR="0">
            <wp:extent cx="558038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346147">
        <w:rPr>
          <w:rStyle w:val="CommentReference"/>
          <w:bCs w:val="0"/>
          <w:i w:val="0"/>
          <w:noProof/>
          <w:color w:val="auto"/>
          <w:lang w:val="en-GB" w:eastAsia="en-US"/>
        </w:rPr>
        <w:commentReference w:id="32"/>
      </w:r>
    </w:p>
    <w:p w:rsidR="00C401B9" w:rsidRPr="00E6719C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29"/>
        <w:gridCol w:w="2503"/>
        <w:gridCol w:w="5391"/>
      </w:tblGrid>
      <w:tr w:rsidR="00C401B9" w:rsidRPr="00E6719C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commentRangeStart w:id="33"/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  <w:commentRangeEnd w:id="33"/>
            <w:r w:rsidR="00346147">
              <w:rPr>
                <w:rStyle w:val="CommentReference"/>
                <w:b w:val="0"/>
                <w:noProof/>
                <w:lang w:val="en-GB"/>
              </w:rPr>
              <w:commentReference w:id="33"/>
            </w: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4" w:name="_Toc39190928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Vocabulary class</w:t>
      </w:r>
      <w:bookmarkEnd w:id="34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642"/>
        <w:gridCol w:w="1080"/>
        <w:gridCol w:w="990"/>
        <w:gridCol w:w="1080"/>
        <w:gridCol w:w="319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84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Grammar class</w:t>
      </w:r>
      <w:bookmarkEnd w:id="35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282"/>
        <w:gridCol w:w="990"/>
        <w:gridCol w:w="1080"/>
        <w:gridCol w:w="1170"/>
        <w:gridCol w:w="346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9E36D9" w:rsidRPr="00E6719C" w:rsidRDefault="009E36D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36"/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  <w:commentRangeEnd w:id="36"/>
            <w:r w:rsidR="00346147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36"/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37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  <w:commentRangeEnd w:id="37"/>
            <w:r w:rsidR="00346147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37"/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87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Video class</w:t>
      </w:r>
      <w:bookmarkEnd w:id="38"/>
    </w:p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210"/>
        <w:gridCol w:w="923"/>
        <w:gridCol w:w="1077"/>
        <w:gridCol w:w="1077"/>
        <w:gridCol w:w="3700"/>
      </w:tblGrid>
      <w:tr w:rsidR="00C401B9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 w:val="0"/>
          <w:sz w:val="20"/>
          <w:szCs w:val="20"/>
          <w:lang w:eastAsia="ja-JP"/>
        </w:rPr>
        <w:t xml:space="preserve">           </w:t>
      </w: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91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Conversation class</w:t>
      </w:r>
      <w:bookmarkEnd w:id="39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719"/>
        <w:gridCol w:w="1210"/>
        <w:gridCol w:w="944"/>
        <w:gridCol w:w="1077"/>
        <w:gridCol w:w="3036"/>
      </w:tblGrid>
      <w:tr w:rsidR="00C401B9" w:rsidRPr="00442884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SearchController</w:t>
      </w:r>
      <w:proofErr w:type="spellEnd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678"/>
        <w:gridCol w:w="812"/>
        <w:gridCol w:w="3833"/>
      </w:tblGrid>
      <w:tr w:rsidR="00C401B9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6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B3D" w:rsidRPr="00E6719C" w:rsidRDefault="001703E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Account management </w:t>
      </w:r>
      <w:r w:rsidR="00C40B3D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30"/>
    </w:p>
    <w:p w:rsidR="00C40B3D" w:rsidRPr="00E6719C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0" w:name="_Toc391909277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0"/>
    </w:p>
    <w:p w:rsidR="00FB3753" w:rsidRPr="00E6719C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commentRangeStart w:id="41"/>
      <w:r w:rsidRPr="00E6719C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1"/>
      <w:r w:rsidR="00346147">
        <w:rPr>
          <w:rStyle w:val="CommentReference"/>
          <w:bCs w:val="0"/>
          <w:noProof/>
          <w:lang w:val="en-GB"/>
        </w:rPr>
        <w:commentReference w:id="41"/>
      </w:r>
    </w:p>
    <w:p w:rsidR="00C40B3D" w:rsidRPr="00E6719C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E6719C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2419"/>
        <w:gridCol w:w="5471"/>
      </w:tblGrid>
      <w:tr w:rsidR="00C40B3D" w:rsidRPr="00E6719C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DF2B55">
        <w:trPr>
          <w:jc w:val="center"/>
        </w:trPr>
        <w:tc>
          <w:tcPr>
            <w:tcW w:w="648" w:type="dxa"/>
          </w:tcPr>
          <w:p w:rsidR="00C40B3D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E6719C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E6719C" w:rsidTr="00DF2B55">
        <w:trPr>
          <w:jc w:val="center"/>
        </w:trPr>
        <w:tc>
          <w:tcPr>
            <w:tcW w:w="648" w:type="dxa"/>
          </w:tcPr>
          <w:p w:rsidR="00FE2B56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E6719C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E6719C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E6719C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78"/>
      <w:r w:rsidRPr="00E6719C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C874E6" w:rsidRPr="00E6719C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944"/>
        <w:gridCol w:w="1210"/>
        <w:gridCol w:w="3169"/>
      </w:tblGrid>
      <w:tr w:rsidR="00AB22A3" w:rsidRPr="00E6719C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E6719C" w:rsidRDefault="00AB22A3" w:rsidP="00AB22A3">
      <w:pPr>
        <w:rPr>
          <w:rFonts w:ascii="Times New Roman" w:hAnsi="Times New Roman" w:cs="Times New Roman"/>
          <w:lang w:eastAsia="ja-JP"/>
        </w:rPr>
      </w:pPr>
    </w:p>
    <w:p w:rsidR="00C40B3D" w:rsidRPr="00E6719C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2741"/>
        <w:gridCol w:w="4922"/>
      </w:tblGrid>
      <w:tr w:rsidR="00C40B3D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E6719C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BE6CF5">
        <w:trPr>
          <w:jc w:val="center"/>
        </w:trPr>
        <w:tc>
          <w:tcPr>
            <w:tcW w:w="899" w:type="dxa"/>
          </w:tcPr>
          <w:p w:rsidR="00C40B3D" w:rsidRPr="00E6719C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E6719C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E6719C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79"/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678"/>
        <w:gridCol w:w="812"/>
        <w:gridCol w:w="3833"/>
      </w:tblGrid>
      <w:tr w:rsidR="00290D03" w:rsidRPr="00E6719C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556" w:type="dxa"/>
          </w:tcPr>
          <w:p w:rsidR="00290D03" w:rsidRPr="00E6719C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E6719C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E6719C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290D03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E6719C" w:rsidTr="00BE6CF5">
        <w:trPr>
          <w:jc w:val="center"/>
        </w:trPr>
        <w:tc>
          <w:tcPr>
            <w:tcW w:w="899" w:type="dxa"/>
          </w:tcPr>
          <w:p w:rsidR="00A27410" w:rsidRPr="00E6719C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Pr="00E6719C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Pr="00E6719C" w:rsidRDefault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391909293"/>
      <w:r w:rsidRPr="00E6719C">
        <w:rPr>
          <w:rFonts w:ascii="Times New Roman" w:hAnsi="Times New Roman" w:cs="Times New Roman"/>
          <w:i w:val="0"/>
          <w:sz w:val="24"/>
          <w:szCs w:val="24"/>
        </w:rPr>
        <w:t>Contact Package</w:t>
      </w: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E6719C" w:rsidRDefault="00291622" w:rsidP="0029162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E6719C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="00E6719C">
        <w:rPr>
          <w:rFonts w:ascii="Times New Roman" w:hAnsi="Times New Roman" w:cs="Times New Roman"/>
        </w:rPr>
        <w:tab/>
      </w:r>
      <w:r w:rsidRPr="00E6719C">
        <w:rPr>
          <w:rFonts w:ascii="Times New Roman" w:hAnsi="Times New Roman" w:cs="Times New Roman"/>
        </w:rPr>
        <w:t xml:space="preserve">       </w:t>
      </w:r>
      <w:r w:rsidR="00FA7A7F"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E6719C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2419"/>
        <w:gridCol w:w="5471"/>
      </w:tblGrid>
      <w:tr w:rsidR="00CA0F1D" w:rsidRPr="00E6719C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E6719C" w:rsidRDefault="00CA0F1D" w:rsidP="00CA0F1D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User class</w:t>
      </w:r>
    </w:p>
    <w:p w:rsidR="00844B23" w:rsidRPr="00E6719C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E6719C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2741"/>
        <w:gridCol w:w="4922"/>
      </w:tblGrid>
      <w:tr w:rsidR="00844B23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E6719C" w:rsidRDefault="00844B23" w:rsidP="00844B23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678"/>
        <w:gridCol w:w="812"/>
        <w:gridCol w:w="3833"/>
      </w:tblGrid>
      <w:tr w:rsidR="00172724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556" w:type="dxa"/>
          </w:tcPr>
          <w:p w:rsidR="00172724" w:rsidRPr="00E6719C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172724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E6719C" w:rsidRDefault="00172724" w:rsidP="00172724">
      <w:pPr>
        <w:rPr>
          <w:rFonts w:ascii="Times New Roman" w:hAnsi="Times New Roman" w:cs="Times New Roman"/>
        </w:rPr>
      </w:pPr>
    </w:p>
    <w:p w:rsidR="00E44EEC" w:rsidRPr="00E6719C" w:rsidRDefault="00E44EEC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Practice manageme</w:t>
      </w:r>
      <w:r w:rsidR="00FA7A7F" w:rsidRPr="00E6719C">
        <w:rPr>
          <w:rFonts w:ascii="Times New Roman" w:hAnsi="Times New Roman" w:cs="Times New Roman"/>
          <w:i w:val="0"/>
          <w:sz w:val="24"/>
          <w:szCs w:val="24"/>
        </w:rPr>
        <w:t xml:space="preserve">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</w:p>
    <w:p w:rsidR="00E44EEC" w:rsidRPr="00E6719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E6719C" w:rsidRDefault="009E36D9" w:rsidP="007A674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442884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442884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21"/>
        <w:gridCol w:w="2770"/>
        <w:gridCol w:w="5132"/>
      </w:tblGrid>
      <w:tr w:rsidR="0025193E" w:rsidRPr="00E6719C" w:rsidTr="00A95420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E6719C" w:rsidRDefault="0025193E" w:rsidP="0025193E">
      <w:pPr>
        <w:ind w:left="0"/>
        <w:rPr>
          <w:rFonts w:ascii="Times New Roman" w:hAnsi="Times New Roman" w:cs="Times New Roman"/>
          <w:lang w:eastAsia="ja-JP"/>
        </w:rPr>
      </w:pPr>
    </w:p>
    <w:p w:rsidR="00E44EEC" w:rsidRPr="00E6719C" w:rsidRDefault="007A6742" w:rsidP="00E44EE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2781"/>
        <w:gridCol w:w="945"/>
        <w:gridCol w:w="944"/>
        <w:gridCol w:w="1210"/>
        <w:gridCol w:w="2106"/>
      </w:tblGrid>
      <w:tr w:rsidR="00B24F58" w:rsidRPr="00E6719C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275"/>
        <w:gridCol w:w="4387"/>
      </w:tblGrid>
      <w:tr w:rsidR="00B24F5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7A6742" w:rsidRPr="00E6719C" w:rsidRDefault="007A6742" w:rsidP="007A6742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6719C" w:rsidRDefault="009E36D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275"/>
        <w:gridCol w:w="43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Model Listening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2649"/>
        <w:gridCol w:w="944"/>
        <w:gridCol w:w="1077"/>
        <w:gridCol w:w="944"/>
        <w:gridCol w:w="2372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E6719C" w:rsidTr="00360B34">
        <w:trPr>
          <w:jc w:val="center"/>
        </w:trPr>
        <w:tc>
          <w:tcPr>
            <w:tcW w:w="557" w:type="dxa"/>
          </w:tcPr>
          <w:p w:rsidR="00E963B0" w:rsidRPr="00E6719C" w:rsidRDefault="00E963B0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  <w:proofErr w:type="spellEnd"/>
          </w:p>
        </w:tc>
        <w:tc>
          <w:tcPr>
            <w:tcW w:w="99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675"/>
        <w:gridCol w:w="39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6719C" w:rsidRDefault="00E37D51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17"/>
        <w:gridCol w:w="2311"/>
        <w:gridCol w:w="5695"/>
      </w:tblGrid>
      <w:tr w:rsidR="00360B34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HomeController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678"/>
        <w:gridCol w:w="812"/>
        <w:gridCol w:w="3833"/>
      </w:tblGrid>
      <w:tr w:rsidR="00360B34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6" w:type="dxa"/>
          </w:tcPr>
          <w:p w:rsidR="00360B34" w:rsidRPr="00E6719C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F7637B" w:rsidRPr="00E6719C" w:rsidRDefault="00F7637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Admin’s account management Package</w:t>
      </w: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E6719C" w:rsidRDefault="00F13198" w:rsidP="00F13198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1650" cy="4410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E6719C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E6719C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E6719C" w:rsidRDefault="00F13198" w:rsidP="00F13198">
      <w:pPr>
        <w:ind w:left="1440" w:firstLine="720"/>
        <w:rPr>
          <w:rFonts w:ascii="Times New Roman" w:hAnsi="Times New Roman" w:cs="Times New Roman"/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2432"/>
        <w:gridCol w:w="5458"/>
      </w:tblGrid>
      <w:tr w:rsidR="00F7637B" w:rsidRPr="00E6719C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E6719C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E6719C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944"/>
        <w:gridCol w:w="1210"/>
        <w:gridCol w:w="3169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2741"/>
        <w:gridCol w:w="4922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853"/>
        <w:gridCol w:w="1077"/>
        <w:gridCol w:w="812"/>
        <w:gridCol w:w="944"/>
        <w:gridCol w:w="3302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6230DB" w:rsidRPr="00E6719C" w:rsidRDefault="006230D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5" w:name="_Toc392596356"/>
      <w:r w:rsidRPr="00E6719C">
        <w:rPr>
          <w:rFonts w:ascii="Times New Roman" w:hAnsi="Times New Roman" w:cs="Times New Roman"/>
          <w:i w:val="0"/>
          <w:sz w:val="24"/>
          <w:szCs w:val="24"/>
        </w:rPr>
        <w:t>Management Member’s account</w:t>
      </w:r>
      <w:bookmarkEnd w:id="45"/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E6719C" w:rsidRDefault="00C72A1D" w:rsidP="00C72A1D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79557" cy="3438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E6719C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E6719C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2432"/>
        <w:gridCol w:w="5458"/>
      </w:tblGrid>
      <w:tr w:rsidR="00EA6A0E" w:rsidRPr="00E6719C" w:rsidTr="00A95420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E6719C" w:rsidRDefault="00C72A1D" w:rsidP="00C72A1D">
      <w:pPr>
        <w:ind w:left="1440" w:firstLine="720"/>
        <w:rPr>
          <w:rFonts w:ascii="Times New Roman" w:hAnsi="Times New Roman" w:cs="Times New Roman"/>
          <w:lang w:eastAsia="ja-JP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944"/>
        <w:gridCol w:w="1210"/>
        <w:gridCol w:w="3169"/>
      </w:tblGrid>
      <w:tr w:rsidR="006230DB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E6719C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2741"/>
        <w:gridCol w:w="4922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E6719C" w:rsidTr="00360B34">
        <w:trPr>
          <w:jc w:val="center"/>
        </w:trPr>
        <w:tc>
          <w:tcPr>
            <w:tcW w:w="899" w:type="dxa"/>
          </w:tcPr>
          <w:p w:rsidR="00C72A1D" w:rsidRPr="00E6719C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853"/>
        <w:gridCol w:w="1077"/>
        <w:gridCol w:w="944"/>
        <w:gridCol w:w="812"/>
        <w:gridCol w:w="3302"/>
      </w:tblGrid>
      <w:tr w:rsidR="006230DB" w:rsidRPr="00E6719C" w:rsidTr="000676D8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0676D8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E6719C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2665B3" w:rsidRPr="00E6719C" w:rsidRDefault="00135BFC" w:rsidP="00DE7C9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Vocabula</w:t>
      </w:r>
      <w:r w:rsidR="00442884">
        <w:rPr>
          <w:rFonts w:ascii="Times New Roman" w:hAnsi="Times New Roman" w:cs="Times New Roman"/>
          <w:i w:val="0"/>
          <w:sz w:val="24"/>
          <w:szCs w:val="24"/>
        </w:rPr>
        <w:t>r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y</w:t>
      </w:r>
      <w:r w:rsidR="00A40A37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="00B60341"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44"/>
    </w:p>
    <w:p w:rsidR="00DE7C9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294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6"/>
    </w:p>
    <w:p w:rsidR="00A40A37" w:rsidRPr="00E6719C" w:rsidRDefault="00215984" w:rsidP="00442884">
      <w:pPr>
        <w:jc w:val="center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1650" cy="3705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E6719C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2"/>
        <w:gridCol w:w="2471"/>
        <w:gridCol w:w="5420"/>
      </w:tblGrid>
      <w:tr w:rsidR="00B60341" w:rsidRPr="00E6719C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E6719C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E6719C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295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93"/>
        <w:gridCol w:w="2227"/>
        <w:gridCol w:w="1077"/>
        <w:gridCol w:w="944"/>
        <w:gridCol w:w="1210"/>
        <w:gridCol w:w="2372"/>
      </w:tblGrid>
      <w:tr w:rsidR="00B60341" w:rsidRPr="00E6719C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E6719C" w:rsidTr="00215984">
        <w:trPr>
          <w:jc w:val="center"/>
        </w:trPr>
        <w:tc>
          <w:tcPr>
            <w:tcW w:w="723" w:type="dxa"/>
          </w:tcPr>
          <w:p w:rsidR="00A40A37" w:rsidRPr="00E6719C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6719C" w:rsidRDefault="00A40A37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5"/>
        <w:gridCol w:w="2992"/>
        <w:gridCol w:w="4669"/>
      </w:tblGrid>
      <w:tr w:rsidR="00B60341" w:rsidRPr="00E6719C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215984">
        <w:trPr>
          <w:jc w:val="center"/>
        </w:trPr>
        <w:tc>
          <w:tcPr>
            <w:tcW w:w="649" w:type="dxa"/>
          </w:tcPr>
          <w:p w:rsidR="00B60341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E6719C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296"/>
      <w:r w:rsidRPr="00E6719C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8"/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CE3169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B17AE1">
        <w:trPr>
          <w:jc w:val="center"/>
        </w:trPr>
        <w:tc>
          <w:tcPr>
            <w:tcW w:w="557" w:type="dxa"/>
          </w:tcPr>
          <w:p w:rsidR="00CE3169" w:rsidRPr="00E6719C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E6719C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CE3169" w:rsidRPr="00E6719C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E6719C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E6719C" w:rsidTr="00000E38">
        <w:trPr>
          <w:jc w:val="center"/>
        </w:trPr>
        <w:tc>
          <w:tcPr>
            <w:tcW w:w="903" w:type="dxa"/>
          </w:tcPr>
          <w:p w:rsidR="00215984" w:rsidRPr="00E6719C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E6719C" w:rsidRDefault="00135BFC" w:rsidP="00BA30B6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9" w:name="_Toc391909297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Grammar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21598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>Packag</w:t>
      </w:r>
      <w:r w:rsidR="00BA30B6" w:rsidRPr="00E6719C">
        <w:rPr>
          <w:rFonts w:ascii="Times New Roman" w:hAnsi="Times New Roman" w:cs="Times New Roman"/>
          <w:i w:val="0"/>
          <w:sz w:val="24"/>
          <w:szCs w:val="24"/>
        </w:rPr>
        <w:t>e</w:t>
      </w:r>
      <w:bookmarkEnd w:id="49"/>
    </w:p>
    <w:p w:rsidR="00BE6CF5" w:rsidRPr="00E6719C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0" w:name="_Toc391909298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0"/>
    </w:p>
    <w:p w:rsidR="00BA30B6" w:rsidRPr="00E6719C" w:rsidRDefault="00501364" w:rsidP="00BA30B6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43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E6719C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2"/>
        <w:gridCol w:w="2454"/>
        <w:gridCol w:w="5437"/>
      </w:tblGrid>
      <w:tr w:rsidR="00D8662A" w:rsidRPr="00E6719C" w:rsidTr="00442884">
        <w:trPr>
          <w:jc w:val="center"/>
        </w:trPr>
        <w:tc>
          <w:tcPr>
            <w:tcW w:w="632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E6719C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1" w:name="_Toc391909299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Grammar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1"/>
    </w:p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210"/>
        <w:gridCol w:w="923"/>
        <w:gridCol w:w="1077"/>
        <w:gridCol w:w="1077"/>
        <w:gridCol w:w="3700"/>
      </w:tblGrid>
      <w:tr w:rsidR="00D8662A" w:rsidRPr="00E6719C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501364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675"/>
        <w:gridCol w:w="3987"/>
      </w:tblGrid>
      <w:tr w:rsidR="00887A2B" w:rsidRPr="00E6719C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215984">
      <w:pPr>
        <w:ind w:left="0"/>
        <w:rPr>
          <w:rFonts w:ascii="Times New Roman" w:hAnsi="Times New Roman" w:cs="Times New Roman"/>
          <w:lang w:eastAsia="ja-JP"/>
        </w:rPr>
      </w:pPr>
    </w:p>
    <w:p w:rsidR="00ED5F1A" w:rsidRPr="00E6719C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2" w:name="_Toc391909300"/>
      <w:r w:rsidRPr="00E6719C">
        <w:rPr>
          <w:rFonts w:ascii="Times New Roman" w:hAnsi="Times New Roman" w:cs="Times New Roman"/>
          <w:sz w:val="22"/>
          <w:szCs w:val="22"/>
        </w:rPr>
        <w:t>Grammar</w:t>
      </w:r>
      <w:r w:rsidR="00ED5F1A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2"/>
    </w:p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ED5F1A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E6719C" w:rsidTr="00B17AE1">
        <w:trPr>
          <w:jc w:val="center"/>
        </w:trPr>
        <w:tc>
          <w:tcPr>
            <w:tcW w:w="557" w:type="dxa"/>
          </w:tcPr>
          <w:p w:rsidR="00ED5F1A" w:rsidRPr="00E6719C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ED5F1A" w:rsidRPr="00E6719C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E6719C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E6719C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E6719C" w:rsidRDefault="00135BFC" w:rsidP="000359B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3" w:name="_Toc391909301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Kanji </w:t>
      </w:r>
      <w:r w:rsidR="00A27184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 </w:t>
      </w:r>
      <w:r w:rsidR="00025A30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53"/>
    </w:p>
    <w:p w:rsidR="00715EC4" w:rsidRPr="00E6719C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4" w:name="_Toc391909302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4"/>
    </w:p>
    <w:p w:rsidR="000359B4" w:rsidRPr="00E6719C" w:rsidRDefault="00CD6A44" w:rsidP="00CD6A44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665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Pr="00E6719C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2425"/>
        <w:gridCol w:w="5465"/>
      </w:tblGrid>
      <w:tr w:rsidR="00025A30" w:rsidRPr="00E6719C" w:rsidTr="00442884">
        <w:trPr>
          <w:jc w:val="center"/>
        </w:trPr>
        <w:tc>
          <w:tcPr>
            <w:tcW w:w="633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E6719C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5" w:name="_Toc39190930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 w:rsidRPr="00E6719C">
        <w:rPr>
          <w:rFonts w:ascii="Times New Roman" w:hAnsi="Times New Roman" w:cs="Times New Roman"/>
          <w:sz w:val="22"/>
          <w:szCs w:val="22"/>
        </w:rPr>
        <w:t>Kanji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5"/>
    </w:p>
    <w:p w:rsidR="00ED5F1A" w:rsidRPr="00E6719C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210"/>
        <w:gridCol w:w="923"/>
        <w:gridCol w:w="1077"/>
        <w:gridCol w:w="1077"/>
        <w:gridCol w:w="3700"/>
      </w:tblGrid>
      <w:tr w:rsidR="0007504A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Pr="00E6719C" w:rsidRDefault="00792FE5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501364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2875"/>
        <w:gridCol w:w="4788"/>
      </w:tblGrid>
      <w:tr w:rsidR="0007504A" w:rsidRPr="00E6719C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E6719C" w:rsidTr="00A27184">
        <w:trPr>
          <w:jc w:val="center"/>
        </w:trPr>
        <w:tc>
          <w:tcPr>
            <w:tcW w:w="899" w:type="dxa"/>
          </w:tcPr>
          <w:p w:rsidR="00C67E1C" w:rsidRPr="00E6719C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E6719C" w:rsidTr="00A27184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C67E1C">
      <w:pPr>
        <w:ind w:left="0"/>
        <w:rPr>
          <w:rFonts w:ascii="Times New Roman" w:hAnsi="Times New Roman" w:cs="Times New Roman"/>
          <w:lang w:eastAsia="ja-JP"/>
        </w:rPr>
      </w:pPr>
    </w:p>
    <w:p w:rsidR="00D74D95" w:rsidRPr="00E6719C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04"/>
      <w:r w:rsidRPr="00E6719C">
        <w:rPr>
          <w:rFonts w:ascii="Times New Roman" w:hAnsi="Times New Roman" w:cs="Times New Roman"/>
          <w:sz w:val="22"/>
          <w:szCs w:val="22"/>
        </w:rPr>
        <w:t>Kanji</w:t>
      </w:r>
      <w:r w:rsidR="001C1E94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D74D95" w:rsidRPr="00E6719C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D74D95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E6719C" w:rsidTr="00F13198">
        <w:trPr>
          <w:jc w:val="center"/>
        </w:trPr>
        <w:tc>
          <w:tcPr>
            <w:tcW w:w="557" w:type="dxa"/>
          </w:tcPr>
          <w:p w:rsidR="00D74D95" w:rsidRPr="00E6719C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E6719C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916B78" w:rsidRPr="00E6719C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E6719C" w:rsidTr="002665B3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E6719C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E6719C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7" w:name="_Toc391909305"/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ReadingDocument</w:t>
      </w:r>
      <w:proofErr w:type="spellEnd"/>
      <w:r w:rsidR="009E0F53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7"/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06"/>
      <w:bookmarkStart w:id="59" w:name="_Toc391909307"/>
      <w:bookmarkEnd w:id="58"/>
      <w:r w:rsidRPr="00E6719C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E6719C" w:rsidRDefault="001C5E03" w:rsidP="00007A9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395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E6719C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10: Class diagram </w:t>
      </w:r>
      <w:proofErr w:type="spellStart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management package</w:t>
      </w:r>
    </w:p>
    <w:p w:rsidR="0025193E" w:rsidRPr="00E6719C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21"/>
        <w:gridCol w:w="2770"/>
        <w:gridCol w:w="5132"/>
      </w:tblGrid>
      <w:tr w:rsidR="0025193E" w:rsidRPr="00E6719C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2781"/>
        <w:gridCol w:w="945"/>
        <w:gridCol w:w="944"/>
        <w:gridCol w:w="1210"/>
        <w:gridCol w:w="2106"/>
      </w:tblGrid>
      <w:tr w:rsidR="00E44848" w:rsidRPr="00E6719C" w:rsidTr="00A95420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2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275"/>
        <w:gridCol w:w="4387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676D8" w:rsidRPr="00E6719C" w:rsidTr="00A95420">
        <w:trPr>
          <w:jc w:val="center"/>
        </w:trPr>
        <w:tc>
          <w:tcPr>
            <w:tcW w:w="899" w:type="dxa"/>
          </w:tcPr>
          <w:p w:rsidR="000676D8" w:rsidRPr="00E6719C" w:rsidRDefault="000676D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2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5"/>
        <w:gridCol w:w="1455"/>
        <w:gridCol w:w="1210"/>
        <w:gridCol w:w="678"/>
        <w:gridCol w:w="812"/>
        <w:gridCol w:w="3833"/>
      </w:tblGrid>
      <w:tr w:rsidR="00E44848" w:rsidRPr="00E6719C" w:rsidTr="00A95420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6" w:type="dxa"/>
          </w:tcPr>
          <w:p w:rsidR="00E44848" w:rsidRPr="00E6719C" w:rsidRDefault="00E44848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2607"/>
        <w:gridCol w:w="5055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5D78DC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5D78D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E6719C" w:rsidTr="00A95420">
        <w:trPr>
          <w:jc w:val="center"/>
        </w:trPr>
        <w:tc>
          <w:tcPr>
            <w:tcW w:w="899" w:type="dxa"/>
          </w:tcPr>
          <w:p w:rsidR="00AC2C87" w:rsidRPr="00E6719C" w:rsidRDefault="00AC2C87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E6719C" w:rsidRDefault="00AC2C8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Pr="00E6719C" w:rsidRDefault="00AC2C87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CD6A44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E6719C" w:rsidTr="00A95420">
        <w:trPr>
          <w:jc w:val="center"/>
        </w:trPr>
        <w:tc>
          <w:tcPr>
            <w:tcW w:w="899" w:type="dxa"/>
          </w:tcPr>
          <w:p w:rsidR="005661A8" w:rsidRPr="00E6719C" w:rsidRDefault="005661A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E6719C" w:rsidRDefault="005661A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Pr="00E6719C" w:rsidRDefault="005661A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067D44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Conversation Management Package</w:t>
      </w:r>
      <w:bookmarkEnd w:id="60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24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1"/>
    </w:p>
    <w:p w:rsidR="00FA7A7F" w:rsidRPr="00E6719C" w:rsidRDefault="001C5E03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83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1"/>
        <w:gridCol w:w="3047"/>
        <w:gridCol w:w="4845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25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Model_Conversation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2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6719C" w:rsidRDefault="001C5E03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E6719C" w:rsidTr="00360B34">
        <w:trPr>
          <w:jc w:val="center"/>
        </w:trPr>
        <w:tc>
          <w:tcPr>
            <w:tcW w:w="557" w:type="dxa"/>
          </w:tcPr>
          <w:p w:rsidR="00EC6D59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17"/>
        <w:gridCol w:w="3619"/>
        <w:gridCol w:w="4387"/>
      </w:tblGrid>
      <w:tr w:rsidR="00FA7A7F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26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ConversationController</w:t>
      </w:r>
      <w:bookmarkEnd w:id="63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0"/>
        <w:gridCol w:w="3943"/>
        <w:gridCol w:w="3720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64" w:name="_Toc391909311"/>
      <w:r w:rsidRPr="00E6719C">
        <w:rPr>
          <w:rFonts w:ascii="Times New Roman" w:hAnsi="Times New Roman" w:cs="Times New Roman"/>
          <w:i w:val="0"/>
          <w:sz w:val="24"/>
          <w:szCs w:val="24"/>
        </w:rPr>
        <w:t>Video Package</w:t>
      </w:r>
      <w:bookmarkEnd w:id="64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12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5"/>
    </w:p>
    <w:p w:rsidR="00FA7A7F" w:rsidRPr="00E6719C" w:rsidRDefault="00FA7A7F" w:rsidP="00FA7A7F">
      <w:pPr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476875" cy="478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3"/>
        <w:gridCol w:w="3018"/>
        <w:gridCol w:w="4872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6" w:name="_Toc39190931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Model_Video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6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1321"/>
        <w:gridCol w:w="812"/>
        <w:gridCol w:w="1077"/>
        <w:gridCol w:w="1077"/>
        <w:gridCol w:w="3700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14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VideoController</w:t>
      </w:r>
      <w:bookmarkEnd w:id="67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TrainingListening</w:t>
      </w:r>
      <w:proofErr w:type="spellEnd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9"/>
    </w:p>
    <w:p w:rsidR="00047731" w:rsidRPr="00E6719C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0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8"/>
    </w:p>
    <w:p w:rsidR="00047731" w:rsidRPr="00E6719C" w:rsidRDefault="00E62E2B" w:rsidP="00047731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43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E6719C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1"/>
        <w:gridCol w:w="3080"/>
        <w:gridCol w:w="4812"/>
      </w:tblGrid>
      <w:tr w:rsidR="00BA30B6" w:rsidRPr="00E6719C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E6719C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0359B4" w:rsidP="00047731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0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Model_TraniningListening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9"/>
    </w:p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2649"/>
        <w:gridCol w:w="944"/>
        <w:gridCol w:w="1077"/>
        <w:gridCol w:w="944"/>
        <w:gridCol w:w="2372"/>
      </w:tblGrid>
      <w:tr w:rsidR="00047731" w:rsidRPr="00E6719C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6719C" w:rsidRDefault="00BA30B6" w:rsidP="000A0C2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E6719C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E6719C" w:rsidTr="000A0C28">
        <w:trPr>
          <w:jc w:val="center"/>
        </w:trPr>
        <w:tc>
          <w:tcPr>
            <w:tcW w:w="557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0A0C28" w:rsidRPr="00E6719C" w:rsidRDefault="000A0C28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17"/>
        <w:gridCol w:w="4019"/>
        <w:gridCol w:w="3987"/>
      </w:tblGrid>
      <w:tr w:rsidR="00047731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047731" w:rsidRPr="00E6719C" w:rsidRDefault="00047731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E6719C" w:rsidRDefault="00047731" w:rsidP="000359B4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70"/>
      <w:proofErr w:type="spellEnd"/>
    </w:p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047731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762896">
        <w:trPr>
          <w:jc w:val="center"/>
        </w:trPr>
        <w:tc>
          <w:tcPr>
            <w:tcW w:w="557" w:type="dxa"/>
          </w:tcPr>
          <w:p w:rsidR="00047731" w:rsidRPr="00E6719C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275"/>
        <w:gridCol w:w="4387"/>
      </w:tblGrid>
      <w:tr w:rsidR="00047731" w:rsidRPr="00E6719C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E6719C" w:rsidRDefault="00047731" w:rsidP="00047731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71" w:name="_Toc391909327"/>
      <w:bookmarkStart w:id="72" w:name="_Toc391909315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Test Management Package</w:t>
      </w:r>
      <w:bookmarkEnd w:id="71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2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73"/>
    </w:p>
    <w:p w:rsidR="00FA7A7F" w:rsidRPr="00E6719C" w:rsidRDefault="00DC4B1A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5375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4"/>
        <w:gridCol w:w="2996"/>
        <w:gridCol w:w="4893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4" w:name="_Toc39190932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Model_Test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4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6719C" w:rsidRDefault="00E62E2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E6719C" w:rsidTr="00360B34">
        <w:trPr>
          <w:jc w:val="center"/>
        </w:trPr>
        <w:tc>
          <w:tcPr>
            <w:tcW w:w="557" w:type="dxa"/>
          </w:tcPr>
          <w:p w:rsidR="00E41E9B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41E9B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17"/>
        <w:gridCol w:w="2311"/>
        <w:gridCol w:w="5695"/>
      </w:tblGrid>
      <w:tr w:rsidR="00FA7A7F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E6719C" w:rsidRDefault="00FA7A7F" w:rsidP="001322E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5" w:name="_Toc39190933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TestController</w:t>
      </w:r>
      <w:bookmarkEnd w:id="75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Contact </w:t>
      </w:r>
      <w:r w:rsidR="00427FB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72"/>
    </w:p>
    <w:p w:rsidR="001D446D" w:rsidRPr="00442884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6" w:name="_Toc391909316"/>
      <w:r w:rsidRPr="00442884">
        <w:rPr>
          <w:rFonts w:ascii="Times New Roman" w:hAnsi="Times New Roman" w:cs="Times New Roman"/>
          <w:sz w:val="22"/>
          <w:szCs w:val="22"/>
        </w:rPr>
        <w:t>Class diagram</w:t>
      </w:r>
      <w:bookmarkEnd w:id="76"/>
    </w:p>
    <w:p w:rsidR="001D446D" w:rsidRPr="00E6719C" w:rsidRDefault="0030787E" w:rsidP="001A4398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E6719C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2"/>
        <w:gridCol w:w="3028"/>
        <w:gridCol w:w="4863"/>
      </w:tblGrid>
      <w:tr w:rsidR="001D446D" w:rsidRPr="00E6719C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E6719C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7" w:name="_Toc391909317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Model_Contact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7"/>
    </w:p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852"/>
        <w:gridCol w:w="812"/>
        <w:gridCol w:w="1077"/>
        <w:gridCol w:w="1209"/>
        <w:gridCol w:w="3036"/>
      </w:tblGrid>
      <w:tr w:rsidR="001D446D" w:rsidRPr="00E6719C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E6719C" w:rsidTr="001D446D">
        <w:trPr>
          <w:jc w:val="center"/>
        </w:trPr>
        <w:tc>
          <w:tcPr>
            <w:tcW w:w="557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Pr="00E6719C" w:rsidRDefault="00427FB4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Pr="00E6719C" w:rsidRDefault="00427FB4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1967"/>
        <w:gridCol w:w="5695"/>
      </w:tblGrid>
      <w:tr w:rsidR="001D446D" w:rsidRPr="00E6719C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8" w:name="_Toc391909318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ContactController</w:t>
      </w:r>
      <w:bookmarkEnd w:id="78"/>
      <w:proofErr w:type="spellEnd"/>
    </w:p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7"/>
        <w:gridCol w:w="1210"/>
        <w:gridCol w:w="748"/>
        <w:gridCol w:w="1021"/>
        <w:gridCol w:w="854"/>
        <w:gridCol w:w="4153"/>
      </w:tblGrid>
      <w:tr w:rsidR="001D446D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557" w:type="dxa"/>
          </w:tcPr>
          <w:p w:rsidR="001D446D" w:rsidRPr="00E6719C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1"/>
        <w:gridCol w:w="3675"/>
        <w:gridCol w:w="3987"/>
      </w:tblGrid>
      <w:tr w:rsidR="001D446D" w:rsidRPr="00E6719C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C40B3D" w:rsidRPr="00E6719C" w:rsidRDefault="00F944E8">
      <w:pPr>
        <w:pStyle w:val="Heading1"/>
        <w:rPr>
          <w:rFonts w:ascii="Times New Roman" w:hAnsi="Times New Roman" w:cs="Times New Roman"/>
          <w:color w:val="800000"/>
          <w:sz w:val="28"/>
          <w:szCs w:val="28"/>
          <w:lang w:eastAsia="ja-JP"/>
        </w:rPr>
      </w:pPr>
      <w:bookmarkStart w:id="79" w:name="_Toc391909331"/>
      <w:r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lastRenderedPageBreak/>
        <w:t>M</w:t>
      </w:r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>VC model</w:t>
      </w:r>
      <w:bookmarkEnd w:id="79"/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 xml:space="preserve"> </w:t>
      </w:r>
    </w:p>
    <w:p w:rsidR="00635082" w:rsidRPr="00E6719C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E6719C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E6719C" w:rsidSect="00E6719C">
      <w:headerReference w:type="default" r:id="rId26"/>
      <w:footerReference w:type="default" r:id="rId2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2" w:author="sangnv" w:date="2014-08-16T21:45:00Z" w:initials="s">
    <w:p w:rsidR="00346147" w:rsidRDefault="00346147">
      <w:pPr>
        <w:pStyle w:val="CommentText"/>
      </w:pPr>
      <w:r>
        <w:rPr>
          <w:rStyle w:val="CommentReference"/>
        </w:rPr>
        <w:annotationRef/>
      </w:r>
    </w:p>
    <w:p w:rsidR="00346147" w:rsidRDefault="00346147">
      <w:pPr>
        <w:pStyle w:val="CommentText"/>
      </w:pPr>
    </w:p>
    <w:p w:rsidR="00346147" w:rsidRDefault="00346147">
      <w:pPr>
        <w:pStyle w:val="CommentText"/>
      </w:pPr>
      <w:r>
        <w:t>1. Các liên kết giữa các class thì để tách rời, không để dính liền</w:t>
      </w:r>
    </w:p>
    <w:p w:rsidR="00346147" w:rsidRDefault="00346147">
      <w:pPr>
        <w:pStyle w:val="CommentText"/>
      </w:pPr>
    </w:p>
    <w:p w:rsidR="00346147" w:rsidRDefault="00346147">
      <w:pPr>
        <w:pStyle w:val="CommentText"/>
      </w:pPr>
      <w:r>
        <w:t>2. Liên kết giữa các controller class với model class thì để là quan hệ dependency,</w:t>
      </w:r>
    </w:p>
    <w:p w:rsidR="00346147" w:rsidRDefault="00346147">
      <w:pPr>
        <w:pStyle w:val="CommentText"/>
      </w:pPr>
      <w:r>
        <w:t>- Liên kết giữa view và model &amp; controller là quan hệ dependency</w:t>
      </w:r>
    </w:p>
    <w:p w:rsidR="00346147" w:rsidRDefault="00346147">
      <w:pPr>
        <w:pStyle w:val="CommentText"/>
      </w:pPr>
    </w:p>
    <w:p w:rsidR="00346147" w:rsidRDefault="00346147">
      <w:pPr>
        <w:pStyle w:val="CommentText"/>
      </w:pPr>
      <w:r>
        <w:t>- Giữa các model class có thể để quan hệ là association nếu các class này có vai trò độc lâp</w:t>
      </w:r>
    </w:p>
    <w:p w:rsidR="00346147" w:rsidRDefault="00346147">
      <w:pPr>
        <w:pStyle w:val="CommentText"/>
      </w:pPr>
      <w:r>
        <w:t>- Nếu một model class  có thuộc tính là một tập hợp các objects của model class kia thi để quan hệ là aggregation</w:t>
      </w:r>
    </w:p>
  </w:comment>
  <w:comment w:id="33" w:author="sangnv" w:date="2014-08-16T21:45:00Z" w:initials="s">
    <w:p w:rsidR="00346147" w:rsidRDefault="00346147">
      <w:pPr>
        <w:pStyle w:val="CommentText"/>
      </w:pPr>
      <w:r>
        <w:rPr>
          <w:rStyle w:val="CommentReference"/>
        </w:rPr>
        <w:annotationRef/>
      </w:r>
      <w:r>
        <w:t>Bổ xung description cho các classes</w:t>
      </w:r>
    </w:p>
  </w:comment>
  <w:comment w:id="36" w:author="sangnv" w:date="2014-08-16T21:47:00Z" w:initials="s">
    <w:p w:rsidR="00346147" w:rsidRDefault="00346147">
      <w:pPr>
        <w:pStyle w:val="CommentText"/>
      </w:pPr>
      <w:r>
        <w:rPr>
          <w:rStyle w:val="CommentReference"/>
        </w:rPr>
        <w:annotationRef/>
      </w:r>
      <w:r>
        <w:t>Không có định nghĩa input, output</w:t>
      </w:r>
    </w:p>
    <w:p w:rsidR="00346147" w:rsidRDefault="00346147">
      <w:pPr>
        <w:pStyle w:val="CommentText"/>
      </w:pPr>
    </w:p>
    <w:p w:rsidR="00346147" w:rsidRDefault="00346147">
      <w:pPr>
        <w:pStyle w:val="CommentText"/>
      </w:pPr>
      <w:r>
        <w:t>Nên thêm column output, input để mô tả input và output</w:t>
      </w:r>
    </w:p>
  </w:comment>
  <w:comment w:id="37" w:author="sangnv" w:date="2014-08-16T21:46:00Z" w:initials="s">
    <w:p w:rsidR="00346147" w:rsidRDefault="00346147">
      <w:pPr>
        <w:pStyle w:val="CommentText"/>
      </w:pPr>
      <w:r>
        <w:rPr>
          <w:rStyle w:val="CommentReference"/>
        </w:rPr>
        <w:annotationRef/>
      </w:r>
      <w:r>
        <w:t>Cần mô tả chi tiết hơn,</w:t>
      </w:r>
    </w:p>
    <w:p w:rsidR="00346147" w:rsidRDefault="00346147">
      <w:pPr>
        <w:pStyle w:val="CommentText"/>
      </w:pPr>
    </w:p>
    <w:p w:rsidR="00346147" w:rsidRDefault="00346147">
      <w:pPr>
        <w:pStyle w:val="CommentText"/>
      </w:pPr>
      <w:r>
        <w:t>có thể khái quat tiến trình xử lý trong các method nay</w:t>
      </w:r>
    </w:p>
  </w:comment>
  <w:comment w:id="41" w:author="sangnv" w:date="2014-08-16T21:48:00Z" w:initials="s">
    <w:p w:rsidR="00346147" w:rsidRDefault="00346147">
      <w:pPr>
        <w:pStyle w:val="CommentText"/>
      </w:pPr>
      <w:r>
        <w:rPr>
          <w:rStyle w:val="CommentReference"/>
        </w:rPr>
        <w:annotationRef/>
      </w:r>
      <w:r>
        <w:t>Quan hệ giữa các class chưa đúng, hãy update lại quan hệ giữa các class cho tât cả các sơ đồ như comments  trên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229D" w:rsidRDefault="00E2229D">
      <w:r>
        <w:separator/>
      </w:r>
    </w:p>
  </w:endnote>
  <w:endnote w:type="continuationSeparator" w:id="0">
    <w:p w:rsidR="00E2229D" w:rsidRDefault="00E222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6147" w:rsidRDefault="00346147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F06A6">
      <w:rPr>
        <w:rStyle w:val="PageNumber"/>
      </w:rPr>
      <w:t>37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FF06A6">
      <w:rPr>
        <w:rStyle w:val="PageNumber"/>
      </w:rPr>
      <w:t>47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229D" w:rsidRDefault="00E2229D">
      <w:r>
        <w:separator/>
      </w:r>
    </w:p>
  </w:footnote>
  <w:footnote w:type="continuationSeparator" w:id="0">
    <w:p w:rsidR="00E2229D" w:rsidRDefault="00E222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6147" w:rsidRDefault="00346147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stylePaneFormatFilter w:val="3F01"/>
  <w:defaultTabStop w:val="720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676D8"/>
    <w:rsid w:val="00067D44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22E2"/>
    <w:rsid w:val="00133BE8"/>
    <w:rsid w:val="00135BFC"/>
    <w:rsid w:val="00143B04"/>
    <w:rsid w:val="001523F3"/>
    <w:rsid w:val="001555BD"/>
    <w:rsid w:val="001703EF"/>
    <w:rsid w:val="00172724"/>
    <w:rsid w:val="0018319E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42499"/>
    <w:rsid w:val="00346147"/>
    <w:rsid w:val="00360B34"/>
    <w:rsid w:val="0038087F"/>
    <w:rsid w:val="00382E99"/>
    <w:rsid w:val="00386102"/>
    <w:rsid w:val="003C366D"/>
    <w:rsid w:val="003E711F"/>
    <w:rsid w:val="00401E02"/>
    <w:rsid w:val="00403730"/>
    <w:rsid w:val="00427FB4"/>
    <w:rsid w:val="00442884"/>
    <w:rsid w:val="004604CC"/>
    <w:rsid w:val="00476924"/>
    <w:rsid w:val="004F38ED"/>
    <w:rsid w:val="00501364"/>
    <w:rsid w:val="00506D82"/>
    <w:rsid w:val="0050761A"/>
    <w:rsid w:val="00515464"/>
    <w:rsid w:val="00531325"/>
    <w:rsid w:val="00552C1C"/>
    <w:rsid w:val="0056175A"/>
    <w:rsid w:val="005658FA"/>
    <w:rsid w:val="005661A8"/>
    <w:rsid w:val="00571A8B"/>
    <w:rsid w:val="00583F66"/>
    <w:rsid w:val="005A21BD"/>
    <w:rsid w:val="005C78A1"/>
    <w:rsid w:val="005D78DC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9E36D9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95420"/>
    <w:rsid w:val="00AA351D"/>
    <w:rsid w:val="00AB22A3"/>
    <w:rsid w:val="00AB47C2"/>
    <w:rsid w:val="00AC2C87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D6A44"/>
    <w:rsid w:val="00CE3169"/>
    <w:rsid w:val="00D60122"/>
    <w:rsid w:val="00D61759"/>
    <w:rsid w:val="00D74D95"/>
    <w:rsid w:val="00D8662A"/>
    <w:rsid w:val="00DA0A63"/>
    <w:rsid w:val="00DC4B1A"/>
    <w:rsid w:val="00DE0CD5"/>
    <w:rsid w:val="00DE7C94"/>
    <w:rsid w:val="00DF1408"/>
    <w:rsid w:val="00DF2B55"/>
    <w:rsid w:val="00DF41E9"/>
    <w:rsid w:val="00E2229D"/>
    <w:rsid w:val="00E27164"/>
    <w:rsid w:val="00E343F8"/>
    <w:rsid w:val="00E37D51"/>
    <w:rsid w:val="00E41E9B"/>
    <w:rsid w:val="00E44848"/>
    <w:rsid w:val="00E44AF4"/>
    <w:rsid w:val="00E44EEC"/>
    <w:rsid w:val="00E55D48"/>
    <w:rsid w:val="00E62E2B"/>
    <w:rsid w:val="00E6719C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67CF7"/>
    <w:rsid w:val="00F75CF1"/>
    <w:rsid w:val="00F7637B"/>
    <w:rsid w:val="00F944E8"/>
    <w:rsid w:val="00F976B3"/>
    <w:rsid w:val="00FA7A7F"/>
    <w:rsid w:val="00FB3753"/>
    <w:rsid w:val="00FC5923"/>
    <w:rsid w:val="00FE2B56"/>
    <w:rsid w:val="00FF06A6"/>
    <w:rsid w:val="00FF3B85"/>
    <w:rsid w:val="00FF4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  <w:style w:type="paragraph" w:styleId="CommentSubject">
    <w:name w:val="annotation subject"/>
    <w:basedOn w:val="CommentText"/>
    <w:next w:val="CommentText"/>
    <w:uiPriority w:val="99"/>
    <w:semiHidden/>
    <w:unhideWhenUsed/>
    <w:rsid w:val="00346147"/>
    <w:pPr>
      <w:spacing w:line="240" w:lineRule="auto"/>
    </w:pPr>
    <w:rPr>
      <w:b/>
      <w:bCs/>
      <w:noProof w:val="0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346147"/>
    <w:rPr>
      <w:rFonts w:ascii="Tahoma" w:hAnsi="Tahoma" w:cs="Arial"/>
      <w:noProof/>
      <w:snapToGrid w:val="0"/>
      <w:lang w:val="en-GB" w:eastAsia="en-US"/>
    </w:rPr>
  </w:style>
  <w:style w:type="character" w:customStyle="1" w:styleId="CommentSubjectChar">
    <w:name w:val="Comment Subject Char"/>
    <w:basedOn w:val="CommentTextChar"/>
    <w:link w:val="CommentSubject"/>
    <w:rsid w:val="003461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31E05F-5345-4DA1-87E3-F33E813FD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Design.dot</Template>
  <TotalTime>1767</TotalTime>
  <Pages>1</Pages>
  <Words>3732</Words>
  <Characters>21277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24960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sangnv</cp:lastModifiedBy>
  <cp:revision>234</cp:revision>
  <cp:lastPrinted>1900-12-31T17:00:00Z</cp:lastPrinted>
  <dcterms:created xsi:type="dcterms:W3CDTF">2013-10-01T03:47:00Z</dcterms:created>
  <dcterms:modified xsi:type="dcterms:W3CDTF">2014-08-16T15:08:00Z</dcterms:modified>
</cp:coreProperties>
</file>