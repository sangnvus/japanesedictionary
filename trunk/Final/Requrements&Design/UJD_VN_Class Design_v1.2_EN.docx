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620129" w:rsidRDefault="002A1417" w:rsidP="00620129">
      <w:pPr>
        <w:pStyle w:val="HeadingBig"/>
        <w:rPr>
          <w:lang w:eastAsia="ja-JP"/>
        </w:rPr>
      </w:pPr>
      <w:r w:rsidRPr="00620129">
        <w:t>USEFUL JAPANESE DICTIONARY FOR VIETNAMESE</w:t>
      </w:r>
    </w:p>
    <w:p w:rsidR="00C40B3D" w:rsidRPr="00A42300" w:rsidRDefault="00C40B3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C40B3D" w:rsidRPr="00A42300" w:rsidRDefault="000D21F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Class D</w:t>
      </w:r>
      <w:r w:rsidR="00C40B3D" w:rsidRPr="00A42300">
        <w:rPr>
          <w:lang w:eastAsia="ja-JP"/>
        </w:rPr>
        <w:t>esign</w:t>
      </w:r>
    </w:p>
    <w:p w:rsidR="00C40B3D" w:rsidRPr="00A42300" w:rsidRDefault="00C40B3D" w:rsidP="00620129">
      <w:pPr>
        <w:pStyle w:val="HeadingBig"/>
        <w:rPr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620129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620129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FD5073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1.2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FD5073">
        <w:rPr>
          <w:rFonts w:ascii="Times New Roman" w:hAnsi="Times New Roman"/>
          <w:b/>
          <w:snapToGrid w:val="0"/>
          <w:sz w:val="22"/>
          <w:szCs w:val="22"/>
          <w:lang w:val="en-US"/>
        </w:rPr>
        <w:t>11/08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C40B3D" w:rsidRPr="00A42300" w:rsidTr="00620129">
        <w:trPr>
          <w:trHeight w:val="576"/>
        </w:trPr>
        <w:tc>
          <w:tcPr>
            <w:tcW w:w="126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1523F3" w:rsidRPr="00A42300" w:rsidTr="00620129">
        <w:trPr>
          <w:trHeight w:hRule="exact" w:val="432"/>
        </w:trPr>
        <w:tc>
          <w:tcPr>
            <w:tcW w:w="1262" w:type="dxa"/>
          </w:tcPr>
          <w:p w:rsidR="001523F3" w:rsidRPr="00A42300" w:rsidRDefault="002A1417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86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523F3" w:rsidRPr="00A42300" w:rsidRDefault="001523F3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1523F3" w:rsidRPr="00A42300" w:rsidRDefault="005D32CE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="002A1417"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2A1417"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620129">
        <w:trPr>
          <w:trHeight w:hRule="exact" w:val="432"/>
        </w:trPr>
        <w:tc>
          <w:tcPr>
            <w:tcW w:w="1262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86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1082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C40B3D" w:rsidRPr="00A42300" w:rsidRDefault="00C40B3D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C40B3D" w:rsidRPr="00A42300" w:rsidRDefault="005D32CE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800C6B" w:rsidRPr="00A42300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1786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1082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A135A2" w:rsidRPr="00A42300" w:rsidRDefault="005D32CE" w:rsidP="00620129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bookmarkStart w:id="0" w:name="_GoBack"/>
            <w:bookmarkEnd w:id="0"/>
            <w:r w:rsidR="00C7684D"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1.2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Pham Tien Dat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FD5073">
        <w:rPr>
          <w:rFonts w:ascii="Times New Roman" w:hAnsi="Times New Roman" w:cs="Times New Roman"/>
          <w:sz w:val="22"/>
          <w:szCs w:val="22"/>
        </w:rPr>
        <w:t>11/08</w:t>
      </w:r>
      <w:r w:rsidR="002A1417" w:rsidRPr="00A42300">
        <w:rPr>
          <w:rFonts w:ascii="Times New Roman" w:hAnsi="Times New Roman" w:cs="Times New Roman"/>
          <w:sz w:val="22"/>
          <w:szCs w:val="22"/>
        </w:rPr>
        <w:t>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FD5073">
        <w:rPr>
          <w:rFonts w:ascii="Times New Roman" w:hAnsi="Times New Roman" w:cs="Times New Roman"/>
          <w:sz w:val="22"/>
          <w:szCs w:val="22"/>
        </w:rPr>
        <w:t>Le Dinh Nam</w:t>
      </w:r>
      <w:r w:rsidR="00FD5073">
        <w:rPr>
          <w:rFonts w:ascii="Times New Roman" w:hAnsi="Times New Roman" w:cs="Times New Roman"/>
          <w:sz w:val="22"/>
          <w:szCs w:val="22"/>
        </w:rPr>
        <w:tab/>
        <w:t xml:space="preserve">                              12/08/2014</w:t>
      </w:r>
    </w:p>
    <w:p w:rsidR="00B8526E" w:rsidRPr="00A42300" w:rsidRDefault="00FD5073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FD5073">
        <w:rPr>
          <w:rFonts w:ascii="Times New Roman" w:hAnsi="Times New Roman" w:cs="Times New Roman"/>
          <w:sz w:val="22"/>
          <w:szCs w:val="22"/>
        </w:rPr>
        <w:t xml:space="preserve">                      12/08/2014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3"/>
      <w:r w:rsidRPr="00A42300">
        <w:rPr>
          <w:rFonts w:ascii="Times New Roman" w:hAnsi="Times New Roman" w:cs="Times New Roman"/>
          <w:i w:val="0"/>
        </w:rPr>
        <w:t>Abbreviations</w:t>
      </w:r>
      <w:bookmarkEnd w:id="24"/>
      <w:bookmarkEnd w:id="25"/>
      <w:bookmarkEnd w:id="26"/>
      <w:bookmarkEnd w:id="27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635082" w:rsidRPr="00A42300" w:rsidTr="00620129">
        <w:tc>
          <w:tcPr>
            <w:tcW w:w="1975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635082" w:rsidRPr="00A42300" w:rsidTr="00620129">
        <w:tc>
          <w:tcPr>
            <w:tcW w:w="1975" w:type="dxa"/>
          </w:tcPr>
          <w:p w:rsidR="00635082" w:rsidRPr="00A42300" w:rsidRDefault="00635082" w:rsidP="00620129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620129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C40B3D" w:rsidRPr="00A42300" w:rsidTr="00620129">
        <w:tc>
          <w:tcPr>
            <w:tcW w:w="59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Store all information user and action as : registration, login, log out,  viewprofile…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(database, opinion,Q&amp;A)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admin (add, delete, edit)</w:t>
            </w:r>
          </w:p>
        </w:tc>
      </w:tr>
      <w:tr w:rsidR="00D517FF" w:rsidRPr="00A42300" w:rsidTr="00620129">
        <w:tc>
          <w:tcPr>
            <w:tcW w:w="593" w:type="dxa"/>
          </w:tcPr>
          <w:p w:rsidR="00D517FF" w:rsidRPr="00A42300" w:rsidRDefault="00D517F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member (ban/unban,detele)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answer).</w:t>
            </w:r>
          </w:p>
        </w:tc>
      </w:tr>
    </w:tbl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9" w:name="_Toc391909280"/>
      <w:bookmarkStart w:id="30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9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A42300" w:rsidRDefault="005832AC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392536D0" wp14:editId="63B4AE44">
            <wp:extent cx="5274945" cy="2924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2"/>
        <w:gridCol w:w="2480"/>
        <w:gridCol w:w="5149"/>
      </w:tblGrid>
      <w:tr w:rsidR="00C401B9" w:rsidRPr="00A42300" w:rsidTr="00620129">
        <w:tc>
          <w:tcPr>
            <w:tcW w:w="64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2"/>
    </w:p>
    <w:p w:rsidR="00C401B9" w:rsidRPr="00A42300" w:rsidRDefault="00620129" w:rsidP="0062012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="00C401B9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3395"/>
        <w:gridCol w:w="4021"/>
      </w:tblGrid>
      <w:tr w:rsidR="00AE609A" w:rsidRPr="00A42300" w:rsidTr="00620129">
        <w:tc>
          <w:tcPr>
            <w:tcW w:w="863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3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242"/>
        <w:gridCol w:w="961"/>
        <w:gridCol w:w="1048"/>
        <w:gridCol w:w="1134"/>
        <w:gridCol w:w="3341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319"/>
        <w:gridCol w:w="4093"/>
      </w:tblGrid>
      <w:tr w:rsidR="00C401B9" w:rsidRPr="00A42300" w:rsidTr="00620129">
        <w:tc>
          <w:tcPr>
            <w:tcW w:w="83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3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getGrammarByHiragana()</w:t>
            </w:r>
          </w:p>
        </w:tc>
        <w:tc>
          <w:tcPr>
            <w:tcW w:w="4093" w:type="dxa"/>
          </w:tcPr>
          <w:p w:rsidR="00C401B9" w:rsidRPr="00A42300" w:rsidRDefault="003A320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4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1025"/>
        <w:gridCol w:w="917"/>
        <w:gridCol w:w="1045"/>
        <w:gridCol w:w="3567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5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getVideoByTitle()</w:t>
            </w:r>
          </w:p>
        </w:tc>
        <w:tc>
          <w:tcPr>
            <w:tcW w:w="4076" w:type="dxa"/>
          </w:tcPr>
          <w:p w:rsidR="00C401B9" w:rsidRPr="00A42300" w:rsidRDefault="00FF5F13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5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C401B9" w:rsidRPr="00A42300" w:rsidTr="00620129">
        <w:tc>
          <w:tcPr>
            <w:tcW w:w="55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92D050"/>
          </w:tcPr>
          <w:p w:rsidR="00C401B9" w:rsidRPr="00620129" w:rsidRDefault="00620129" w:rsidP="00620129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C401B9"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27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Con_hiragana 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getConversationContentByHiragana()</w:t>
            </w:r>
          </w:p>
        </w:tc>
        <w:tc>
          <w:tcPr>
            <w:tcW w:w="4076" w:type="dxa"/>
          </w:tcPr>
          <w:p w:rsidR="00C401B9" w:rsidRPr="00A42300" w:rsidRDefault="00645D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SearchController</w:t>
      </w: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C401B9" w:rsidRPr="00A42300" w:rsidTr="00620129">
        <w:tc>
          <w:tcPr>
            <w:tcW w:w="52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24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F0874" w:rsidRPr="00A42300" w:rsidRDefault="00BF0874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BF0874" w:rsidRPr="00A42300" w:rsidRDefault="00BF0874" w:rsidP="00BF087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58E4557" wp14:editId="5E06DDE4">
            <wp:extent cx="5274945" cy="760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Sequ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30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A42300" w:rsidRDefault="00DB7A99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7B5203" wp14:editId="3E06234B">
            <wp:extent cx="5274945" cy="36112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2"/>
        <w:gridCol w:w="2292"/>
        <w:gridCol w:w="4872"/>
      </w:tblGrid>
      <w:tr w:rsidR="00620129" w:rsidRPr="00620129" w:rsidTr="00620129">
        <w:tc>
          <w:tcPr>
            <w:tcW w:w="648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C40B3D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C40B3D" w:rsidRPr="00620129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  <w:shd w:val="clear" w:color="auto" w:fill="FFFFFF" w:themeFill="background1"/>
          </w:tcPr>
          <w:p w:rsidR="00C40B3D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FE2B56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FE2B56" w:rsidRPr="00620129" w:rsidRDefault="00FE2B5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FE2B56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AB22A3" w:rsidRPr="00A42300" w:rsidTr="00620129">
        <w:tc>
          <w:tcPr>
            <w:tcW w:w="535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C40B3D" w:rsidRPr="00A42300" w:rsidTr="00620129">
        <w:tc>
          <w:tcPr>
            <w:tcW w:w="899" w:type="dxa"/>
            <w:shd w:val="clear" w:color="auto" w:fill="92D050"/>
          </w:tcPr>
          <w:p w:rsidR="00C40B3D" w:rsidRPr="00620129" w:rsidRDefault="00FE2B56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="00C40B3D"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620129">
        <w:tc>
          <w:tcPr>
            <w:tcW w:w="899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290D03" w:rsidRPr="00A42300" w:rsidTr="00620129">
        <w:tc>
          <w:tcPr>
            <w:tcW w:w="53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58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535" w:type="dxa"/>
          </w:tcPr>
          <w:p w:rsidR="00290D03" w:rsidRPr="00A42300" w:rsidRDefault="00290D0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58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03" w:rsidRPr="00A42300" w:rsidTr="00620129">
        <w:tc>
          <w:tcPr>
            <w:tcW w:w="899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620129">
        <w:tc>
          <w:tcPr>
            <w:tcW w:w="899" w:type="dxa"/>
          </w:tcPr>
          <w:p w:rsidR="00A27410" w:rsidRPr="00A42300" w:rsidRDefault="00A27410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editUser()</w:t>
            </w:r>
          </w:p>
        </w:tc>
        <w:tc>
          <w:tcPr>
            <w:tcW w:w="5352" w:type="dxa"/>
          </w:tcPr>
          <w:p w:rsidR="00A27410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76FFB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Register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84C4CC" wp14:editId="5C7E83B3">
            <wp:extent cx="54483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Login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C8F4FB4" wp14:editId="20F198E4">
            <wp:extent cx="5274945" cy="301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8316E7" wp14:editId="13127EFA">
            <wp:extent cx="550545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View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79DF564" wp14:editId="11DBDC7D">
            <wp:extent cx="5534025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file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AA6751D" wp14:editId="1EE79AE0">
            <wp:extent cx="5314950" cy="339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ED7F08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62D45D6" wp14:editId="01DD0102">
            <wp:extent cx="5274945" cy="3904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73"/>
        <w:gridCol w:w="5253"/>
      </w:tblGrid>
      <w:tr w:rsidR="00CA0F1D" w:rsidRPr="00A42300" w:rsidTr="00620129">
        <w:tc>
          <w:tcPr>
            <w:tcW w:w="648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Pr="00A42300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620129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875"/>
        <w:gridCol w:w="3255"/>
      </w:tblGrid>
      <w:tr w:rsidR="00FA5E9E" w:rsidRPr="00A42300" w:rsidTr="00FA5E9E">
        <w:tc>
          <w:tcPr>
            <w:tcW w:w="53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8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7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5E9E" w:rsidRPr="00A42300" w:rsidTr="00FA5E9E">
        <w:tc>
          <w:tcPr>
            <w:tcW w:w="535" w:type="dxa"/>
          </w:tcPr>
          <w:p w:rsidR="00FA5E9E" w:rsidRPr="00A42300" w:rsidRDefault="00FA5E9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Pr="00FA5E9E" w:rsidRDefault="00FA5E9E" w:rsidP="00FA5E9E">
      <w:pPr>
        <w:rPr>
          <w:lang w:eastAsia="ja-JP"/>
        </w:rPr>
      </w:pPr>
    </w:p>
    <w:p w:rsidR="00844B23" w:rsidRPr="00A42300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844B23" w:rsidRPr="00A42300" w:rsidTr="00FA5E9E">
        <w:tc>
          <w:tcPr>
            <w:tcW w:w="899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72724" w:rsidRPr="00A42300" w:rsidTr="00FA5E9E">
        <w:tc>
          <w:tcPr>
            <w:tcW w:w="55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556" w:type="dxa"/>
          </w:tcPr>
          <w:p w:rsidR="00172724" w:rsidRPr="00A42300" w:rsidRDefault="0017272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Default="00FA5E9E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72724" w:rsidRPr="00A42300" w:rsidTr="00FA5E9E">
        <w:tc>
          <w:tcPr>
            <w:tcW w:w="899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A64B73" w:rsidRPr="00A42300" w:rsidRDefault="00A64B73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Vocabulary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67C4A2C" wp14:editId="3936466A">
            <wp:extent cx="5268673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Vocabulary 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Grammar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2382579" wp14:editId="6F029268">
            <wp:extent cx="5276850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Grammar Seque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Kanji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B79EEF" wp14:editId="2F591A1B">
            <wp:extent cx="5000625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Kanji 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Opinion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84B4B23" wp14:editId="4B8E4293">
            <wp:extent cx="52768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Opinion 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Q&amp;A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B9CD878" wp14:editId="3B294FFB">
            <wp:extent cx="5133975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Q&amp;A Sequ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D86735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AEE289A" wp14:editId="5D985C4F">
            <wp:extent cx="5274945" cy="3841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FA5E9E">
        <w:tc>
          <w:tcPr>
            <w:tcW w:w="63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25193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62A7" w:rsidRPr="00FA5E9E" w:rsidRDefault="007A6742" w:rsidP="005162A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A5E9E">
        <w:rPr>
          <w:rFonts w:ascii="Times New Roman" w:hAnsi="Times New Roman" w:cs="Times New Roman"/>
          <w:sz w:val="22"/>
          <w:szCs w:val="22"/>
        </w:rPr>
        <w:lastRenderedPageBreak/>
        <w:t>Model ReadingDocument class</w:t>
      </w: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B24F58" w:rsidRPr="00A42300" w:rsidTr="00FA5E9E">
        <w:tc>
          <w:tcPr>
            <w:tcW w:w="557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B24F58" w:rsidRPr="00A42300" w:rsidTr="00FA5E9E">
        <w:tc>
          <w:tcPr>
            <w:tcW w:w="899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Minna Nihon in database.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vocabulary in 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556"/>
        <w:gridCol w:w="1077"/>
        <w:gridCol w:w="990"/>
        <w:gridCol w:w="900"/>
        <w:gridCol w:w="2203"/>
      </w:tblGrid>
      <w:tr w:rsidR="00360B34" w:rsidRPr="00A42300" w:rsidTr="00FA5E9E">
        <w:tc>
          <w:tcPr>
            <w:tcW w:w="525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7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0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FA5E9E">
        <w:tc>
          <w:tcPr>
            <w:tcW w:w="525" w:type="dxa"/>
          </w:tcPr>
          <w:p w:rsidR="00E963B0" w:rsidRPr="00A42300" w:rsidRDefault="00E963B0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</w:p>
        </w:tc>
        <w:tc>
          <w:tcPr>
            <w:tcW w:w="1077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963B0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getInfoTraininglistening()</w:t>
            </w:r>
          </w:p>
        </w:tc>
        <w:tc>
          <w:tcPr>
            <w:tcW w:w="4218" w:type="dxa"/>
          </w:tcPr>
          <w:p w:rsidR="00360B34" w:rsidRPr="00A42300" w:rsidRDefault="0057359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1100"/>
        <w:gridCol w:w="955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Pr="00FA5E9E" w:rsidRDefault="00FA5E9E" w:rsidP="00FA5E9E">
      <w:pPr>
        <w:rPr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2239"/>
        <w:gridCol w:w="5505"/>
      </w:tblGrid>
      <w:tr w:rsidR="00360B34" w:rsidRPr="00A42300" w:rsidTr="00FA5E9E">
        <w:tc>
          <w:tcPr>
            <w:tcW w:w="5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HomeController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360B34" w:rsidRPr="00A42300" w:rsidTr="00FA5E9E">
        <w:tc>
          <w:tcPr>
            <w:tcW w:w="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56" w:type="dxa"/>
          </w:tcPr>
          <w:p w:rsidR="00360B34" w:rsidRPr="00A42300" w:rsidRDefault="00360B3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50 vocabulary of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Do Test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91A1DAA" wp14:editId="39F0C9DE">
            <wp:extent cx="5410200" cy="493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 Test Sequ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Tracking Mark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57D0B95" wp14:editId="09324D57">
            <wp:extent cx="5495925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Mark Seque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Training Listening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CDBFE5" wp14:editId="1547A45D">
            <wp:extent cx="5276551" cy="707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 Listening Seque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Listening Conversation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8793409" wp14:editId="5CCE3C92">
            <wp:extent cx="5295900" cy="790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ning Conversation Seque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3" cy="7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17687E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EF69E41" wp14:editId="06220F10">
            <wp:extent cx="5274945" cy="39046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F7637B" w:rsidRPr="00A42300" w:rsidTr="00FA5E9E">
        <w:tc>
          <w:tcPr>
            <w:tcW w:w="647" w:type="dxa"/>
            <w:shd w:val="clear" w:color="auto" w:fill="92D050"/>
          </w:tcPr>
          <w:p w:rsidR="00F7637B" w:rsidRPr="00FA5E9E" w:rsidRDefault="00FA5E9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</w:t>
            </w:r>
            <w:r w:rsidR="00F7637B"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F7637B" w:rsidRPr="00A42300" w:rsidTr="00FA5E9E">
        <w:tc>
          <w:tcPr>
            <w:tcW w:w="53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account in database 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F7637B" w:rsidRPr="00A42300" w:rsidTr="00FA5E9E">
        <w:tc>
          <w:tcPr>
            <w:tcW w:w="556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56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</w:p>
        </w:tc>
        <w:tc>
          <w:tcPr>
            <w:tcW w:w="1134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851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New Admin</w:t>
      </w:r>
    </w:p>
    <w:p w:rsidR="00BF7AC0" w:rsidRPr="00A42300" w:rsidRDefault="00BF7AC0" w:rsidP="00BF7AC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3A89E92" wp14:editId="56D82500">
            <wp:extent cx="5274945" cy="38074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Admin Sequ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Profile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10424C" wp14:editId="33CC3A86">
            <wp:extent cx="5381625" cy="3390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40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B455FC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EDE326" wp14:editId="0D2FF2B0">
            <wp:extent cx="5274945" cy="4070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EA6A0E" w:rsidRPr="00A42300" w:rsidTr="00FA5E9E">
        <w:tc>
          <w:tcPr>
            <w:tcW w:w="647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="00FA5E9E"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6230DB" w:rsidRPr="00A42300" w:rsidTr="00FA5E9E">
        <w:tc>
          <w:tcPr>
            <w:tcW w:w="53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6230DB" w:rsidRPr="00A42300" w:rsidTr="00FA5E9E">
        <w:tc>
          <w:tcPr>
            <w:tcW w:w="89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getListUser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FA5E9E">
        <w:tc>
          <w:tcPr>
            <w:tcW w:w="899" w:type="dxa"/>
          </w:tcPr>
          <w:p w:rsidR="00C72A1D" w:rsidRPr="00A42300" w:rsidRDefault="00C72A1D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6230DB" w:rsidRPr="00A42300" w:rsidTr="00FA5E9E">
        <w:tc>
          <w:tcPr>
            <w:tcW w:w="55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56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</w:p>
        </w:tc>
        <w:tc>
          <w:tcPr>
            <w:tcW w:w="1134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6230DB" w:rsidRPr="00A42300" w:rsidTr="00673677">
        <w:tc>
          <w:tcPr>
            <w:tcW w:w="899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 user.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39586F" w:rsidRPr="00A42300" w:rsidRDefault="0039586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2D4401" w:rsidRPr="00A42300" w:rsidRDefault="002D4401" w:rsidP="002D44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37E012A" wp14:editId="13FF56B7">
            <wp:extent cx="5476875" cy="7600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 Management Sequen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94" cy="76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9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2300" w:rsidRDefault="005832AC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5AE75A2" wp14:editId="50E3A8CF">
            <wp:extent cx="5274945" cy="479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52"/>
        <w:gridCol w:w="5176"/>
      </w:tblGrid>
      <w:tr w:rsidR="00B60341" w:rsidRPr="00A42300" w:rsidTr="00673677">
        <w:tc>
          <w:tcPr>
            <w:tcW w:w="64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B60341" w:rsidRPr="00A42300" w:rsidTr="00673677">
        <w:tc>
          <w:tcPr>
            <w:tcW w:w="72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673677">
        <w:tc>
          <w:tcPr>
            <w:tcW w:w="723" w:type="dxa"/>
          </w:tcPr>
          <w:p w:rsidR="00A40A37" w:rsidRPr="00A42300" w:rsidRDefault="00A40A37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134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B60341" w:rsidRPr="00A42300" w:rsidTr="00673677">
        <w:tc>
          <w:tcPr>
            <w:tcW w:w="649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9" w:type="dxa"/>
          </w:tcPr>
          <w:p w:rsidR="00B60341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getAllVocabulary()</w:t>
            </w:r>
          </w:p>
        </w:tc>
        <w:tc>
          <w:tcPr>
            <w:tcW w:w="4943" w:type="dxa"/>
          </w:tcPr>
          <w:p w:rsidR="00B60341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CE3169" w:rsidRPr="00A42300" w:rsidTr="00673677">
        <w:tc>
          <w:tcPr>
            <w:tcW w:w="557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557" w:type="dxa"/>
          </w:tcPr>
          <w:p w:rsidR="00CE3169" w:rsidRPr="00A42300" w:rsidRDefault="00CE3169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CE3169" w:rsidRPr="00A42300" w:rsidTr="00673677">
        <w:tc>
          <w:tcPr>
            <w:tcW w:w="90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673677">
        <w:tc>
          <w:tcPr>
            <w:tcW w:w="903" w:type="dxa"/>
          </w:tcPr>
          <w:p w:rsidR="00215984" w:rsidRPr="00A42300" w:rsidRDefault="00215984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6066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Vocabulary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CFE8B0" wp14:editId="6B1E7975">
            <wp:extent cx="5274064" cy="3305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ocabulary Sequen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Vocabulary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B266F53" wp14:editId="5C897354">
            <wp:extent cx="5274945" cy="3641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ocabulary Sequen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Vocabulary</w:t>
      </w:r>
    </w:p>
    <w:p w:rsidR="003B141D" w:rsidRPr="00A42300" w:rsidRDefault="003B141D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01A55DA" wp14:editId="2D5C5B19">
            <wp:extent cx="5274945" cy="309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ocabulary Seque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Vocabulary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B1F8BD3" wp14:editId="1443EAE8">
            <wp:extent cx="5372100" cy="3390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Vocabulary Seque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4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A42300" w:rsidRDefault="0017687E" w:rsidP="00BA30B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97842D" wp14:editId="2BB6672C">
            <wp:extent cx="5274945" cy="41890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26"/>
        <w:gridCol w:w="5201"/>
      </w:tblGrid>
      <w:tr w:rsidR="00D8662A" w:rsidRPr="00A42300" w:rsidTr="00673677">
        <w:tc>
          <w:tcPr>
            <w:tcW w:w="63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6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370"/>
        <w:gridCol w:w="1100"/>
        <w:gridCol w:w="963"/>
        <w:gridCol w:w="1100"/>
        <w:gridCol w:w="3194"/>
      </w:tblGrid>
      <w:tr w:rsidR="00D8662A" w:rsidRPr="00A42300" w:rsidTr="00673677">
        <w:tc>
          <w:tcPr>
            <w:tcW w:w="536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887A2B" w:rsidRPr="00A42300" w:rsidTr="00673677">
        <w:tc>
          <w:tcPr>
            <w:tcW w:w="899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ED5F1A" w:rsidRPr="00A42300" w:rsidTr="00673677">
        <w:tc>
          <w:tcPr>
            <w:tcW w:w="557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673677">
        <w:tc>
          <w:tcPr>
            <w:tcW w:w="557" w:type="dxa"/>
          </w:tcPr>
          <w:p w:rsidR="00ED5F1A" w:rsidRPr="00A42300" w:rsidRDefault="00ED5F1A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ED5F1A" w:rsidRPr="00A42300" w:rsidTr="00673677">
        <w:tc>
          <w:tcPr>
            <w:tcW w:w="899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39190930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Grammar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FA0DF00" wp14:editId="2997B893">
            <wp:extent cx="5274945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grammar 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Grammar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90B45F" wp14:editId="1664799B">
            <wp:extent cx="5274945" cy="3709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Grammar Sequen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Grammar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799E1AA" wp14:editId="5572ECA1">
            <wp:extent cx="5153025" cy="3390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Grammar Sequen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Grammar</w:t>
      </w:r>
    </w:p>
    <w:p w:rsidR="00BC7216" w:rsidRPr="00A42300" w:rsidRDefault="003B141D" w:rsidP="00BC721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4ECCD55" wp14:editId="7B8DFE7B">
            <wp:extent cx="5314950" cy="3390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Grammar Sequen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0359B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Kanji </w:t>
      </w:r>
      <w:r w:rsidR="00A27184" w:rsidRPr="00A42300">
        <w:rPr>
          <w:rFonts w:ascii="Times New Roman" w:hAnsi="Times New Roman" w:cs="Times New Roman"/>
          <w:i w:val="0"/>
        </w:rPr>
        <w:t xml:space="preserve">Management </w:t>
      </w:r>
      <w:r w:rsidR="00025A30" w:rsidRPr="00A42300">
        <w:rPr>
          <w:rFonts w:ascii="Times New Roman" w:hAnsi="Times New Roman" w:cs="Times New Roman"/>
          <w:i w:val="0"/>
        </w:rPr>
        <w:t>Package</w:t>
      </w:r>
      <w:bookmarkEnd w:id="48"/>
    </w:p>
    <w:p w:rsidR="00715EC4" w:rsidRPr="00A42300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Pr="00A42300" w:rsidRDefault="0017687E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68B544" wp14:editId="78FE997D">
            <wp:extent cx="5274945" cy="44107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8" w:rsidRPr="00A42300" w:rsidRDefault="00270BF8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359B4" w:rsidRPr="00A42300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70BF8" w:rsidRPr="00A42300" w:rsidRDefault="00270BF8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82"/>
        <w:gridCol w:w="5244"/>
      </w:tblGrid>
      <w:tr w:rsidR="00025A30" w:rsidRPr="00A42300" w:rsidTr="00673677">
        <w:tc>
          <w:tcPr>
            <w:tcW w:w="633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723A" w:rsidRPr="00A42300" w:rsidRDefault="00F7723A" w:rsidP="00F7723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916B78" w:rsidRPr="00A42300">
        <w:rPr>
          <w:rFonts w:ascii="Times New Roman" w:hAnsi="Times New Roman" w:cs="Times New Roman"/>
          <w:sz w:val="22"/>
          <w:szCs w:val="22"/>
        </w:rPr>
        <w:t>Kanji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D5F1A" w:rsidRPr="00A42300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233"/>
        <w:gridCol w:w="1100"/>
        <w:gridCol w:w="1100"/>
        <w:gridCol w:w="1236"/>
        <w:gridCol w:w="3058"/>
      </w:tblGrid>
      <w:tr w:rsidR="0007504A" w:rsidRPr="00A42300" w:rsidTr="00673677">
        <w:tc>
          <w:tcPr>
            <w:tcW w:w="53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3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70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83"/>
        <w:gridCol w:w="4629"/>
      </w:tblGrid>
      <w:tr w:rsidR="0007504A" w:rsidRPr="00A42300" w:rsidTr="00673677">
        <w:tc>
          <w:tcPr>
            <w:tcW w:w="899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7723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kanji in database.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to database that created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8471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kanji to database.</w:t>
            </w:r>
          </w:p>
        </w:tc>
      </w:tr>
      <w:tr w:rsidR="00C67E1C" w:rsidRPr="00A42300" w:rsidTr="00673677">
        <w:tc>
          <w:tcPr>
            <w:tcW w:w="899" w:type="dxa"/>
          </w:tcPr>
          <w:p w:rsidR="00C67E1C" w:rsidRPr="00A42300" w:rsidRDefault="00C67E1C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kanji in database.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A27184" w:rsidRPr="00A42300" w:rsidTr="00673677">
        <w:tc>
          <w:tcPr>
            <w:tcW w:w="899" w:type="dxa"/>
          </w:tcPr>
          <w:p w:rsidR="00A27184" w:rsidRPr="00A42300" w:rsidRDefault="00A27184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</w:tbl>
    <w:p w:rsidR="0007504A" w:rsidRPr="00A42300" w:rsidRDefault="0007504A" w:rsidP="00C67E1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74D95" w:rsidRPr="00A42300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4"/>
      <w:r w:rsidRPr="00A42300">
        <w:rPr>
          <w:rFonts w:ascii="Times New Roman" w:hAnsi="Times New Roman" w:cs="Times New Roman"/>
          <w:sz w:val="22"/>
          <w:szCs w:val="22"/>
        </w:rPr>
        <w:lastRenderedPageBreak/>
        <w:t>Kanji</w:t>
      </w:r>
      <w:r w:rsidR="001C1E94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D74D95" w:rsidRPr="00A42300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D74D95" w:rsidRPr="00A42300" w:rsidTr="00673677">
        <w:tc>
          <w:tcPr>
            <w:tcW w:w="557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A42300" w:rsidTr="00673677">
        <w:tc>
          <w:tcPr>
            <w:tcW w:w="557" w:type="dxa"/>
          </w:tcPr>
          <w:p w:rsidR="00D74D95" w:rsidRPr="00A42300" w:rsidRDefault="00D74D95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A42300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916B78" w:rsidRPr="00A42300" w:rsidTr="00344F30">
        <w:tc>
          <w:tcPr>
            <w:tcW w:w="899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A42300" w:rsidTr="00356013">
        <w:tc>
          <w:tcPr>
            <w:tcW w:w="899" w:type="dxa"/>
          </w:tcPr>
          <w:p w:rsidR="00A27184" w:rsidRPr="00A42300" w:rsidRDefault="00A27184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Kanji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A533B8E" wp14:editId="4620AD33">
            <wp:extent cx="512445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Kanji Sequen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Kanji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EA1459B" wp14:editId="3BF84179">
            <wp:extent cx="5274945" cy="384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Kanji Sequen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Kanji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F483AB" wp14:editId="686C0040">
            <wp:extent cx="5210175" cy="339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Kanji Sequ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Kanji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2527BE2" wp14:editId="01673E69">
            <wp:extent cx="5610225" cy="3390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Kanji Sequenc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1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06"/>
      <w:bookmarkStart w:id="53" w:name="_Toc391909307"/>
      <w:bookmarkEnd w:id="52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EE4195" w:rsidP="00007A9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0D1E32F" wp14:editId="3F058640">
            <wp:extent cx="5274945" cy="37414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10: Class diagram ReadingDocument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344F30">
        <w:tc>
          <w:tcPr>
            <w:tcW w:w="63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ReadingDocument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E44848" w:rsidRPr="00A42300" w:rsidTr="00344F30">
        <w:tc>
          <w:tcPr>
            <w:tcW w:w="557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344F30">
        <w:tc>
          <w:tcPr>
            <w:tcW w:w="899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deleteReadingArticle()</w:t>
            </w:r>
          </w:p>
        </w:tc>
        <w:tc>
          <w:tcPr>
            <w:tcW w:w="4643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3"/>
      <w:r w:rsidRPr="00A42300">
        <w:rPr>
          <w:rFonts w:ascii="Times New Roman" w:hAnsi="Times New Roman" w:cs="Times New Roman"/>
          <w:sz w:val="22"/>
          <w:szCs w:val="22"/>
        </w:rPr>
        <w:t>ReadingDocumentController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969"/>
        <w:gridCol w:w="1048"/>
        <w:gridCol w:w="875"/>
        <w:gridCol w:w="3428"/>
      </w:tblGrid>
      <w:tr w:rsidR="00E44848" w:rsidRPr="00A42300" w:rsidTr="00344F30">
        <w:tc>
          <w:tcPr>
            <w:tcW w:w="53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8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35" w:type="dxa"/>
          </w:tcPr>
          <w:p w:rsidR="00E44848" w:rsidRPr="00A42300" w:rsidRDefault="00E44848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8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listReadingDocument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344F30">
        <w:tc>
          <w:tcPr>
            <w:tcW w:w="899" w:type="dxa"/>
          </w:tcPr>
          <w:p w:rsidR="00AC2C87" w:rsidRPr="00A42300" w:rsidRDefault="00AC2C87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editReading()</w:t>
            </w:r>
          </w:p>
        </w:tc>
        <w:tc>
          <w:tcPr>
            <w:tcW w:w="5352" w:type="dxa"/>
          </w:tcPr>
          <w:p w:rsidR="00AC2C87" w:rsidRPr="00A42300" w:rsidRDefault="00AC2C87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344F30">
        <w:tc>
          <w:tcPr>
            <w:tcW w:w="899" w:type="dxa"/>
          </w:tcPr>
          <w:p w:rsidR="005661A8" w:rsidRPr="00A42300" w:rsidRDefault="005661A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deleteReadingVocab()</w:t>
            </w:r>
          </w:p>
        </w:tc>
        <w:tc>
          <w:tcPr>
            <w:tcW w:w="5352" w:type="dxa"/>
          </w:tcPr>
          <w:p w:rsidR="005661A8" w:rsidRPr="00A42300" w:rsidRDefault="005661A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Reading Document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FC1426" wp14:editId="4E9DD9E9">
            <wp:extent cx="5257800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eading document Sequen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Reading Document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8BD8CE6" wp14:editId="3AD31172">
            <wp:extent cx="5274945" cy="3748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Reading Sequen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Reading Document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511D9A" wp14:editId="18E978F6">
            <wp:extent cx="5274945" cy="3243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ading Sequen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Conversation Management Package</w:t>
      </w:r>
      <w:bookmarkEnd w:id="54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5"/>
    </w:p>
    <w:p w:rsidR="00FA7A7F" w:rsidRPr="00A42300" w:rsidRDefault="00EE4195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FD22AF1" wp14:editId="4CC63485">
            <wp:extent cx="5274945" cy="45688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0"/>
        <w:gridCol w:w="4638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5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Model_Conversation class</w:t>
      </w:r>
      <w:bookmarkEnd w:id="56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344F30">
        <w:tc>
          <w:tcPr>
            <w:tcW w:w="537" w:type="dxa"/>
          </w:tcPr>
          <w:p w:rsidR="00EC6D59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1121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501"/>
        <w:gridCol w:w="4243"/>
      </w:tblGrid>
      <w:tr w:rsidR="00FA7A7F" w:rsidRPr="00A42300" w:rsidTr="00344F30">
        <w:tc>
          <w:tcPr>
            <w:tcW w:w="5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 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as keyword input.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26"/>
      <w:r w:rsidRPr="00A42300">
        <w:rPr>
          <w:rFonts w:ascii="Times New Roman" w:hAnsi="Times New Roman" w:cs="Times New Roman"/>
          <w:sz w:val="22"/>
          <w:szCs w:val="22"/>
        </w:rPr>
        <w:lastRenderedPageBreak/>
        <w:t>ConversationController</w:t>
      </w:r>
      <w:bookmarkEnd w:id="57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814"/>
        <w:gridCol w:w="3598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92D050"/>
          </w:tcPr>
          <w:p w:rsidR="00FA7A7F" w:rsidRPr="00344F30" w:rsidRDefault="00344F30" w:rsidP="00344F30">
            <w:pPr>
              <w:pStyle w:val="TableCaption0"/>
              <w:tabs>
                <w:tab w:val="left" w:pos="990"/>
                <w:tab w:val="center" w:pos="1738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FA7A7F"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Conversation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D9AB67" wp14:editId="3B918D7F">
            <wp:extent cx="5274945" cy="3722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onversation Sequenc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Conversation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9EE1D5F" wp14:editId="1EE9B65B">
            <wp:extent cx="5274945" cy="356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nversation Sequen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Conversation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70589AB" wp14:editId="7A7F18F8">
            <wp:extent cx="5274945" cy="3088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versation Sequenc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Conversation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8EDD69B" wp14:editId="574EE388">
            <wp:extent cx="5257800" cy="33909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Conversation Sequen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8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9"/>
    </w:p>
    <w:p w:rsidR="00FA7A7F" w:rsidRPr="00A42300" w:rsidRDefault="00FA0141" w:rsidP="00FA014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87BAF8D" wp14:editId="0C0A7138">
            <wp:extent cx="5274945" cy="42659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45"/>
        <w:gridCol w:w="4681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3"/>
      <w:r w:rsidRPr="00A42300">
        <w:rPr>
          <w:rFonts w:ascii="Times New Roman" w:hAnsi="Times New Roman" w:cs="Times New Roman"/>
          <w:sz w:val="22"/>
          <w:szCs w:val="22"/>
        </w:rPr>
        <w:t>Model_Video class</w:t>
      </w:r>
      <w:bookmarkEnd w:id="60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279"/>
        <w:gridCol w:w="1053"/>
        <w:gridCol w:w="964"/>
        <w:gridCol w:w="862"/>
        <w:gridCol w:w="3567"/>
      </w:tblGrid>
      <w:tr w:rsidR="00FA7A7F" w:rsidRPr="00A42300" w:rsidTr="00344F30">
        <w:tc>
          <w:tcPr>
            <w:tcW w:w="53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86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14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61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5449F5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Video</w:t>
      </w:r>
    </w:p>
    <w:p w:rsidR="005449F5" w:rsidRPr="00A42300" w:rsidRDefault="005449F5" w:rsidP="005449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7A61F47" wp14:editId="0B0AA789">
            <wp:extent cx="5153025" cy="390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ideo Sequenc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Video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2C9E3D9" wp14:editId="0636D4B3">
            <wp:extent cx="5274945" cy="3841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ideo Sequenc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Video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08A9AD7" wp14:editId="6062EC57">
            <wp:extent cx="5000625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ideo Sequenc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Video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11B553" wp14:editId="18660FCA">
            <wp:extent cx="5286375" cy="339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Video Sequen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TrainingListening Package</w:t>
      </w:r>
      <w:bookmarkEnd w:id="53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2"/>
    </w:p>
    <w:p w:rsidR="00047731" w:rsidRPr="00A42300" w:rsidRDefault="003C0E46" w:rsidP="0004773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FB4AB6C" wp14:editId="3121265A">
            <wp:extent cx="5274945" cy="41878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TrainingListening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3042"/>
        <w:gridCol w:w="4588"/>
      </w:tblGrid>
      <w:tr w:rsidR="00BA30B6" w:rsidRPr="00A42300" w:rsidTr="00344F30">
        <w:tc>
          <w:tcPr>
            <w:tcW w:w="6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09"/>
      <w:r w:rsidRPr="00A42300">
        <w:rPr>
          <w:rFonts w:ascii="Times New Roman" w:hAnsi="Times New Roman" w:cs="Times New Roman"/>
          <w:sz w:val="22"/>
          <w:szCs w:val="22"/>
        </w:rPr>
        <w:t>Model_TraniningListening class</w:t>
      </w:r>
      <w:bookmarkEnd w:id="63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373"/>
        <w:gridCol w:w="1100"/>
        <w:gridCol w:w="1045"/>
        <w:gridCol w:w="917"/>
        <w:gridCol w:w="2291"/>
      </w:tblGrid>
      <w:tr w:rsidR="00047731" w:rsidRPr="00A42300" w:rsidTr="00344F30">
        <w:tc>
          <w:tcPr>
            <w:tcW w:w="52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7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0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100" w:type="dxa"/>
          </w:tcPr>
          <w:p w:rsidR="00BA30B6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344F30">
        <w:tc>
          <w:tcPr>
            <w:tcW w:w="525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373" w:type="dxa"/>
          </w:tcPr>
          <w:p w:rsidR="000A0C28" w:rsidRPr="00A42300" w:rsidRDefault="000A0C2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100" w:type="dxa"/>
          </w:tcPr>
          <w:p w:rsidR="000A0C28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0A0C2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887"/>
        <w:gridCol w:w="3857"/>
      </w:tblGrid>
      <w:tr w:rsidR="00047731" w:rsidRPr="00A42300" w:rsidTr="00344F30">
        <w:tc>
          <w:tcPr>
            <w:tcW w:w="53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10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4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047731" w:rsidRPr="00A42300" w:rsidTr="00344F30">
        <w:tc>
          <w:tcPr>
            <w:tcW w:w="55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57" w:type="dxa"/>
          </w:tcPr>
          <w:p w:rsidR="00047731" w:rsidRPr="00A42300" w:rsidRDefault="00047731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047731" w:rsidRPr="00A42300" w:rsidTr="00344F30">
        <w:tc>
          <w:tcPr>
            <w:tcW w:w="899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27"/>
      <w:bookmarkStart w:id="66" w:name="_Toc39190931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Listening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E15A2E" wp14:editId="4D4D7A4A">
            <wp:extent cx="5274945" cy="3616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Listening Sequen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Listening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0595215" wp14:editId="6DAECA5D">
            <wp:extent cx="5274945" cy="3471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Listening Sequen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Listening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59650B6" wp14:editId="52A34AEE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Listening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D7E6D1E" wp14:editId="562CFDE0">
            <wp:extent cx="5372100" cy="3390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Listening Sequenc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Test Management Package</w:t>
      </w:r>
      <w:bookmarkEnd w:id="65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7"/>
    </w:p>
    <w:p w:rsidR="00FA7A7F" w:rsidRPr="00A42300" w:rsidRDefault="00B455FC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7145C62" wp14:editId="0328E58F">
            <wp:extent cx="5274945" cy="50812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910"/>
        <w:gridCol w:w="4714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29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Model_Test class</w:t>
      </w:r>
      <w:bookmarkEnd w:id="68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1224"/>
        <w:gridCol w:w="1100"/>
        <w:gridCol w:w="1236"/>
        <w:gridCol w:w="2376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</w:p>
        </w:tc>
        <w:tc>
          <w:tcPr>
            <w:tcW w:w="1263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344F30">
        <w:tc>
          <w:tcPr>
            <w:tcW w:w="537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1263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1757"/>
        <w:gridCol w:w="5994"/>
      </w:tblGrid>
      <w:tr w:rsidR="00FA7A7F" w:rsidRPr="00A42300" w:rsidTr="00344F30">
        <w:tc>
          <w:tcPr>
            <w:tcW w:w="51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save answer of question to database that 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30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9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031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2FB5D24" wp14:editId="1030FEC8">
            <wp:extent cx="512445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st Sequenc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2AAFAD3" wp14:editId="34654506">
            <wp:extent cx="5274945" cy="384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st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Test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C15BEE3" wp14:editId="5948DDC9">
            <wp:extent cx="5274945" cy="3371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Test Sequenc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Test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B714142" wp14:editId="22E167A1">
            <wp:extent cx="5238750" cy="339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Test Sequ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6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70"/>
    </w:p>
    <w:p w:rsidR="001D446D" w:rsidRPr="00A42300" w:rsidRDefault="00111322" w:rsidP="001A439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E208C3" wp14:editId="2776E76D">
            <wp:extent cx="5274945" cy="39725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A42300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60"/>
        <w:gridCol w:w="4666"/>
      </w:tblGrid>
      <w:tr w:rsidR="001D446D" w:rsidRPr="00A42300" w:rsidTr="00344F30">
        <w:tc>
          <w:tcPr>
            <w:tcW w:w="6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7"/>
      <w:r w:rsidRPr="00A42300">
        <w:rPr>
          <w:rFonts w:ascii="Times New Roman" w:hAnsi="Times New Roman" w:cs="Times New Roman"/>
          <w:sz w:val="22"/>
          <w:szCs w:val="22"/>
        </w:rPr>
        <w:t>Model_Contact class</w:t>
      </w:r>
      <w:bookmarkEnd w:id="71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1D446D" w:rsidRPr="00A42300" w:rsidTr="00344F30">
        <w:tc>
          <w:tcPr>
            <w:tcW w:w="53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344F30">
        <w:tc>
          <w:tcPr>
            <w:tcW w:w="537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</w:p>
        </w:tc>
        <w:tc>
          <w:tcPr>
            <w:tcW w:w="1121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02"/>
        <w:gridCol w:w="4710"/>
      </w:tblGrid>
      <w:tr w:rsidR="001D446D" w:rsidRPr="00A42300" w:rsidTr="00344F30">
        <w:tc>
          <w:tcPr>
            <w:tcW w:w="86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391909318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2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D446D" w:rsidRPr="00A42300" w:rsidTr="00344F30">
        <w:tc>
          <w:tcPr>
            <w:tcW w:w="55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57" w:type="dxa"/>
          </w:tcPr>
          <w:p w:rsidR="001D446D" w:rsidRPr="00A42300" w:rsidRDefault="001D446D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1D446D" w:rsidRPr="00A42300" w:rsidTr="00344F30">
        <w:tc>
          <w:tcPr>
            <w:tcW w:w="899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3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C6001" w:rsidRPr="00A42300" w:rsidRDefault="006C6001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Contact</w:t>
      </w:r>
    </w:p>
    <w:p w:rsidR="006C6001" w:rsidRPr="00A42300" w:rsidRDefault="006C6001" w:rsidP="006C60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E76F2E" wp14:editId="4BA121BC">
            <wp:extent cx="5274945" cy="3023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tact Sequence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Delete Contact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F980408" wp14:editId="05DFA5D7">
            <wp:extent cx="5429250" cy="3390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Contact Sequence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3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76"/>
      <w:footerReference w:type="default" r:id="rId7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732" w:rsidRDefault="00EB3732">
      <w:r>
        <w:separator/>
      </w:r>
    </w:p>
  </w:endnote>
  <w:endnote w:type="continuationSeparator" w:id="0">
    <w:p w:rsidR="00EB3732" w:rsidRDefault="00EB3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D32CE">
      <w:rPr>
        <w:rStyle w:val="PageNumber"/>
      </w:rPr>
      <w:t>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5D32CE">
      <w:rPr>
        <w:rStyle w:val="PageNumber"/>
      </w:rPr>
      <w:t>85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732" w:rsidRDefault="00EB3732">
      <w:r>
        <w:separator/>
      </w:r>
    </w:p>
  </w:footnote>
  <w:footnote w:type="continuationSeparator" w:id="0">
    <w:p w:rsidR="00EB3732" w:rsidRDefault="00EB37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676D8"/>
    <w:rsid w:val="00067D44"/>
    <w:rsid w:val="0007504A"/>
    <w:rsid w:val="0009221B"/>
    <w:rsid w:val="000A0C28"/>
    <w:rsid w:val="000A301F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4EDC"/>
    <w:rsid w:val="000D67C7"/>
    <w:rsid w:val="000E275E"/>
    <w:rsid w:val="000F34DC"/>
    <w:rsid w:val="001067E7"/>
    <w:rsid w:val="00111322"/>
    <w:rsid w:val="001322E2"/>
    <w:rsid w:val="00133BE8"/>
    <w:rsid w:val="00135BFC"/>
    <w:rsid w:val="00143B04"/>
    <w:rsid w:val="001450DB"/>
    <w:rsid w:val="00147BF9"/>
    <w:rsid w:val="001523F3"/>
    <w:rsid w:val="00152C22"/>
    <w:rsid w:val="001555BD"/>
    <w:rsid w:val="001703EF"/>
    <w:rsid w:val="00172724"/>
    <w:rsid w:val="0017687E"/>
    <w:rsid w:val="00176FFB"/>
    <w:rsid w:val="0018319E"/>
    <w:rsid w:val="00183331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A1417"/>
    <w:rsid w:val="002A1671"/>
    <w:rsid w:val="002A70DD"/>
    <w:rsid w:val="002B4AC8"/>
    <w:rsid w:val="002B6E68"/>
    <w:rsid w:val="002B7EB0"/>
    <w:rsid w:val="002D25CA"/>
    <w:rsid w:val="002D4401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44F30"/>
    <w:rsid w:val="00353ED8"/>
    <w:rsid w:val="00356013"/>
    <w:rsid w:val="0035662B"/>
    <w:rsid w:val="00360B34"/>
    <w:rsid w:val="0036767A"/>
    <w:rsid w:val="0038087F"/>
    <w:rsid w:val="00382E99"/>
    <w:rsid w:val="00386102"/>
    <w:rsid w:val="0039010A"/>
    <w:rsid w:val="0039586F"/>
    <w:rsid w:val="003A3207"/>
    <w:rsid w:val="003B141D"/>
    <w:rsid w:val="003B6E7C"/>
    <w:rsid w:val="003C0E46"/>
    <w:rsid w:val="003C366D"/>
    <w:rsid w:val="003D436A"/>
    <w:rsid w:val="003E711F"/>
    <w:rsid w:val="003E71A5"/>
    <w:rsid w:val="00401E02"/>
    <w:rsid w:val="00403730"/>
    <w:rsid w:val="00427FB4"/>
    <w:rsid w:val="00442884"/>
    <w:rsid w:val="0046007B"/>
    <w:rsid w:val="004604CC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303C6"/>
    <w:rsid w:val="00531325"/>
    <w:rsid w:val="00532E5B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32CE"/>
    <w:rsid w:val="005D78DC"/>
    <w:rsid w:val="005E0D4A"/>
    <w:rsid w:val="005E4B42"/>
    <w:rsid w:val="005F5254"/>
    <w:rsid w:val="0061179E"/>
    <w:rsid w:val="00614FAF"/>
    <w:rsid w:val="00615790"/>
    <w:rsid w:val="00620129"/>
    <w:rsid w:val="006230DB"/>
    <w:rsid w:val="00635082"/>
    <w:rsid w:val="00645D5A"/>
    <w:rsid w:val="00646F96"/>
    <w:rsid w:val="00647D84"/>
    <w:rsid w:val="006537D6"/>
    <w:rsid w:val="00655185"/>
    <w:rsid w:val="00673677"/>
    <w:rsid w:val="00681558"/>
    <w:rsid w:val="00693CCE"/>
    <w:rsid w:val="006970F2"/>
    <w:rsid w:val="006A0DE4"/>
    <w:rsid w:val="006A16AD"/>
    <w:rsid w:val="006A63DF"/>
    <w:rsid w:val="006C4464"/>
    <w:rsid w:val="006C6001"/>
    <w:rsid w:val="006D135B"/>
    <w:rsid w:val="006E2EC3"/>
    <w:rsid w:val="006F3EF0"/>
    <w:rsid w:val="006F6ED3"/>
    <w:rsid w:val="00703A58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51F53"/>
    <w:rsid w:val="00756B03"/>
    <w:rsid w:val="00762896"/>
    <w:rsid w:val="007802EC"/>
    <w:rsid w:val="007822B4"/>
    <w:rsid w:val="0078397E"/>
    <w:rsid w:val="00792FE5"/>
    <w:rsid w:val="007A2221"/>
    <w:rsid w:val="007A36E1"/>
    <w:rsid w:val="007A6742"/>
    <w:rsid w:val="007B0AA7"/>
    <w:rsid w:val="007D0163"/>
    <w:rsid w:val="007D7CCE"/>
    <w:rsid w:val="007E279B"/>
    <w:rsid w:val="00800C6B"/>
    <w:rsid w:val="008070EA"/>
    <w:rsid w:val="00807D7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F2B00"/>
    <w:rsid w:val="008F3269"/>
    <w:rsid w:val="008F67C5"/>
    <w:rsid w:val="009056BC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D2795"/>
    <w:rsid w:val="009D5388"/>
    <w:rsid w:val="009E0F53"/>
    <w:rsid w:val="009E36D9"/>
    <w:rsid w:val="009F152E"/>
    <w:rsid w:val="00A01B0B"/>
    <w:rsid w:val="00A04DF5"/>
    <w:rsid w:val="00A052BD"/>
    <w:rsid w:val="00A064E3"/>
    <w:rsid w:val="00A07175"/>
    <w:rsid w:val="00A135A2"/>
    <w:rsid w:val="00A177A1"/>
    <w:rsid w:val="00A27184"/>
    <w:rsid w:val="00A27410"/>
    <w:rsid w:val="00A40A37"/>
    <w:rsid w:val="00A42300"/>
    <w:rsid w:val="00A5722E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42B31"/>
    <w:rsid w:val="00B455FC"/>
    <w:rsid w:val="00B468F7"/>
    <w:rsid w:val="00B47884"/>
    <w:rsid w:val="00B60341"/>
    <w:rsid w:val="00B616B3"/>
    <w:rsid w:val="00B64A28"/>
    <w:rsid w:val="00B8022E"/>
    <w:rsid w:val="00B8526E"/>
    <w:rsid w:val="00B87739"/>
    <w:rsid w:val="00BA30B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EEC"/>
    <w:rsid w:val="00E55D48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6A0E"/>
    <w:rsid w:val="00EB3732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5E9E"/>
    <w:rsid w:val="00FA7A7F"/>
    <w:rsid w:val="00FB00F9"/>
    <w:rsid w:val="00FB3753"/>
    <w:rsid w:val="00FC5923"/>
    <w:rsid w:val="00FD5073"/>
    <w:rsid w:val="00FE2B56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620129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F0F10-141B-4D50-A4C9-C4C5AFF41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2309</TotalTime>
  <Pages>85</Pages>
  <Words>4910</Words>
  <Characters>27991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533</cp:revision>
  <cp:lastPrinted>1900-12-31T17:00:00Z</cp:lastPrinted>
  <dcterms:created xsi:type="dcterms:W3CDTF">2013-10-01T03:47:00Z</dcterms:created>
  <dcterms:modified xsi:type="dcterms:W3CDTF">2014-08-20T03:51:00Z</dcterms:modified>
</cp:coreProperties>
</file>