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874E6" w:rsidRPr="00276B6D" w:rsidRDefault="00C874E6" w:rsidP="002B6E68">
      <w:pPr>
        <w:pStyle w:val="NormalTB"/>
        <w:widowControl w:val="0"/>
        <w:spacing w:before="120"/>
        <w:rPr>
          <w:rFonts w:ascii="Times New Roman" w:hAnsi="Times New Roman"/>
          <w:noProof/>
          <w:sz w:val="22"/>
          <w:szCs w:val="22"/>
          <w:lang w:eastAsia="ja-JP"/>
        </w:rPr>
      </w:pPr>
    </w:p>
    <w:p w:rsidR="00C40B3D" w:rsidRPr="00276B6D" w:rsidRDefault="002B6E68" w:rsidP="002B6E68">
      <w:pPr>
        <w:pStyle w:val="NormalTB"/>
        <w:widowControl w:val="0"/>
        <w:spacing w:before="120"/>
        <w:rPr>
          <w:rFonts w:ascii="Times New Roman" w:hAnsi="Times New Roman"/>
          <w:snapToGrid w:val="0"/>
          <w:sz w:val="22"/>
          <w:szCs w:val="22"/>
          <w:lang w:val="en-US"/>
        </w:rPr>
      </w:pPr>
      <w:r w:rsidRPr="00276B6D">
        <w:rPr>
          <w:rFonts w:ascii="Times New Roman" w:hAnsi="Times New Roman"/>
          <w:noProof/>
          <w:sz w:val="22"/>
          <w:szCs w:val="22"/>
          <w:lang w:val="en-US" w:eastAsia="ja-JP"/>
        </w:rPr>
        <w:drawing>
          <wp:inline distT="0" distB="0" distL="0" distR="0" wp14:anchorId="13AC63E0" wp14:editId="57803149">
            <wp:extent cx="3020082" cy="637953"/>
            <wp:effectExtent l="152400" t="133350" r="294640" b="29591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2" cy="6557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/>
                  </pic:spPr>
                </pic:pic>
              </a:graphicData>
            </a:graphic>
          </wp:inline>
        </w:drawing>
      </w: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pStyle w:val="NormalTB"/>
        <w:spacing w:before="120"/>
        <w:rPr>
          <w:rFonts w:ascii="Times New Roman" w:hAnsi="Times New Roman"/>
          <w:sz w:val="22"/>
          <w:szCs w:val="22"/>
          <w:lang w:val="en-US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2A1417" w:rsidRPr="002A1417" w:rsidRDefault="002A1417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</w:rPr>
        <w:t>USEFUL JAPANESE DICTIONARY FOR VIETNAMESE</w:t>
      </w:r>
    </w:p>
    <w:p w:rsidR="00C40B3D" w:rsidRPr="002A1417" w:rsidRDefault="00C40B3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  <w:lang w:eastAsia="ja-JP"/>
        </w:rPr>
        <w:t>DETAIL DESIGN DOCUMENT</w:t>
      </w:r>
    </w:p>
    <w:p w:rsidR="00C40B3D" w:rsidRPr="002A1417" w:rsidRDefault="000D21FD" w:rsidP="002A1417">
      <w:pPr>
        <w:pStyle w:val="HeadingBig"/>
        <w:rPr>
          <w:rFonts w:ascii="Times New Roman" w:hAnsi="Times New Roman" w:cs="Times New Roman"/>
          <w:lang w:eastAsia="ja-JP"/>
        </w:rPr>
      </w:pPr>
      <w:r w:rsidRPr="002A1417">
        <w:rPr>
          <w:rFonts w:ascii="Times New Roman" w:hAnsi="Times New Roman" w:cs="Times New Roman"/>
          <w:lang w:eastAsia="ja-JP"/>
        </w:rPr>
        <w:t>Class D</w:t>
      </w:r>
      <w:r w:rsidR="00C40B3D" w:rsidRPr="002A1417">
        <w:rPr>
          <w:rFonts w:ascii="Times New Roman" w:hAnsi="Times New Roman" w:cs="Times New Roman"/>
          <w:lang w:eastAsia="ja-JP"/>
        </w:rPr>
        <w:t>esign</w:t>
      </w:r>
    </w:p>
    <w:p w:rsidR="00C40B3D" w:rsidRPr="00276B6D" w:rsidRDefault="00C40B3D" w:rsidP="002A1417">
      <w:pPr>
        <w:pStyle w:val="HeadingBig"/>
        <w:rPr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pStyle w:val="NormalT"/>
        <w:jc w:val="center"/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bCs w:val="0"/>
          <w:sz w:val="22"/>
          <w:szCs w:val="22"/>
        </w:rPr>
        <w:t xml:space="preserve">Project Code: </w:t>
      </w:r>
      <w:r w:rsidR="002A1417">
        <w:rPr>
          <w:rFonts w:ascii="Times New Roman" w:hAnsi="Times New Roman" w:cs="Times New Roman"/>
          <w:b/>
          <w:bCs w:val="0"/>
          <w:sz w:val="22"/>
          <w:szCs w:val="22"/>
        </w:rPr>
        <w:t>UJD_VN</w:t>
      </w:r>
    </w:p>
    <w:p w:rsidR="00C40B3D" w:rsidRPr="00276B6D" w:rsidRDefault="00C40B3D" w:rsidP="00724682">
      <w:pPr>
        <w:pStyle w:val="NormalT"/>
        <w:jc w:val="center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bCs w:val="0"/>
          <w:sz w:val="22"/>
          <w:szCs w:val="22"/>
        </w:rPr>
        <w:t xml:space="preserve">Document Code: </w:t>
      </w:r>
      <w:r w:rsidR="002A1417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UJD_VN</w:t>
      </w:r>
      <w:r w:rsidR="00935173" w:rsidRPr="00276B6D">
        <w:rPr>
          <w:rFonts w:ascii="Times New Roman" w:hAnsi="Times New Roman" w:cs="Times New Roman"/>
          <w:b/>
          <w:bCs w:val="0"/>
          <w:sz w:val="22"/>
          <w:szCs w:val="22"/>
          <w:lang w:val="vi-VN" w:eastAsia="ja-JP"/>
        </w:rPr>
        <w:t>_</w:t>
      </w:r>
      <w:r w:rsidR="0085424C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Class Design</w:t>
      </w:r>
      <w:r w:rsidR="000D21FD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</w:t>
      </w:r>
      <w:r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v</w:t>
      </w:r>
      <w:r w:rsidR="00751F53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1.0</w:t>
      </w:r>
      <w:r w:rsidR="000D21FD" w:rsidRPr="00276B6D">
        <w:rPr>
          <w:rFonts w:ascii="Times New Roman" w:hAnsi="Times New Roman" w:cs="Times New Roman"/>
          <w:b/>
          <w:bCs w:val="0"/>
          <w:sz w:val="22"/>
          <w:szCs w:val="22"/>
          <w:lang w:eastAsia="ja-JP"/>
        </w:rPr>
        <w:t>_EN</w:t>
      </w: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DA0A63" w:rsidRPr="00276B6D" w:rsidRDefault="00DA0A63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</w:rPr>
      </w:pPr>
    </w:p>
    <w:p w:rsidR="00315153" w:rsidRPr="00276B6D" w:rsidRDefault="00315153" w:rsidP="00315153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2"/>
          <w:szCs w:val="22"/>
          <w:lang w:val="en-US"/>
        </w:rPr>
      </w:pPr>
      <w:r w:rsidRPr="00276B6D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Ha </w:t>
      </w:r>
      <w:r w:rsidRPr="00276B6D">
        <w:rPr>
          <w:rFonts w:ascii="Times New Roman" w:hAnsi="Times New Roman"/>
          <w:b/>
          <w:snapToGrid w:val="0"/>
          <w:sz w:val="22"/>
          <w:szCs w:val="22"/>
          <w:lang w:val="vi-VN"/>
        </w:rPr>
        <w:t>Noi</w:t>
      </w:r>
      <w:r w:rsidRPr="00276B6D">
        <w:rPr>
          <w:rFonts w:ascii="Times New Roman" w:hAnsi="Times New Roman"/>
          <w:b/>
          <w:snapToGrid w:val="0"/>
          <w:sz w:val="22"/>
          <w:szCs w:val="22"/>
          <w:lang w:val="en-US"/>
        </w:rPr>
        <w:t xml:space="preserve">, </w:t>
      </w:r>
      <w:r w:rsidR="002A1417">
        <w:rPr>
          <w:rFonts w:ascii="Times New Roman" w:hAnsi="Times New Roman"/>
          <w:b/>
          <w:snapToGrid w:val="0"/>
          <w:sz w:val="22"/>
          <w:szCs w:val="22"/>
          <w:lang w:val="en-US"/>
        </w:rPr>
        <w:t>26/06/2014</w:t>
      </w:r>
    </w:p>
    <w:p w:rsidR="00C40B3D" w:rsidRPr="00276B6D" w:rsidRDefault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Record of change</w:t>
      </w:r>
      <w:bookmarkStart w:id="0" w:name="_GoBack"/>
      <w:bookmarkEnd w:id="0"/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</w:rPr>
        <w:t>*A - Added M - Modified D – Deleted</w:t>
      </w:r>
    </w:p>
    <w:tbl>
      <w:tblPr>
        <w:tblW w:w="9270" w:type="dxa"/>
        <w:jc w:val="center"/>
        <w:tblInd w:w="8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411"/>
        <w:gridCol w:w="2009"/>
        <w:gridCol w:w="720"/>
        <w:gridCol w:w="3960"/>
        <w:gridCol w:w="1170"/>
      </w:tblGrid>
      <w:tr w:rsidR="00C40B3D" w:rsidRPr="00276B6D" w:rsidTr="000D21FD">
        <w:trPr>
          <w:trHeight w:val="576"/>
          <w:jc w:val="center"/>
        </w:trPr>
        <w:tc>
          <w:tcPr>
            <w:tcW w:w="1411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Effective Date</w:t>
            </w:r>
          </w:p>
        </w:tc>
        <w:tc>
          <w:tcPr>
            <w:tcW w:w="2009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Changed Items</w:t>
            </w:r>
          </w:p>
        </w:tc>
        <w:tc>
          <w:tcPr>
            <w:tcW w:w="72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A*</w:t>
            </w:r>
            <w:r w:rsidRPr="00276B6D">
              <w:rPr>
                <w:rFonts w:ascii="Times New Roman" w:hAnsi="Times New Roman" w:cs="Times New Roman"/>
                <w:sz w:val="22"/>
                <w:szCs w:val="22"/>
              </w:rPr>
              <w:br/>
              <w:t>M, D</w:t>
            </w:r>
          </w:p>
        </w:tc>
        <w:tc>
          <w:tcPr>
            <w:tcW w:w="396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Change Description</w:t>
            </w:r>
          </w:p>
        </w:tc>
        <w:tc>
          <w:tcPr>
            <w:tcW w:w="1170" w:type="dxa"/>
            <w:shd w:val="clear" w:color="auto" w:fill="FFE8E1"/>
          </w:tcPr>
          <w:p w:rsidR="00C40B3D" w:rsidRPr="00276B6D" w:rsidRDefault="00C40B3D" w:rsidP="009A6176">
            <w:pPr>
              <w:pStyle w:val="table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New Version</w:t>
            </w:r>
          </w:p>
        </w:tc>
      </w:tr>
      <w:tr w:rsidR="001523F3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1523F3" w:rsidRPr="00276B6D" w:rsidRDefault="002A1417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26/06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2009" w:type="dxa"/>
          </w:tcPr>
          <w:p w:rsidR="001523F3" w:rsidRPr="00276B6D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Add new</w:t>
            </w:r>
          </w:p>
        </w:tc>
        <w:tc>
          <w:tcPr>
            <w:tcW w:w="720" w:type="dxa"/>
          </w:tcPr>
          <w:p w:rsidR="001523F3" w:rsidRPr="00276B6D" w:rsidRDefault="001523F3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960" w:type="dxa"/>
          </w:tcPr>
          <w:p w:rsidR="001523F3" w:rsidRPr="00276B6D" w:rsidRDefault="001523F3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1523F3" w:rsidRPr="00276B6D" w:rsidRDefault="002A1417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276B6D"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1</w:t>
            </w:r>
            <w:r w:rsidR="001523F3" w:rsidRPr="00276B6D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</w:tr>
      <w:tr w:rsidR="00C40B3D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C40B3D" w:rsidRPr="00276B6D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05/08/2014</w:t>
            </w:r>
          </w:p>
        </w:tc>
        <w:tc>
          <w:tcPr>
            <w:tcW w:w="2009" w:type="dxa"/>
          </w:tcPr>
          <w:p w:rsidR="00C40B3D" w:rsidRPr="00276B6D" w:rsidRDefault="00800C6B" w:rsidP="009A6176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Modify Package</w:t>
            </w:r>
          </w:p>
        </w:tc>
        <w:tc>
          <w:tcPr>
            <w:tcW w:w="720" w:type="dxa"/>
          </w:tcPr>
          <w:p w:rsidR="00C40B3D" w:rsidRPr="00276B6D" w:rsidRDefault="00800C6B" w:rsidP="000D21FD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C40B3D" w:rsidRPr="00276B6D" w:rsidRDefault="00C40B3D" w:rsidP="009A6176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C40B3D" w:rsidRPr="00276B6D" w:rsidRDefault="00800C6B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V1.1</w:t>
            </w: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C7684D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11/08/2014</w:t>
            </w:r>
          </w:p>
        </w:tc>
        <w:tc>
          <w:tcPr>
            <w:tcW w:w="2009" w:type="dxa"/>
          </w:tcPr>
          <w:p w:rsidR="00A135A2" w:rsidRPr="00276B6D" w:rsidRDefault="00C7684D" w:rsidP="00751F53">
            <w:pPr>
              <w:pStyle w:val="Bang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Modify</w:t>
            </w:r>
          </w:p>
        </w:tc>
        <w:tc>
          <w:tcPr>
            <w:tcW w:w="720" w:type="dxa"/>
          </w:tcPr>
          <w:p w:rsidR="00A135A2" w:rsidRPr="00276B6D" w:rsidRDefault="00C7684D" w:rsidP="00751F53">
            <w:pPr>
              <w:pStyle w:val="Bang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M</w:t>
            </w:r>
          </w:p>
        </w:tc>
        <w:tc>
          <w:tcPr>
            <w:tcW w:w="3960" w:type="dxa"/>
          </w:tcPr>
          <w:p w:rsidR="00A135A2" w:rsidRPr="00276B6D" w:rsidRDefault="00A135A2" w:rsidP="00751F53">
            <w:pPr>
              <w:pStyle w:val="Bang"/>
              <w:jc w:val="both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</w:p>
        </w:tc>
        <w:tc>
          <w:tcPr>
            <w:tcW w:w="1170" w:type="dxa"/>
          </w:tcPr>
          <w:p w:rsidR="00A135A2" w:rsidRPr="00276B6D" w:rsidRDefault="00C7684D" w:rsidP="00751F53">
            <w:pPr>
              <w:pStyle w:val="Bang"/>
              <w:jc w:val="center"/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</w:pPr>
            <w:r>
              <w:rPr>
                <w:rFonts w:ascii="Times New Roman" w:eastAsiaTheme="minorEastAsia" w:hAnsi="Times New Roman" w:cs="Times New Roman"/>
                <w:sz w:val="22"/>
                <w:szCs w:val="22"/>
                <w:lang w:eastAsia="ja-JP"/>
              </w:rPr>
              <w:t>V1.2</w:t>
            </w: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751F53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A135A2" w:rsidRPr="00276B6D" w:rsidTr="000D21FD">
        <w:trPr>
          <w:trHeight w:hRule="exact" w:val="432"/>
          <w:jc w:val="center"/>
        </w:trPr>
        <w:tc>
          <w:tcPr>
            <w:tcW w:w="1411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2009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72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396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  <w:tc>
          <w:tcPr>
            <w:tcW w:w="1170" w:type="dxa"/>
          </w:tcPr>
          <w:p w:rsidR="00A135A2" w:rsidRPr="00276B6D" w:rsidRDefault="00A135A2" w:rsidP="009A6176">
            <w:pPr>
              <w:pStyle w:val="NormalRecord"/>
              <w:jc w:val="both"/>
              <w:rPr>
                <w:rFonts w:ascii="Times New Roman" w:hAnsi="Times New Roman" w:cs="Times New Roman"/>
                <w:sz w:val="22"/>
                <w:szCs w:val="22"/>
                <w:lang w:val="fr-CA"/>
              </w:rPr>
            </w:pP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SIGNATURE PAGE</w:t>
      </w: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C40B3D" w:rsidRPr="00276B6D" w:rsidRDefault="00C40B3D" w:rsidP="00C40B3D">
      <w:pPr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B8526E">
      <w:pPr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ORIGINATOR: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 xml:space="preserve">Pham </w:t>
      </w:r>
      <w:proofErr w:type="spellStart"/>
      <w:r w:rsidR="002A1417">
        <w:rPr>
          <w:rFonts w:ascii="Times New Roman" w:hAnsi="Times New Roman" w:cs="Times New Roman"/>
          <w:sz w:val="22"/>
          <w:szCs w:val="22"/>
        </w:rPr>
        <w:t>Tien</w:t>
      </w:r>
      <w:proofErr w:type="spellEnd"/>
      <w:r w:rsidR="002A1417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="002A1417">
        <w:rPr>
          <w:rFonts w:ascii="Times New Roman" w:hAnsi="Times New Roman" w:cs="Times New Roman"/>
          <w:sz w:val="22"/>
          <w:szCs w:val="22"/>
        </w:rPr>
        <w:t>Dat</w:t>
      </w:r>
      <w:proofErr w:type="spellEnd"/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 </w:t>
      </w:r>
      <w:r w:rsidR="002A1417">
        <w:rPr>
          <w:rFonts w:ascii="Times New Roman" w:hAnsi="Times New Roman" w:cs="Times New Roman"/>
          <w:sz w:val="22"/>
          <w:szCs w:val="22"/>
        </w:rPr>
        <w:t>26/06/2014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Developer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B8526E" w:rsidRPr="00276B6D" w:rsidRDefault="00B8526E" w:rsidP="002A1417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REVIEWERS:</w:t>
      </w:r>
      <w:r w:rsidRPr="00276B6D">
        <w:rPr>
          <w:rFonts w:ascii="Times New Roman" w:hAnsi="Times New Roman" w:cs="Times New Roman"/>
          <w:sz w:val="22"/>
          <w:szCs w:val="22"/>
        </w:rPr>
        <w:tab/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</w:p>
    <w:p w:rsidR="002A1417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sz w:val="22"/>
          <w:szCs w:val="22"/>
        </w:rPr>
        <w:t>APPROVAL:</w:t>
      </w:r>
      <w:r w:rsidRPr="00276B6D">
        <w:rPr>
          <w:rFonts w:ascii="Times New Roman" w:hAnsi="Times New Roman" w:cs="Times New Roman"/>
          <w:sz w:val="22"/>
          <w:szCs w:val="22"/>
        </w:rPr>
        <w:tab/>
      </w:r>
      <w:r w:rsidR="002A1417">
        <w:rPr>
          <w:rFonts w:ascii="Times New Roman" w:hAnsi="Times New Roman" w:cs="Times New Roman"/>
          <w:sz w:val="22"/>
          <w:szCs w:val="22"/>
        </w:rPr>
        <w:t>Nguyen Van Sang</w:t>
      </w:r>
      <w:r w:rsidRPr="00276B6D">
        <w:rPr>
          <w:rFonts w:ascii="Times New Roman" w:hAnsi="Times New Roman" w:cs="Times New Roman"/>
          <w:sz w:val="22"/>
          <w:szCs w:val="22"/>
        </w:rPr>
        <w:t xml:space="preserve">                                    </w:t>
      </w:r>
      <w:r w:rsidR="00B17AE1" w:rsidRPr="00276B6D">
        <w:rPr>
          <w:rFonts w:ascii="Times New Roman" w:hAnsi="Times New Roman" w:cs="Times New Roman"/>
          <w:sz w:val="22"/>
          <w:szCs w:val="22"/>
          <w:lang w:eastAsia="ja-JP"/>
        </w:rPr>
        <w:t xml:space="preserve"> </w:t>
      </w:r>
    </w:p>
    <w:p w:rsidR="00B8526E" w:rsidRPr="00276B6D" w:rsidRDefault="00B8526E" w:rsidP="00B8526E">
      <w:pPr>
        <w:tabs>
          <w:tab w:val="left" w:pos="2160"/>
          <w:tab w:val="right" w:pos="5040"/>
          <w:tab w:val="left" w:pos="5760"/>
          <w:tab w:val="right" w:pos="8640"/>
        </w:tabs>
        <w:ind w:left="0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</w:rPr>
        <w:tab/>
        <w:t>Supervisor</w:t>
      </w: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C40B3D" w:rsidRPr="00276B6D" w:rsidRDefault="00C40B3D" w:rsidP="00C40B3D">
      <w:pPr>
        <w:pStyle w:val="NormalH"/>
        <w:rPr>
          <w:rFonts w:ascii="Times New Roman" w:hAnsi="Times New Roman"/>
          <w:sz w:val="22"/>
          <w:szCs w:val="22"/>
        </w:rPr>
      </w:pPr>
      <w:r w:rsidRPr="00276B6D">
        <w:rPr>
          <w:rFonts w:ascii="Times New Roman" w:hAnsi="Times New Roman"/>
          <w:sz w:val="22"/>
          <w:szCs w:val="22"/>
        </w:rPr>
        <w:lastRenderedPageBreak/>
        <w:t>TABLE OF CONTENTS</w:t>
      </w:r>
    </w:p>
    <w:p w:rsidR="002A1417" w:rsidRDefault="002B7EB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begin"/>
      </w:r>
      <w:r w:rsidR="00C40B3D"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instrText xml:space="preserve"> TOC \o "1-3" </w:instrText>
      </w:r>
      <w:r w:rsidRPr="00276B6D">
        <w:rPr>
          <w:rFonts w:ascii="Times New Roman" w:hAnsi="Times New Roman" w:cs="Times New Roman"/>
          <w:caps w:val="0"/>
          <w:sz w:val="22"/>
          <w:szCs w:val="22"/>
          <w:lang w:val="en-GB"/>
        </w:rPr>
        <w:fldChar w:fldCharType="separate"/>
      </w:r>
      <w:r w:rsidR="002A1417" w:rsidRPr="00971ACA">
        <w:rPr>
          <w:rFonts w:ascii="Times New Roman" w:hAnsi="Times New Roman" w:cs="Times New Roman"/>
          <w:noProof/>
          <w:color w:val="800000"/>
        </w:rPr>
        <w:t>1</w:t>
      </w:r>
      <w:r w:rsidR="002A1417"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="002A1417" w:rsidRPr="00971ACA">
        <w:rPr>
          <w:rFonts w:ascii="Times New Roman" w:hAnsi="Times New Roman" w:cs="Times New Roman"/>
          <w:noProof/>
          <w:color w:val="800000"/>
        </w:rPr>
        <w:t>Introduction</w:t>
      </w:r>
      <w:r w:rsidR="002A1417">
        <w:rPr>
          <w:noProof/>
        </w:rPr>
        <w:tab/>
      </w:r>
      <w:r w:rsidR="002A1417">
        <w:rPr>
          <w:noProof/>
        </w:rPr>
        <w:fldChar w:fldCharType="begin"/>
      </w:r>
      <w:r w:rsidR="002A1417">
        <w:rPr>
          <w:noProof/>
        </w:rPr>
        <w:instrText xml:space="preserve"> PAGEREF _Toc391909272 \h </w:instrText>
      </w:r>
      <w:r w:rsidR="002A1417">
        <w:rPr>
          <w:noProof/>
        </w:rPr>
      </w:r>
      <w:r w:rsidR="002A1417">
        <w:rPr>
          <w:noProof/>
        </w:rPr>
        <w:fldChar w:fldCharType="separate"/>
      </w:r>
      <w:r w:rsidR="002A1417">
        <w:rPr>
          <w:noProof/>
        </w:rPr>
        <w:t>6</w:t>
      </w:r>
      <w:r w:rsidR="002A1417"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Definitions, 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Packages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User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Model_User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UserController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Admin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User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TrainingListening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ReadingDocument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Vocabulary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Vocabulary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2.3.3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Vocabulary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2.4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Grammar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Grammar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2.4.3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Grammar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rFonts w:cs="Times New Roman"/>
          <w:noProof/>
          <w:color w:val="003300"/>
        </w:rPr>
        <w:t>2.5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</w:rPr>
        <w:t>Kanji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eastAsia="ja-JP"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  <w:lang w:eastAsia="ja-JP"/>
        </w:rPr>
        <w:t>2.5.2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  <w:lang w:val="vi-VN"/>
        </w:rPr>
        <w:t>Model_</w:t>
      </w:r>
      <w:r w:rsidRPr="00971ACA">
        <w:rPr>
          <w:rFonts w:ascii="Times New Roman" w:hAnsi="Times New Roman" w:cs="Times New Roman"/>
          <w:noProof/>
        </w:rPr>
        <w:t>Kanji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 w:rsidRPr="00971ACA">
        <w:rPr>
          <w:rFonts w:ascii="Times New Roman" w:hAnsi="Times New Roman" w:cs="Times New Roman"/>
          <w:noProof/>
        </w:rPr>
        <w:t>2.5.3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 w:rsidRPr="00971ACA">
        <w:rPr>
          <w:rFonts w:ascii="Times New Roman" w:hAnsi="Times New Roman" w:cs="Times New Roman"/>
          <w:noProof/>
        </w:rPr>
        <w:t>Kanji</w:t>
      </w:r>
      <w:r w:rsidRPr="00971ACA">
        <w:rPr>
          <w:rFonts w:ascii="Times New Roman" w:hAnsi="Times New Roman" w:cs="Times New Roman"/>
          <w:noProof/>
          <w:lang w:val="vi-VN"/>
        </w:rPr>
        <w:t>Controller</w:t>
      </w:r>
      <w:r w:rsidRPr="00971ACA">
        <w:rPr>
          <w:rFonts w:ascii="Times New Roman" w:hAnsi="Times New Roman" w:cs="Times New Roman"/>
          <w:noProof/>
        </w:rPr>
        <w:t xml:space="preserve">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2.6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ReadingDocument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2.6.1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2.7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TrainingListening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lastRenderedPageBreak/>
        <w:t>2.7.1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Model_TraniningListening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2.7.3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TrainingListeningController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2.8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Video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Model_Video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2.8.3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VideoController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2.9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Contact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Model_Contact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2.9.3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ContactController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2.10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Sentence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Model_Sentence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2.10.3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SentenceController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Conversation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Model_Conversation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2.11.3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ConversationController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2A1417" w:rsidRDefault="002A1417">
      <w:pPr>
        <w:pStyle w:val="TOC2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</w:pPr>
      <w:r w:rsidRPr="00971ACA">
        <w:rPr>
          <w:noProof/>
          <w:color w:val="003300"/>
        </w:rPr>
        <w:t>2.12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</w:rPr>
        <w:tab/>
      </w:r>
      <w:r>
        <w:rPr>
          <w:noProof/>
        </w:rPr>
        <w:t>Test Package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2.12.1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Class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2.12.2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Model_Test 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2A1417" w:rsidRDefault="002A1417">
      <w:pPr>
        <w:pStyle w:val="TOC3"/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</w:pPr>
      <w:r>
        <w:rPr>
          <w:noProof/>
        </w:rPr>
        <w:t>2.12.3</w:t>
      </w:r>
      <w:r>
        <w:rPr>
          <w:rFonts w:asciiTheme="minorHAnsi" w:eastAsiaTheme="minorEastAsia" w:hAnsiTheme="minorHAnsi" w:cstheme="minorBidi"/>
          <w:bCs w:val="0"/>
          <w:noProof/>
          <w:snapToGrid/>
          <w:sz w:val="22"/>
          <w:szCs w:val="22"/>
          <w:lang w:eastAsia="ja-JP"/>
        </w:rPr>
        <w:tab/>
      </w:r>
      <w:r>
        <w:rPr>
          <w:noProof/>
        </w:rPr>
        <w:t>TestController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2A1417" w:rsidRDefault="002A1417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</w:pPr>
      <w:r w:rsidRPr="00971ACA">
        <w:rPr>
          <w:rFonts w:ascii="Times New Roman" w:hAnsi="Times New Roman" w:cs="Times New Roman"/>
          <w:noProof/>
          <w:color w:val="8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napToGrid/>
          <w:sz w:val="22"/>
          <w:szCs w:val="22"/>
        </w:rPr>
        <w:tab/>
      </w:r>
      <w:r w:rsidRPr="00971ACA">
        <w:rPr>
          <w:rFonts w:ascii="Times New Roman" w:hAnsi="Times New Roman" w:cs="Times New Roman"/>
          <w:noProof/>
          <w:color w:val="800000"/>
        </w:rPr>
        <w:t>MVC model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_Toc391909331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C40B3D" w:rsidRPr="00276B6D" w:rsidRDefault="002B7EB0" w:rsidP="00C40B3D">
      <w:pPr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val="en-GB"/>
        </w:rPr>
        <w:fldChar w:fldCharType="end"/>
      </w:r>
    </w:p>
    <w:p w:rsidR="00C40B3D" w:rsidRPr="00276B6D" w:rsidRDefault="00C40B3D">
      <w:pPr>
        <w:pStyle w:val="Heading1"/>
        <w:keepNext w:val="0"/>
        <w:rPr>
          <w:rFonts w:ascii="Times New Roman" w:hAnsi="Times New Roman" w:cs="Times New Roman"/>
          <w:noProof w:val="0"/>
          <w:color w:val="800000"/>
          <w:sz w:val="22"/>
          <w:szCs w:val="22"/>
        </w:rPr>
      </w:pPr>
      <w:bookmarkStart w:id="1" w:name="_Toc41542886"/>
      <w:bookmarkStart w:id="2" w:name="_Toc54775543"/>
      <w:bookmarkStart w:id="3" w:name="_Toc391909272"/>
      <w:bookmarkStart w:id="4" w:name="_Toc446234547"/>
      <w:bookmarkStart w:id="5" w:name="_Toc467738720"/>
      <w:bookmarkStart w:id="6" w:name="_Toc499640208"/>
      <w:bookmarkStart w:id="7" w:name="_Toc463083793"/>
      <w:bookmarkStart w:id="8" w:name="_Toc465677963"/>
      <w:bookmarkStart w:id="9" w:name="_Toc467738735"/>
      <w:bookmarkStart w:id="10" w:name="_Toc456598586"/>
      <w:bookmarkStart w:id="11" w:name="_Toc504442098"/>
      <w:bookmarkStart w:id="12" w:name="_Toc22120997"/>
      <w:bookmarkStart w:id="13" w:name="_Toc24188146"/>
      <w:r w:rsidRPr="00276B6D">
        <w:rPr>
          <w:rFonts w:ascii="Times New Roman" w:hAnsi="Times New Roman" w:cs="Times New Roman"/>
          <w:noProof w:val="0"/>
          <w:color w:val="800000"/>
          <w:sz w:val="22"/>
          <w:szCs w:val="22"/>
        </w:rPr>
        <w:lastRenderedPageBreak/>
        <w:t>Introduction</w:t>
      </w:r>
      <w:bookmarkEnd w:id="1"/>
      <w:bookmarkEnd w:id="2"/>
      <w:bookmarkEnd w:id="3"/>
    </w:p>
    <w:p w:rsidR="00C40B3D" w:rsidRPr="00276B6D" w:rsidRDefault="00C40B3D">
      <w:pPr>
        <w:pStyle w:val="Heading2"/>
        <w:tabs>
          <w:tab w:val="num" w:pos="576"/>
        </w:tabs>
        <w:rPr>
          <w:rFonts w:ascii="Times New Roman" w:hAnsi="Times New Roman" w:cs="Times New Roman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391909273"/>
      <w:r w:rsidRPr="00276B6D">
        <w:rPr>
          <w:rFonts w:ascii="Times New Roman" w:hAnsi="Times New Roman" w:cs="Times New Roman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DF2B55" w:rsidRPr="00276B6D" w:rsidRDefault="005658FA" w:rsidP="00DF2B55">
      <w:pPr>
        <w:pStyle w:val="comment"/>
        <w:ind w:left="0"/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bookmarkStart w:id="22" w:name="_Toc456598589"/>
      <w:bookmarkEnd w:id="21"/>
      <w:r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C40B3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class design document contains descriptions of all classes of the </w:t>
      </w:r>
      <w:r w:rsidR="00276B6D" w:rsidRPr="00276B6D">
        <w:rPr>
          <w:rFonts w:ascii="Times New Roman" w:hAnsi="Times New Roman" w:cs="Times New Roman"/>
          <w:i w:val="0"/>
          <w:color w:val="000000" w:themeColor="text1"/>
          <w:sz w:val="22"/>
          <w:szCs w:val="22"/>
        </w:rPr>
        <w:t>Useful Japanese Dictionary for Vietnamese</w:t>
      </w:r>
      <w:r w:rsidR="00276B6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  <w:r w:rsidR="000D21FD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system. It includes:</w:t>
      </w:r>
      <w:r w:rsidR="00DF2B55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 xml:space="preserve"> </w:t>
      </w:r>
    </w:p>
    <w:p w:rsidR="00C40B3D" w:rsidRPr="00276B6D" w:rsidRDefault="00C40B3D" w:rsidP="0022306C">
      <w:pPr>
        <w:pStyle w:val="comment"/>
        <w:numPr>
          <w:ilvl w:val="0"/>
          <w:numId w:val="33"/>
        </w:numPr>
        <w:jc w:val="both"/>
        <w:rPr>
          <w:rFonts w:ascii="Times New Roman" w:hAnsi="Times New Roman" w:cs="Times New Roman"/>
          <w:i w:val="0"/>
          <w:color w:val="auto"/>
          <w:sz w:val="22"/>
          <w:szCs w:val="22"/>
        </w:rPr>
      </w:pPr>
      <w:r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Class diagrams that describe the static relation of all classes in the system</w:t>
      </w:r>
      <w:r w:rsidR="00342499" w:rsidRPr="00276B6D">
        <w:rPr>
          <w:rFonts w:ascii="Times New Roman" w:hAnsi="Times New Roman" w:cs="Times New Roman"/>
          <w:i w:val="0"/>
          <w:color w:val="auto"/>
          <w:sz w:val="22"/>
          <w:szCs w:val="22"/>
        </w:rPr>
        <w:t>.</w:t>
      </w:r>
    </w:p>
    <w:p w:rsidR="00635082" w:rsidRPr="00276B6D" w:rsidRDefault="00635082" w:rsidP="00635082">
      <w:pPr>
        <w:pStyle w:val="Heading2"/>
        <w:numPr>
          <w:ilvl w:val="1"/>
          <w:numId w:val="1"/>
        </w:numPr>
        <w:tabs>
          <w:tab w:val="num" w:pos="700"/>
        </w:tabs>
        <w:ind w:left="700" w:hanging="700"/>
        <w:rPr>
          <w:rFonts w:ascii="Times New Roman" w:hAnsi="Times New Roman" w:cs="Times New Roman"/>
          <w:lang w:eastAsia="ja-JP"/>
        </w:rPr>
      </w:pPr>
      <w:bookmarkStart w:id="23" w:name="_Toc39028747"/>
      <w:bookmarkStart w:id="24" w:name="_Toc41542889"/>
      <w:bookmarkStart w:id="25" w:name="_Toc54775545"/>
      <w:bookmarkStart w:id="26" w:name="_Toc128798174"/>
      <w:bookmarkStart w:id="27" w:name="_Toc391909274"/>
      <w:r w:rsidRPr="00276B6D">
        <w:rPr>
          <w:rFonts w:ascii="Times New Roman" w:hAnsi="Times New Roman" w:cs="Times New Roman"/>
        </w:rPr>
        <w:t xml:space="preserve">Definitions, Acronyms and </w:t>
      </w:r>
      <w:bookmarkEnd w:id="23"/>
      <w:r w:rsidRPr="00276B6D">
        <w:rPr>
          <w:rFonts w:ascii="Times New Roman" w:hAnsi="Times New Roman" w:cs="Times New Roman"/>
        </w:rPr>
        <w:t>Abbreviations</w:t>
      </w:r>
      <w:bookmarkEnd w:id="24"/>
      <w:bookmarkEnd w:id="25"/>
      <w:bookmarkEnd w:id="26"/>
      <w:bookmarkEnd w:id="27"/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tbl>
      <w:tblPr>
        <w:tblW w:w="0" w:type="auto"/>
        <w:jc w:val="center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75"/>
        <w:gridCol w:w="3168"/>
        <w:gridCol w:w="3033"/>
      </w:tblGrid>
      <w:tr w:rsidR="00635082" w:rsidRPr="00276B6D" w:rsidTr="00342499">
        <w:trPr>
          <w:jc w:val="center"/>
        </w:trPr>
        <w:tc>
          <w:tcPr>
            <w:tcW w:w="1975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Abbreviations</w:t>
            </w:r>
          </w:p>
        </w:tc>
        <w:tc>
          <w:tcPr>
            <w:tcW w:w="3168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Description</w:t>
            </w:r>
          </w:p>
        </w:tc>
        <w:tc>
          <w:tcPr>
            <w:tcW w:w="3033" w:type="dxa"/>
            <w:shd w:val="clear" w:color="auto" w:fill="FFE8E1"/>
          </w:tcPr>
          <w:p w:rsidR="00635082" w:rsidRPr="00276B6D" w:rsidRDefault="00635082" w:rsidP="00000E38">
            <w:pPr>
              <w:pStyle w:val="NormalTableHeader"/>
              <w:keepNext w:val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Comment</w:t>
            </w:r>
          </w:p>
        </w:tc>
      </w:tr>
      <w:tr w:rsidR="00635082" w:rsidRPr="00276B6D" w:rsidTr="00342499">
        <w:trPr>
          <w:jc w:val="center"/>
        </w:trPr>
        <w:tc>
          <w:tcPr>
            <w:tcW w:w="1975" w:type="dxa"/>
          </w:tcPr>
          <w:p w:rsidR="00635082" w:rsidRPr="00276B6D" w:rsidRDefault="00635082" w:rsidP="00B17AE1">
            <w:pPr>
              <w:pStyle w:val="comment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MVC</w:t>
            </w:r>
          </w:p>
        </w:tc>
        <w:tc>
          <w:tcPr>
            <w:tcW w:w="3168" w:type="dxa"/>
          </w:tcPr>
          <w:p w:rsidR="00635082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 V</w:t>
            </w:r>
            <w:r w:rsidR="00635082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iew Control model</w:t>
            </w:r>
          </w:p>
        </w:tc>
        <w:tc>
          <w:tcPr>
            <w:tcW w:w="3033" w:type="dxa"/>
          </w:tcPr>
          <w:p w:rsidR="00635082" w:rsidRPr="00276B6D" w:rsidRDefault="00635082" w:rsidP="00C874E6">
            <w:pPr>
              <w:pStyle w:val="comment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35082" w:rsidRPr="00276B6D" w:rsidRDefault="00635082">
      <w:pPr>
        <w:pStyle w:val="comment"/>
        <w:rPr>
          <w:rFonts w:ascii="Times New Roman" w:hAnsi="Times New Roman" w:cs="Times New Roman"/>
          <w:i w:val="0"/>
          <w:color w:val="auto"/>
          <w:sz w:val="22"/>
          <w:szCs w:val="22"/>
        </w:rPr>
      </w:pPr>
    </w:p>
    <w:p w:rsidR="00C40B3D" w:rsidRPr="00276B6D" w:rsidRDefault="00C40B3D">
      <w:pPr>
        <w:pStyle w:val="Heading1"/>
        <w:rPr>
          <w:rFonts w:ascii="Times New Roman" w:hAnsi="Times New Roman" w:cs="Times New Roman"/>
          <w:color w:val="800000"/>
          <w:sz w:val="22"/>
          <w:szCs w:val="22"/>
        </w:rPr>
      </w:pPr>
      <w:bookmarkStart w:id="28" w:name="_Toc391909275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22"/>
      <w:r w:rsidRPr="00276B6D">
        <w:rPr>
          <w:rFonts w:ascii="Times New Roman" w:hAnsi="Times New Roman" w:cs="Times New Roman"/>
          <w:color w:val="800000"/>
          <w:sz w:val="22"/>
          <w:szCs w:val="22"/>
        </w:rPr>
        <w:lastRenderedPageBreak/>
        <w:t>Packages</w:t>
      </w:r>
      <w:bookmarkEnd w:id="28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15"/>
        <w:gridCol w:w="2328"/>
        <w:gridCol w:w="1418"/>
        <w:gridCol w:w="4643"/>
      </w:tblGrid>
      <w:tr w:rsidR="00C40B3D" w:rsidRPr="00276B6D" w:rsidTr="00D60122">
        <w:trPr>
          <w:jc w:val="center"/>
        </w:trPr>
        <w:tc>
          <w:tcPr>
            <w:tcW w:w="61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2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Package</w:t>
            </w:r>
          </w:p>
        </w:tc>
        <w:tc>
          <w:tcPr>
            <w:tcW w:w="141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Language</w:t>
            </w:r>
          </w:p>
        </w:tc>
        <w:tc>
          <w:tcPr>
            <w:tcW w:w="4643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B17AE1">
            <w:pPr>
              <w:pStyle w:val="comment"/>
              <w:numPr>
                <w:ilvl w:val="0"/>
                <w:numId w:val="25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01</w:t>
            </w:r>
          </w:p>
        </w:tc>
        <w:tc>
          <w:tcPr>
            <w:tcW w:w="232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1418" w:type="dxa"/>
          </w:tcPr>
          <w:p w:rsidR="00C40B3D" w:rsidRPr="00276B6D" w:rsidRDefault="00583F6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HP</w:t>
            </w:r>
          </w:p>
        </w:tc>
        <w:tc>
          <w:tcPr>
            <w:tcW w:w="4643" w:type="dxa"/>
          </w:tcPr>
          <w:p w:rsidR="00C40B3D" w:rsidRPr="00276B6D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all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information of User, or perform register, reset password</w:t>
            </w:r>
            <w:r w:rsidR="0034249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Admin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Manage User,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Vocabulary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proofErr w:type="gram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Grammar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,</w:t>
            </w:r>
            <w:proofErr w:type="gram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 Kanji,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ReadingDocument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TrainingListening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 xml:space="preserve">, </w:t>
            </w:r>
            <w:proofErr w:type="spellStart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Video</w:t>
            </w:r>
            <w:proofErr w:type="spellEnd"/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  <w:t>, Contact, Sentence, Conversation, Test.</w:t>
            </w:r>
          </w:p>
        </w:tc>
      </w:tr>
      <w:tr w:rsidR="00C40B3D" w:rsidRPr="00276B6D" w:rsidTr="00D60122">
        <w:trPr>
          <w:jc w:val="center"/>
        </w:trPr>
        <w:tc>
          <w:tcPr>
            <w:tcW w:w="615" w:type="dxa"/>
          </w:tcPr>
          <w:p w:rsidR="00C40B3D" w:rsidRPr="00276B6D" w:rsidRDefault="00C40B3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</w:t>
            </w:r>
            <w:r w:rsidR="00D601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bulary</w:t>
            </w:r>
          </w:p>
        </w:tc>
        <w:tc>
          <w:tcPr>
            <w:tcW w:w="1418" w:type="dxa"/>
          </w:tcPr>
          <w:p w:rsidR="00C40B3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C40B3D" w:rsidRPr="00276B6D" w:rsidRDefault="00B468F7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Vocabulary.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Grammar.</w:t>
            </w:r>
          </w:p>
        </w:tc>
      </w:tr>
      <w:tr w:rsidR="00AA351D" w:rsidRPr="00276B6D" w:rsidTr="00D60122">
        <w:trPr>
          <w:jc w:val="center"/>
        </w:trPr>
        <w:tc>
          <w:tcPr>
            <w:tcW w:w="615" w:type="dxa"/>
          </w:tcPr>
          <w:p w:rsidR="00AA351D" w:rsidRPr="00276B6D" w:rsidRDefault="00AA351D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AA351D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1418" w:type="dxa"/>
          </w:tcPr>
          <w:p w:rsidR="00AA351D" w:rsidRPr="00276B6D" w:rsidRDefault="00342499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PHP</w:t>
            </w:r>
          </w:p>
        </w:tc>
        <w:tc>
          <w:tcPr>
            <w:tcW w:w="4643" w:type="dxa"/>
          </w:tcPr>
          <w:p w:rsidR="00AA351D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Kanji.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ReadingDocumnet</w:t>
            </w:r>
            <w:proofErr w:type="spellEnd"/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Document.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Listen.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Video.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Contact </w:t>
            </w: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 Q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&amp;A, opinion).</w:t>
            </w:r>
          </w:p>
        </w:tc>
      </w:tr>
      <w:tr w:rsidR="00B468F7" w:rsidRPr="00276B6D" w:rsidTr="00D60122">
        <w:trPr>
          <w:jc w:val="center"/>
        </w:trPr>
        <w:tc>
          <w:tcPr>
            <w:tcW w:w="615" w:type="dxa"/>
          </w:tcPr>
          <w:p w:rsidR="00B468F7" w:rsidRPr="00276B6D" w:rsidRDefault="00B468F7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B468F7" w:rsidRPr="00276B6D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Sentence</w:t>
            </w:r>
          </w:p>
        </w:tc>
        <w:tc>
          <w:tcPr>
            <w:tcW w:w="1418" w:type="dxa"/>
          </w:tcPr>
          <w:p w:rsidR="00B468F7" w:rsidRP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B468F7" w:rsidRPr="00276B6D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fr-FR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Sentence.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Store all information of Conversation.</w:t>
            </w:r>
          </w:p>
        </w:tc>
      </w:tr>
      <w:tr w:rsidR="00D60122" w:rsidRPr="00276B6D" w:rsidTr="00D60122">
        <w:trPr>
          <w:jc w:val="center"/>
        </w:trPr>
        <w:tc>
          <w:tcPr>
            <w:tcW w:w="615" w:type="dxa"/>
          </w:tcPr>
          <w:p w:rsidR="00D60122" w:rsidRPr="00276B6D" w:rsidRDefault="00D60122" w:rsidP="00C874E6">
            <w:pPr>
              <w:pStyle w:val="comment"/>
              <w:numPr>
                <w:ilvl w:val="0"/>
                <w:numId w:val="2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32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1418" w:type="dxa"/>
          </w:tcPr>
          <w:p w:rsidR="00D60122" w:rsidRDefault="00D60122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PHP</w:t>
            </w:r>
          </w:p>
        </w:tc>
        <w:tc>
          <w:tcPr>
            <w:tcW w:w="4643" w:type="dxa"/>
          </w:tcPr>
          <w:p w:rsidR="00D60122" w:rsidRDefault="00D60122" w:rsidP="00D6012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Store all information of </w:t>
            </w:r>
            <w:proofErr w:type="gram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Test(</w:t>
            </w:r>
            <w:proofErr w:type="gram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question, answer, tracking mark..).</w:t>
            </w:r>
          </w:p>
        </w:tc>
      </w:tr>
    </w:tbl>
    <w:p w:rsidR="00C40B3D" w:rsidRPr="00276B6D" w:rsidRDefault="00C40B3D">
      <w:pPr>
        <w:rPr>
          <w:rFonts w:ascii="Times New Roman" w:hAnsi="Times New Roman" w:cs="Times New Roman"/>
          <w:sz w:val="22"/>
          <w:szCs w:val="22"/>
          <w:lang w:val="fr-FR"/>
        </w:rPr>
      </w:pPr>
    </w:p>
    <w:p w:rsidR="00C401B9" w:rsidRPr="0007504A" w:rsidRDefault="00C401B9" w:rsidP="00C401B9">
      <w:pPr>
        <w:pStyle w:val="Heading2"/>
        <w:rPr>
          <w:rFonts w:ascii="Times New Roman" w:hAnsi="Times New Roman" w:cs="Times New Roman"/>
        </w:rPr>
      </w:pPr>
      <w:bookmarkStart w:id="29" w:name="_Toc391909280"/>
      <w:bookmarkStart w:id="30" w:name="_Toc391909276"/>
      <w:r w:rsidRPr="00C443AC">
        <w:rPr>
          <w:rFonts w:ascii="Times New Roman" w:hAnsi="Times New Roman"/>
        </w:rPr>
        <w:lastRenderedPageBreak/>
        <w:t>Common</w:t>
      </w:r>
      <w:r w:rsidRPr="00276B6D">
        <w:rPr>
          <w:rFonts w:ascii="Times New Roman" w:hAnsi="Times New Roman" w:cs="Times New Roman"/>
        </w:rPr>
        <w:t xml:space="preserve"> Package</w:t>
      </w:r>
      <w:bookmarkEnd w:id="29"/>
    </w:p>
    <w:p w:rsidR="00C401B9" w:rsidRPr="00276B6D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1" w:name="_Toc391909281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1"/>
    </w:p>
    <w:p w:rsidR="00C401B9" w:rsidRPr="00276B6D" w:rsidRDefault="009E36D9" w:rsidP="00C401B9">
      <w:pPr>
        <w:pStyle w:val="comment"/>
        <w:ind w:left="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napToGrid/>
          <w:sz w:val="22"/>
          <w:szCs w:val="22"/>
        </w:rPr>
        <w:drawing>
          <wp:inline distT="0" distB="0" distL="0" distR="0">
            <wp:extent cx="558038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on 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B9" w:rsidRPr="00276B6D" w:rsidRDefault="00FA7A7F" w:rsidP="00C401B9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</w:t>
      </w:r>
      <w:r w:rsidR="00C401B9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C401B9">
        <w:rPr>
          <w:rFonts w:ascii="Times New Roman" w:hAnsi="Times New Roman" w:cs="Times New Roman"/>
          <w:b/>
          <w:color w:val="auto"/>
          <w:sz w:val="22"/>
          <w:szCs w:val="22"/>
        </w:rPr>
        <w:t xml:space="preserve">Admin </w:t>
      </w:r>
      <w:r w:rsidR="00C401B9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5"/>
        <w:gridCol w:w="2550"/>
        <w:gridCol w:w="5809"/>
      </w:tblGrid>
      <w:tr w:rsidR="00C401B9" w:rsidRPr="00276B6D" w:rsidTr="00F13198">
        <w:trPr>
          <w:jc w:val="center"/>
        </w:trPr>
        <w:tc>
          <w:tcPr>
            <w:tcW w:w="645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50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0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Pr="00276B6D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Pr="00276B6D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550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645" w:type="dxa"/>
          </w:tcPr>
          <w:p w:rsidR="00C401B9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2550" w:type="dxa"/>
          </w:tcPr>
          <w:p w:rsidR="00C401B9" w:rsidRPr="00C92C63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SearchController</w:t>
            </w:r>
            <w:proofErr w:type="spellEnd"/>
          </w:p>
        </w:tc>
        <w:tc>
          <w:tcPr>
            <w:tcW w:w="580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5C78A1" w:rsidRDefault="00C401B9" w:rsidP="00C401B9">
      <w:pPr>
        <w:ind w:left="0"/>
        <w:rPr>
          <w:lang w:eastAsia="ja-JP"/>
        </w:rPr>
      </w:pPr>
    </w:p>
    <w:p w:rsidR="00C401B9" w:rsidRPr="00000A2F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2" w:name="_Toc39190928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2"/>
    </w:p>
    <w:p w:rsidR="00C401B9" w:rsidRPr="00276B6D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536"/>
        <w:gridCol w:w="992"/>
        <w:gridCol w:w="1134"/>
        <w:gridCol w:w="992"/>
        <w:gridCol w:w="3793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793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V_id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V_hiragana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V_romaji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V_status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</w:pPr>
            <w:proofErr w:type="spellStart"/>
            <w:r w:rsidRPr="00D80DCB">
              <w:rPr>
                <w:szCs w:val="24"/>
              </w:rPr>
              <w:t>M_id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M_meaningvn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M_category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D80DCB" w:rsidRDefault="00C401B9" w:rsidP="00F13198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M_kanji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53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M_specialized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793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000A2F" w:rsidRDefault="00C401B9" w:rsidP="00C401B9">
      <w:pPr>
        <w:ind w:left="0"/>
        <w:rPr>
          <w:lang w:eastAsia="ja-JP"/>
        </w:rPr>
      </w:pPr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getVocabularyByHiragana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9D2795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getMeaningsSpecializedByVocabId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9D2795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getSencencesByMeaningId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getMeaningsByVocabId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5C78A1" w:rsidRDefault="00C401B9" w:rsidP="00C401B9">
      <w:pPr>
        <w:rPr>
          <w:lang w:eastAsia="ja-JP"/>
        </w:rPr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3" w:name="_Toc391909284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3"/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G_use</w:t>
            </w:r>
            <w:proofErr w:type="spellEnd"/>
          </w:p>
        </w:tc>
        <w:tc>
          <w:tcPr>
            <w:tcW w:w="96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2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Default="00C401B9" w:rsidP="00C401B9">
      <w:pPr>
        <w:rPr>
          <w:lang w:eastAsia="ja-JP"/>
        </w:rPr>
      </w:pPr>
    </w:p>
    <w:p w:rsidR="009E36D9" w:rsidRPr="00000A2F" w:rsidRDefault="009E36D9" w:rsidP="00C401B9">
      <w:pPr>
        <w:rPr>
          <w:lang w:eastAsia="ja-JP"/>
        </w:rPr>
      </w:pPr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getGrammarByHiragana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9D2795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getSentenceByGrammarId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401B9" w:rsidRPr="005C78A1" w:rsidRDefault="00C401B9" w:rsidP="00C401B9">
      <w:pPr>
        <w:ind w:left="0"/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4" w:name="_Toc391909287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Video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4"/>
    </w:p>
    <w:p w:rsidR="00C401B9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          </w:t>
      </w: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Vi_id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Vi_title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Vi_link</w:t>
            </w:r>
            <w:proofErr w:type="spellEnd"/>
          </w:p>
        </w:tc>
        <w:tc>
          <w:tcPr>
            <w:tcW w:w="96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Default="00C401B9" w:rsidP="00C401B9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cs="Arial"/>
          <w:b w:val="0"/>
          <w:sz w:val="20"/>
          <w:szCs w:val="20"/>
          <w:lang w:eastAsia="ja-JP"/>
        </w:rPr>
        <w:t xml:space="preserve">           </w:t>
      </w: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9D279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getVideoByTitle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5C78A1" w:rsidRDefault="00C401B9" w:rsidP="00C401B9">
      <w:pPr>
        <w:ind w:left="0"/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35" w:name="_Toc391909291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Conversation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5"/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819"/>
        <w:gridCol w:w="1276"/>
        <w:gridCol w:w="992"/>
        <w:gridCol w:w="1134"/>
        <w:gridCol w:w="3226"/>
      </w:tblGrid>
      <w:tr w:rsidR="00C401B9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81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81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C_id</w:t>
            </w:r>
            <w:proofErr w:type="spellEnd"/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81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C_level</w:t>
            </w:r>
            <w:proofErr w:type="spellEnd"/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819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C_title</w:t>
            </w:r>
            <w:proofErr w:type="spellEnd"/>
          </w:p>
        </w:tc>
        <w:tc>
          <w:tcPr>
            <w:tcW w:w="1276" w:type="dxa"/>
          </w:tcPr>
          <w:p w:rsidR="00C401B9" w:rsidRPr="00E5627F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C_image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Con_id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Con_title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Con_hiragana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Con_romaji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401B9" w:rsidRPr="00276B6D" w:rsidTr="00F13198">
        <w:trPr>
          <w:jc w:val="center"/>
        </w:trPr>
        <w:tc>
          <w:tcPr>
            <w:tcW w:w="557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819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Con_meaning</w:t>
            </w:r>
            <w:proofErr w:type="spellEnd"/>
          </w:p>
        </w:tc>
        <w:tc>
          <w:tcPr>
            <w:tcW w:w="1276" w:type="dxa"/>
          </w:tcPr>
          <w:p w:rsidR="00C401B9" w:rsidRDefault="00C401B9" w:rsidP="00F13198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C401B9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9D2795" w:rsidRDefault="00C401B9" w:rsidP="00C401B9">
      <w:pPr>
        <w:rPr>
          <w:lang w:eastAsia="ja-JP"/>
        </w:rPr>
      </w:pPr>
    </w:p>
    <w:p w:rsidR="00C401B9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029"/>
        <w:gridCol w:w="4076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02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29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E27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getConversationContentByHiragana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</w:tbl>
    <w:p w:rsidR="00C401B9" w:rsidRPr="00000A2F" w:rsidRDefault="00C401B9" w:rsidP="00C401B9"/>
    <w:p w:rsidR="00C401B9" w:rsidRDefault="00C401B9" w:rsidP="00C401B9">
      <w:pPr>
        <w:pStyle w:val="Heading3"/>
      </w:pPr>
      <w:proofErr w:type="spellStart"/>
      <w:r>
        <w:t>SearchController</w:t>
      </w:r>
      <w:proofErr w:type="spellEnd"/>
    </w:p>
    <w:p w:rsidR="00C401B9" w:rsidRPr="00276B6D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C401B9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556" w:type="dxa"/>
          </w:tcPr>
          <w:p w:rsidR="00C401B9" w:rsidRPr="00276B6D" w:rsidRDefault="00C401B9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401B9" w:rsidRPr="00276B6D" w:rsidRDefault="00C401B9" w:rsidP="00C401B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C401B9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C401B9" w:rsidRPr="00276B6D" w:rsidRDefault="00C401B9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1B9" w:rsidRPr="00276B6D" w:rsidTr="00F13198">
        <w:trPr>
          <w:jc w:val="center"/>
        </w:trPr>
        <w:tc>
          <w:tcPr>
            <w:tcW w:w="899" w:type="dxa"/>
          </w:tcPr>
          <w:p w:rsidR="00C401B9" w:rsidRPr="00276B6D" w:rsidRDefault="00C401B9" w:rsidP="0022306C">
            <w:pPr>
              <w:pStyle w:val="comment"/>
              <w:numPr>
                <w:ilvl w:val="0"/>
                <w:numId w:val="5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C401B9" w:rsidRPr="007E279B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E279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searchResults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C401B9" w:rsidRPr="00276B6D" w:rsidRDefault="00C401B9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Display result search</w:t>
            </w:r>
          </w:p>
        </w:tc>
      </w:tr>
    </w:tbl>
    <w:p w:rsidR="00C401B9" w:rsidRPr="007E279B" w:rsidRDefault="00C401B9" w:rsidP="00C401B9">
      <w:pPr>
        <w:ind w:left="0"/>
      </w:pPr>
    </w:p>
    <w:p w:rsidR="00C40B3D" w:rsidRPr="00276B6D" w:rsidRDefault="001703EF">
      <w:pPr>
        <w:pStyle w:val="Heading2"/>
        <w:rPr>
          <w:rFonts w:ascii="Times New Roman" w:hAnsi="Times New Roman" w:cs="Times New Roman"/>
        </w:rPr>
      </w:pPr>
      <w:r w:rsidRPr="00C443AC">
        <w:rPr>
          <w:rFonts w:ascii="Times New Roman" w:hAnsi="Times New Roman"/>
        </w:rPr>
        <w:lastRenderedPageBreak/>
        <w:t xml:space="preserve">Account management </w:t>
      </w:r>
      <w:r w:rsidR="00C40B3D" w:rsidRPr="00276B6D">
        <w:rPr>
          <w:rFonts w:ascii="Times New Roman" w:hAnsi="Times New Roman" w:cs="Times New Roman"/>
        </w:rPr>
        <w:t>Package</w:t>
      </w:r>
      <w:bookmarkEnd w:id="30"/>
    </w:p>
    <w:p w:rsidR="00C40B3D" w:rsidRPr="00276B6D" w:rsidRDefault="00C40B3D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6" w:name="_Toc391909277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36"/>
    </w:p>
    <w:p w:rsidR="00FB3753" w:rsidRPr="00276B6D" w:rsidRDefault="00A40A37" w:rsidP="00DF2B55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05A4771A" wp14:editId="1179D858">
            <wp:extent cx="5580380" cy="38201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clas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3D" w:rsidRPr="00276B6D" w:rsidRDefault="00FA7A7F" w:rsidP="00DF2B55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2</w:t>
      </w:r>
      <w:r w:rsidR="00DF2B55" w:rsidRPr="00276B6D">
        <w:rPr>
          <w:rFonts w:ascii="Times New Roman" w:hAnsi="Times New Roman" w:cs="Times New Roman"/>
          <w:b/>
          <w:color w:val="auto"/>
          <w:sz w:val="22"/>
          <w:szCs w:val="22"/>
        </w:rPr>
        <w:t>: Class diagram user package</w:t>
      </w:r>
    </w:p>
    <w:p w:rsidR="00DF2B55" w:rsidRPr="00276B6D" w:rsidRDefault="00DF2B55">
      <w:pPr>
        <w:pStyle w:val="comment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1"/>
        <w:gridCol w:w="5857"/>
      </w:tblGrid>
      <w:tr w:rsidR="00C40B3D" w:rsidRPr="00276B6D" w:rsidTr="00DF2B55">
        <w:trPr>
          <w:jc w:val="center"/>
        </w:trPr>
        <w:tc>
          <w:tcPr>
            <w:tcW w:w="648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DF2B55">
        <w:trPr>
          <w:jc w:val="center"/>
        </w:trPr>
        <w:tc>
          <w:tcPr>
            <w:tcW w:w="648" w:type="dxa"/>
          </w:tcPr>
          <w:p w:rsidR="00C40B3D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40B3D" w:rsidRPr="009B3805" w:rsidRDefault="00AA351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 w:rsidR="009B380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40B3D" w:rsidRPr="00276B6D" w:rsidRDefault="00C40B3D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E2B56" w:rsidRPr="00276B6D" w:rsidTr="00DF2B55">
        <w:trPr>
          <w:jc w:val="center"/>
        </w:trPr>
        <w:tc>
          <w:tcPr>
            <w:tcW w:w="648" w:type="dxa"/>
          </w:tcPr>
          <w:p w:rsidR="00FE2B56" w:rsidRPr="00276B6D" w:rsidRDefault="00C874E6" w:rsidP="00C874E6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FE2B56" w:rsidRPr="00276B6D" w:rsidRDefault="00FE2B56" w:rsidP="00C874E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874E6" w:rsidRPr="00276B6D" w:rsidRDefault="00C874E6" w:rsidP="00230502">
      <w:pPr>
        <w:ind w:left="0"/>
        <w:rPr>
          <w:rFonts w:ascii="Times New Roman" w:hAnsi="Times New Roman" w:cs="Times New Roman"/>
          <w:b/>
          <w:sz w:val="22"/>
          <w:szCs w:val="22"/>
          <w:lang w:eastAsia="ja-JP"/>
        </w:rPr>
      </w:pPr>
    </w:p>
    <w:p w:rsidR="00230502" w:rsidRDefault="00230502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61EC5" w:rsidRPr="00276B6D" w:rsidRDefault="00261EC5" w:rsidP="00230502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FE2B56" w:rsidRPr="00276B6D" w:rsidRDefault="00FE2B56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7" w:name="_Toc391909278"/>
      <w:r w:rsidRPr="00276B6D">
        <w:rPr>
          <w:rFonts w:ascii="Times New Roman" w:hAnsi="Times New Roman" w:cs="Times New Roman"/>
          <w:sz w:val="22"/>
          <w:szCs w:val="22"/>
          <w:lang w:val="vi-VN"/>
        </w:rPr>
        <w:lastRenderedPageBreak/>
        <w:t>Model_User</w:t>
      </w:r>
      <w:r w:rsidR="00C40B3D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7"/>
    </w:p>
    <w:p w:rsidR="00C874E6" w:rsidRDefault="00C40B3D" w:rsidP="00CA0F1D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992"/>
        <w:gridCol w:w="1276"/>
        <w:gridCol w:w="3367"/>
      </w:tblGrid>
      <w:tr w:rsidR="00AB22A3" w:rsidRPr="00276B6D" w:rsidTr="00AB22A3">
        <w:trPr>
          <w:jc w:val="center"/>
        </w:trPr>
        <w:tc>
          <w:tcPr>
            <w:tcW w:w="556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AB22A3" w:rsidRPr="00276B6D" w:rsidRDefault="00AB22A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Pr="00276B6D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B22A3" w:rsidRPr="00276B6D" w:rsidTr="00AB22A3">
        <w:trPr>
          <w:jc w:val="center"/>
        </w:trPr>
        <w:tc>
          <w:tcPr>
            <w:tcW w:w="556" w:type="dxa"/>
          </w:tcPr>
          <w:p w:rsidR="00AB22A3" w:rsidRDefault="00AB22A3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AB22A3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B22A3" w:rsidRPr="00276B6D" w:rsidRDefault="00AB22A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AB22A3" w:rsidRPr="00276B6D" w:rsidRDefault="00AB22A3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AB22A3" w:rsidRPr="00AB22A3" w:rsidRDefault="00AB22A3" w:rsidP="00AB22A3">
      <w:pPr>
        <w:rPr>
          <w:lang w:eastAsia="ja-JP"/>
        </w:rPr>
      </w:pPr>
    </w:p>
    <w:p w:rsidR="00C40B3D" w:rsidRPr="00276B6D" w:rsidRDefault="00C874E6" w:rsidP="00342499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</w:r>
      <w:r w:rsidR="00C40B3D"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C40B3D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C40B3D" w:rsidRPr="00276B6D" w:rsidRDefault="00FE2B56" w:rsidP="00FE2B5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</w:r>
            <w:r w:rsidR="00C40B3D"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95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C40B3D" w:rsidRPr="00276B6D" w:rsidRDefault="00C40B3D" w:rsidP="00BD3B0C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40B3D" w:rsidRPr="00276B6D" w:rsidTr="00BE6CF5">
        <w:trPr>
          <w:jc w:val="center"/>
        </w:trPr>
        <w:tc>
          <w:tcPr>
            <w:tcW w:w="899" w:type="dxa"/>
          </w:tcPr>
          <w:p w:rsidR="00C40B3D" w:rsidRPr="00276B6D" w:rsidRDefault="00C40B3D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40B3D" w:rsidRPr="00276B6D" w:rsidRDefault="00552C1C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addUser</w:t>
            </w:r>
            <w:proofErr w:type="spellEnd"/>
            <w:r w:rsidR="00646F96" w:rsidRPr="00646F9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703A58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40B3D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646F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</w:t>
            </w:r>
            <w:proofErr w:type="spellEnd"/>
            <w:r w:rsidR="00CA0F1D"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CE3169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checkLogin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Resetpassword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E3169" w:rsidRPr="00276B6D" w:rsidTr="00BE6CF5">
        <w:trPr>
          <w:jc w:val="center"/>
        </w:trPr>
        <w:tc>
          <w:tcPr>
            <w:tcW w:w="899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2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E3169" w:rsidRPr="00276B6D" w:rsidRDefault="0026007E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290D03" w:rsidRPr="00276B6D" w:rsidRDefault="00290D03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38" w:name="_Toc391909279"/>
      <w:r w:rsidRPr="00276B6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38"/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290D03" w:rsidRPr="00276B6D" w:rsidTr="00BE6CF5">
        <w:trPr>
          <w:jc w:val="center"/>
        </w:trPr>
        <w:tc>
          <w:tcPr>
            <w:tcW w:w="55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556" w:type="dxa"/>
          </w:tcPr>
          <w:p w:rsidR="00290D03" w:rsidRPr="00276B6D" w:rsidRDefault="00290D03" w:rsidP="00290D03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290D03" w:rsidRPr="00276B6D" w:rsidRDefault="00290D03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290D03" w:rsidRPr="00276B6D" w:rsidRDefault="00290D03" w:rsidP="00CE3169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90D03" w:rsidRPr="00276B6D" w:rsidRDefault="00290D03" w:rsidP="00290D03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290D03" w:rsidRPr="00276B6D" w:rsidTr="00BE6CF5">
        <w:trPr>
          <w:jc w:val="center"/>
        </w:trPr>
        <w:tc>
          <w:tcPr>
            <w:tcW w:w="899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290D03" w:rsidRPr="00276B6D" w:rsidRDefault="00290D03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registration</w:t>
            </w:r>
            <w:r w:rsidR="00291622"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</w:t>
            </w:r>
            <w:r w:rsidR="00290D03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290D03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Register new account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Login()</w:t>
            </w:r>
          </w:p>
        </w:tc>
        <w:tc>
          <w:tcPr>
            <w:tcW w:w="5352" w:type="dxa"/>
          </w:tcPr>
          <w:p w:rsidR="00290D03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Login to website</w:t>
            </w:r>
          </w:p>
        </w:tc>
      </w:tr>
      <w:tr w:rsidR="00290D03" w:rsidRPr="00276B6D" w:rsidTr="00BE6CF5">
        <w:trPr>
          <w:jc w:val="center"/>
        </w:trPr>
        <w:tc>
          <w:tcPr>
            <w:tcW w:w="899" w:type="dxa"/>
          </w:tcPr>
          <w:p w:rsidR="00290D03" w:rsidRPr="00276B6D" w:rsidRDefault="00290D03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290D03" w:rsidRPr="00276B6D" w:rsidRDefault="00A27410" w:rsidP="00EF050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Logout()</w:t>
            </w:r>
          </w:p>
        </w:tc>
        <w:tc>
          <w:tcPr>
            <w:tcW w:w="5352" w:type="dxa"/>
          </w:tcPr>
          <w:p w:rsidR="00290D03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Logout website</w:t>
            </w:r>
          </w:p>
        </w:tc>
      </w:tr>
      <w:tr w:rsidR="00EF0504" w:rsidRPr="00276B6D" w:rsidTr="00BE6CF5">
        <w:trPr>
          <w:jc w:val="center"/>
        </w:trPr>
        <w:tc>
          <w:tcPr>
            <w:tcW w:w="899" w:type="dxa"/>
          </w:tcPr>
          <w:p w:rsidR="00EF0504" w:rsidRPr="00276B6D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276B6D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forgotInfo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Reset password</w:t>
            </w:r>
          </w:p>
        </w:tc>
      </w:tr>
      <w:tr w:rsidR="00EF0504" w:rsidRPr="00276B6D" w:rsidTr="00BE6CF5">
        <w:trPr>
          <w:jc w:val="center"/>
        </w:trPr>
        <w:tc>
          <w:tcPr>
            <w:tcW w:w="899" w:type="dxa"/>
          </w:tcPr>
          <w:p w:rsidR="00EF0504" w:rsidRPr="00276B6D" w:rsidRDefault="00EF0504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F0504" w:rsidRPr="00276B6D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viewProfile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F0504" w:rsidRPr="00276B6D" w:rsidRDefault="00CB27F4" w:rsidP="00000E3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Profile</w:t>
            </w:r>
          </w:p>
        </w:tc>
      </w:tr>
      <w:tr w:rsidR="00A27410" w:rsidRPr="00276B6D" w:rsidTr="00BE6CF5">
        <w:trPr>
          <w:jc w:val="center"/>
        </w:trPr>
        <w:tc>
          <w:tcPr>
            <w:tcW w:w="899" w:type="dxa"/>
          </w:tcPr>
          <w:p w:rsidR="00A27410" w:rsidRPr="00276B6D" w:rsidRDefault="00A27410" w:rsidP="0022306C">
            <w:pPr>
              <w:pStyle w:val="comment"/>
              <w:numPr>
                <w:ilvl w:val="0"/>
                <w:numId w:val="30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27410" w:rsidRDefault="00A27410" w:rsidP="009D279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27410" w:rsidRDefault="00CB27F4" w:rsidP="00CB27F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account</w:t>
            </w:r>
          </w:p>
        </w:tc>
      </w:tr>
    </w:tbl>
    <w:p w:rsidR="00C401B9" w:rsidRDefault="00C401B9">
      <w:pPr>
        <w:pStyle w:val="Heading2"/>
      </w:pPr>
      <w:bookmarkStart w:id="39" w:name="_Toc391909293"/>
      <w:r>
        <w:t>Contact Package</w:t>
      </w: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291622" w:rsidRDefault="00291622" w:rsidP="00291622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 wp14:anchorId="628A7790" wp14:editId="7519A780">
            <wp:extent cx="5580380" cy="41306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ibuted clas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622" w:rsidRDefault="00291622" w:rsidP="00291622">
      <w:pPr>
        <w:pStyle w:val="comment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t xml:space="preserve">        </w:t>
      </w:r>
      <w:r w:rsidR="00FA7A7F">
        <w:rPr>
          <w:rFonts w:ascii="Times New Roman" w:hAnsi="Times New Roman" w:cs="Times New Roman"/>
          <w:b/>
          <w:color w:val="auto"/>
          <w:sz w:val="22"/>
          <w:szCs w:val="22"/>
        </w:rPr>
        <w:t>Figure 3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Contact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291622" w:rsidRPr="00291622" w:rsidRDefault="00291622" w:rsidP="00291622">
      <w:pPr>
        <w:pStyle w:val="comment"/>
        <w:jc w:val="center"/>
        <w:rPr>
          <w:rFonts w:ascii="Times New Roman" w:hAnsi="Times New Roman" w:cs="Times New Roman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1"/>
        <w:gridCol w:w="5857"/>
      </w:tblGrid>
      <w:tr w:rsidR="00CA0F1D" w:rsidRPr="00276B6D" w:rsidTr="00F13198">
        <w:trPr>
          <w:jc w:val="center"/>
        </w:trPr>
        <w:tc>
          <w:tcPr>
            <w:tcW w:w="648" w:type="dxa"/>
            <w:shd w:val="clear" w:color="auto" w:fill="FFE8E1"/>
          </w:tcPr>
          <w:p w:rsidR="00CA0F1D" w:rsidRPr="00276B6D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9" w:type="dxa"/>
            <w:shd w:val="clear" w:color="auto" w:fill="FFE8E1"/>
          </w:tcPr>
          <w:p w:rsidR="00CA0F1D" w:rsidRPr="00276B6D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CA0F1D" w:rsidRPr="00276B6D" w:rsidRDefault="00CA0F1D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A0F1D" w:rsidRPr="00276B6D" w:rsidTr="00F13198">
        <w:trPr>
          <w:jc w:val="center"/>
        </w:trPr>
        <w:tc>
          <w:tcPr>
            <w:tcW w:w="648" w:type="dxa"/>
          </w:tcPr>
          <w:p w:rsidR="00CA0F1D" w:rsidRPr="00276B6D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CA0F1D" w:rsidRPr="009B3805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_model</w:t>
            </w:r>
          </w:p>
        </w:tc>
        <w:tc>
          <w:tcPr>
            <w:tcW w:w="5897" w:type="dxa"/>
          </w:tcPr>
          <w:p w:rsidR="00CA0F1D" w:rsidRPr="00276B6D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CA0F1D" w:rsidRPr="00276B6D" w:rsidTr="00F13198">
        <w:trPr>
          <w:jc w:val="center"/>
        </w:trPr>
        <w:tc>
          <w:tcPr>
            <w:tcW w:w="648" w:type="dxa"/>
          </w:tcPr>
          <w:p w:rsidR="00CA0F1D" w:rsidRPr="00276B6D" w:rsidRDefault="00CA0F1D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CA0F1D" w:rsidRPr="00276B6D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UserController</w:t>
            </w:r>
          </w:p>
        </w:tc>
        <w:tc>
          <w:tcPr>
            <w:tcW w:w="5897" w:type="dxa"/>
          </w:tcPr>
          <w:p w:rsidR="00CA0F1D" w:rsidRPr="00276B6D" w:rsidRDefault="00CA0F1D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A0F1D" w:rsidRPr="00CA0F1D" w:rsidRDefault="00CA0F1D" w:rsidP="00CA0F1D">
      <w:pPr>
        <w:rPr>
          <w:lang w:eastAsia="ja-JP"/>
        </w:rPr>
      </w:pPr>
    </w:p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>
        <w:rPr>
          <w:rFonts w:ascii="Times New Roman" w:hAnsi="Times New Roman" w:cs="Times New Roman"/>
          <w:sz w:val="22"/>
          <w:szCs w:val="22"/>
        </w:rPr>
        <w:t>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844B23" w:rsidRPr="00276B6D" w:rsidRDefault="00844B23" w:rsidP="00844B23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p w:rsidR="00844B23" w:rsidRPr="00276B6D" w:rsidRDefault="00844B23" w:rsidP="00844B23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844B23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844B23" w:rsidRPr="00276B6D" w:rsidRDefault="00844B23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844B23" w:rsidRPr="00276B6D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844B23" w:rsidRPr="00276B6D" w:rsidRDefault="00844B23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add_contactopinion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add_contactQA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contribute_vocab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contribute_mean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C92C63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contribute_kanji</w:t>
            </w:r>
            <w:proofErr w:type="spellEnd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44B23" w:rsidRPr="00276B6D" w:rsidTr="00F13198">
        <w:trPr>
          <w:jc w:val="center"/>
        </w:trPr>
        <w:tc>
          <w:tcPr>
            <w:tcW w:w="899" w:type="dxa"/>
          </w:tcPr>
          <w:p w:rsidR="00844B23" w:rsidRPr="00276B6D" w:rsidRDefault="00844B23" w:rsidP="0022306C">
            <w:pPr>
              <w:pStyle w:val="comment"/>
              <w:numPr>
                <w:ilvl w:val="0"/>
                <w:numId w:val="5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844B23" w:rsidRPr="00CA0F1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A0F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contribute_grammar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844B23" w:rsidRPr="00276B6D" w:rsidRDefault="00844B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844B23" w:rsidRPr="00844B23" w:rsidRDefault="00844B23" w:rsidP="00844B23"/>
    <w:p w:rsidR="00C401B9" w:rsidRDefault="00C401B9" w:rsidP="00C401B9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UserController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172724" w:rsidRPr="00276B6D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172724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276B6D" w:rsidTr="00F13198">
        <w:trPr>
          <w:jc w:val="center"/>
        </w:trPr>
        <w:tc>
          <w:tcPr>
            <w:tcW w:w="556" w:type="dxa"/>
          </w:tcPr>
          <w:p w:rsidR="00172724" w:rsidRPr="00276B6D" w:rsidRDefault="00172724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72724" w:rsidRPr="00276B6D" w:rsidRDefault="00172724" w:rsidP="0017272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172724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172724" w:rsidRPr="00276B6D" w:rsidRDefault="00172724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contributedVocab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Vocabulary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contributedKanji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Kanji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contributedGrammar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Grammar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attributeOpinion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Opinion</w:t>
            </w:r>
          </w:p>
        </w:tc>
      </w:tr>
      <w:tr w:rsidR="00172724" w:rsidRPr="00276B6D" w:rsidTr="00F13198">
        <w:trPr>
          <w:jc w:val="center"/>
        </w:trPr>
        <w:tc>
          <w:tcPr>
            <w:tcW w:w="899" w:type="dxa"/>
          </w:tcPr>
          <w:p w:rsidR="00172724" w:rsidRPr="00276B6D" w:rsidRDefault="00172724" w:rsidP="0022306C">
            <w:pPr>
              <w:pStyle w:val="comment"/>
              <w:numPr>
                <w:ilvl w:val="0"/>
                <w:numId w:val="58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172724" w:rsidRPr="00276B6D" w:rsidRDefault="0017272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9162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attributeQA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172724" w:rsidRPr="00276B6D" w:rsidRDefault="00172724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Contributed QA</w:t>
            </w:r>
          </w:p>
        </w:tc>
      </w:tr>
    </w:tbl>
    <w:p w:rsidR="00172724" w:rsidRPr="00172724" w:rsidRDefault="00172724" w:rsidP="00172724"/>
    <w:p w:rsidR="00E44EEC" w:rsidRDefault="00E44EEC">
      <w:pPr>
        <w:pStyle w:val="Heading2"/>
      </w:pPr>
      <w:r w:rsidRPr="00C443AC">
        <w:rPr>
          <w:rFonts w:ascii="Times New Roman" w:hAnsi="Times New Roman"/>
        </w:rPr>
        <w:t>Practice manageme</w:t>
      </w:r>
      <w:r w:rsidR="00FA7A7F">
        <w:rPr>
          <w:rFonts w:ascii="Times New Roman" w:hAnsi="Times New Roman"/>
        </w:rPr>
        <w:t xml:space="preserve">nt </w:t>
      </w:r>
      <w:r>
        <w:rPr>
          <w:rFonts w:ascii="Times New Roman" w:hAnsi="Times New Roman"/>
        </w:rPr>
        <w:t>Package</w:t>
      </w:r>
    </w:p>
    <w:p w:rsidR="00E44EEC" w:rsidRDefault="00E44EEC" w:rsidP="00E44EEC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7A6742" w:rsidRDefault="009E36D9" w:rsidP="007A6742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>
            <wp:extent cx="5580380" cy="4064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 managemen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F58" w:rsidRDefault="00B24F58" w:rsidP="00B24F58">
      <w:pPr>
        <w:ind w:left="1440" w:firstLine="72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Figure 4</w:t>
      </w:r>
      <w:r w:rsidRPr="00276B6D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sz w:val="22"/>
          <w:szCs w:val="22"/>
        </w:rPr>
        <w:t>Practice</w:t>
      </w:r>
      <w:r w:rsidR="00E85623">
        <w:rPr>
          <w:rFonts w:ascii="Times New Roman" w:hAnsi="Times New Roman" w:cs="Times New Roman"/>
          <w:b/>
          <w:sz w:val="22"/>
          <w:szCs w:val="22"/>
        </w:rPr>
        <w:t xml:space="preserve"> management</w:t>
      </w:r>
      <w:r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Pr="00276B6D">
        <w:rPr>
          <w:rFonts w:ascii="Times New Roman" w:hAnsi="Times New Roman" w:cs="Times New Roman"/>
          <w:b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7"/>
        <w:gridCol w:w="2770"/>
        <w:gridCol w:w="5597"/>
      </w:tblGrid>
      <w:tr w:rsidR="0025193E" w:rsidRPr="00276B6D" w:rsidTr="00A95420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276B6D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276B6D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276B6D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276B6D" w:rsidTr="00A95420">
        <w:trPr>
          <w:jc w:val="center"/>
        </w:trPr>
        <w:tc>
          <w:tcPr>
            <w:tcW w:w="637" w:type="dxa"/>
          </w:tcPr>
          <w:p w:rsidR="0025193E" w:rsidRPr="00276B6D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276B6D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276B6D" w:rsidTr="00A95420">
        <w:trPr>
          <w:jc w:val="center"/>
        </w:trPr>
        <w:tc>
          <w:tcPr>
            <w:tcW w:w="637" w:type="dxa"/>
          </w:tcPr>
          <w:p w:rsidR="00B21F6A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B21F6A" w:rsidRPr="00B21F6A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Model_Conversation</w:t>
            </w:r>
            <w:proofErr w:type="spellEnd"/>
          </w:p>
        </w:tc>
        <w:tc>
          <w:tcPr>
            <w:tcW w:w="5597" w:type="dxa"/>
          </w:tcPr>
          <w:p w:rsidR="00B21F6A" w:rsidRPr="00276B6D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276B6D" w:rsidTr="00A95420">
        <w:trPr>
          <w:jc w:val="center"/>
        </w:trPr>
        <w:tc>
          <w:tcPr>
            <w:tcW w:w="637" w:type="dxa"/>
          </w:tcPr>
          <w:p w:rsidR="0025193E" w:rsidRPr="00276B6D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770" w:type="dxa"/>
          </w:tcPr>
          <w:p w:rsidR="0025193E" w:rsidRPr="0025193E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Model_Listening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276B6D" w:rsidTr="00A95420">
        <w:trPr>
          <w:jc w:val="center"/>
        </w:trPr>
        <w:tc>
          <w:tcPr>
            <w:tcW w:w="637" w:type="dxa"/>
          </w:tcPr>
          <w:p w:rsidR="00B21F6A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770" w:type="dxa"/>
          </w:tcPr>
          <w:p w:rsidR="00B21F6A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Model_Test</w:t>
            </w:r>
            <w:proofErr w:type="spellEnd"/>
          </w:p>
        </w:tc>
        <w:tc>
          <w:tcPr>
            <w:tcW w:w="5597" w:type="dxa"/>
          </w:tcPr>
          <w:p w:rsidR="00B21F6A" w:rsidRPr="00276B6D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1F6A" w:rsidRPr="00276B6D" w:rsidTr="00A95420">
        <w:trPr>
          <w:jc w:val="center"/>
        </w:trPr>
        <w:tc>
          <w:tcPr>
            <w:tcW w:w="637" w:type="dxa"/>
          </w:tcPr>
          <w:p w:rsidR="00B21F6A" w:rsidRDefault="00B21F6A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770" w:type="dxa"/>
          </w:tcPr>
          <w:p w:rsidR="00B21F6A" w:rsidRPr="0025193E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B21F6A" w:rsidRPr="00276B6D" w:rsidRDefault="00B21F6A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25193E" w:rsidRPr="007A6742" w:rsidRDefault="0025193E" w:rsidP="0025193E">
      <w:pPr>
        <w:ind w:left="0"/>
        <w:rPr>
          <w:lang w:eastAsia="ja-JP"/>
        </w:rPr>
      </w:pPr>
    </w:p>
    <w:p w:rsidR="00E44EEC" w:rsidRDefault="007A6742" w:rsidP="00E44EEC">
      <w:pPr>
        <w:pStyle w:val="Heading3"/>
      </w:pPr>
      <w:r>
        <w:lastRenderedPageBreak/>
        <w:t xml:space="preserve">Model </w:t>
      </w:r>
      <w:proofErr w:type="spellStart"/>
      <w:r>
        <w:t>ReadingDocument</w:t>
      </w:r>
      <w:proofErr w:type="spellEnd"/>
      <w:r>
        <w:t xml:space="preserve"> class</w:t>
      </w:r>
    </w:p>
    <w:p w:rsidR="00B24F58" w:rsidRPr="00276B6D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953"/>
        <w:gridCol w:w="993"/>
        <w:gridCol w:w="992"/>
        <w:gridCol w:w="1276"/>
        <w:gridCol w:w="2233"/>
      </w:tblGrid>
      <w:tr w:rsidR="00B24F58" w:rsidRPr="00276B6D" w:rsidTr="00B24F58">
        <w:trPr>
          <w:jc w:val="center"/>
        </w:trPr>
        <w:tc>
          <w:tcPr>
            <w:tcW w:w="557" w:type="dxa"/>
            <w:shd w:val="clear" w:color="auto" w:fill="FFE8E1"/>
          </w:tcPr>
          <w:p w:rsidR="00B24F58" w:rsidRPr="00276B6D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B24F58" w:rsidRPr="00276B6D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B24F58" w:rsidRPr="00276B6D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24F58" w:rsidRPr="00276B6D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24F58" w:rsidRPr="00276B6D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B24F58" w:rsidRPr="00276B6D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953" w:type="dxa"/>
          </w:tcPr>
          <w:p w:rsidR="00B24F58" w:rsidRPr="00E5627F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B24F58" w:rsidRPr="00E5627F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reading_level</w:t>
            </w:r>
            <w:proofErr w:type="spellEnd"/>
            <w:r w:rsidRPr="00B24F58">
              <w:rPr>
                <w:szCs w:val="24"/>
              </w:rPr>
              <w:t xml:space="preserve">  </w:t>
            </w:r>
          </w:p>
        </w:tc>
        <w:tc>
          <w:tcPr>
            <w:tcW w:w="993" w:type="dxa"/>
          </w:tcPr>
          <w:p w:rsidR="00B24F58" w:rsidRPr="00E5627F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953" w:type="dxa"/>
          </w:tcPr>
          <w:p w:rsidR="00B24F58" w:rsidRPr="00E5627F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g_hiragana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g_romaji</w:t>
            </w:r>
            <w:proofErr w:type="spellEnd"/>
          </w:p>
        </w:tc>
        <w:tc>
          <w:tcPr>
            <w:tcW w:w="993" w:type="dxa"/>
          </w:tcPr>
          <w:p w:rsidR="00B24F58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A95420">
            <w:pPr>
              <w:ind w:left="0"/>
            </w:pPr>
            <w:proofErr w:type="spellStart"/>
            <w:r w:rsidRPr="00B24F58">
              <w:rPr>
                <w:szCs w:val="24"/>
              </w:rPr>
              <w:t>g_level</w:t>
            </w:r>
            <w:proofErr w:type="spellEnd"/>
          </w:p>
        </w:tc>
        <w:tc>
          <w:tcPr>
            <w:tcW w:w="993" w:type="dxa"/>
          </w:tcPr>
          <w:p w:rsidR="00B24F58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g_meaning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g_use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hiragana</w:t>
            </w:r>
          </w:p>
        </w:tc>
        <w:tc>
          <w:tcPr>
            <w:tcW w:w="993" w:type="dxa"/>
          </w:tcPr>
          <w:p w:rsidR="00B24F58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282C4E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meaning</w:t>
            </w:r>
          </w:p>
        </w:tc>
        <w:tc>
          <w:tcPr>
            <w:tcW w:w="993" w:type="dxa"/>
          </w:tcPr>
          <w:p w:rsidR="00B24F58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B24F58" w:rsidRPr="00E5627F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B24F58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question</w:t>
            </w:r>
          </w:p>
        </w:tc>
        <w:tc>
          <w:tcPr>
            <w:tcW w:w="993" w:type="dxa"/>
          </w:tcPr>
          <w:p w:rsidR="00B24F58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answer</w:t>
            </w:r>
          </w:p>
        </w:tc>
        <w:tc>
          <w:tcPr>
            <w:tcW w:w="993" w:type="dxa"/>
          </w:tcPr>
          <w:p w:rsidR="00B24F58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24F58" w:rsidRPr="00276B6D" w:rsidTr="00B24F58">
        <w:trPr>
          <w:jc w:val="center"/>
        </w:trPr>
        <w:tc>
          <w:tcPr>
            <w:tcW w:w="557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953" w:type="dxa"/>
          </w:tcPr>
          <w:p w:rsidR="00B24F58" w:rsidRPr="00B24F58" w:rsidRDefault="00B24F5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B24F58" w:rsidRDefault="00B24F5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24F58" w:rsidRDefault="00B24F58" w:rsidP="00B24F5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B24F58" w:rsidRPr="00276B6D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B24F58" w:rsidRPr="00276B6D" w:rsidRDefault="00B24F5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B24F58" w:rsidRPr="00276B6D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B24F58" w:rsidRPr="00276B6D" w:rsidRDefault="00B24F5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24F58" w:rsidRPr="00276B6D" w:rsidTr="00A95420">
        <w:trPr>
          <w:jc w:val="center"/>
        </w:trPr>
        <w:tc>
          <w:tcPr>
            <w:tcW w:w="899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get50Vocabulary()</w:t>
            </w:r>
          </w:p>
        </w:tc>
        <w:tc>
          <w:tcPr>
            <w:tcW w:w="464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A95420">
        <w:trPr>
          <w:jc w:val="center"/>
        </w:trPr>
        <w:tc>
          <w:tcPr>
            <w:tcW w:w="899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getInfoReading</w:t>
            </w:r>
            <w:proofErr w:type="spellEnd"/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A95420">
        <w:trPr>
          <w:jc w:val="center"/>
        </w:trPr>
        <w:tc>
          <w:tcPr>
            <w:tcW w:w="899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035F5C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getVocabularyN3()</w:t>
            </w:r>
          </w:p>
        </w:tc>
        <w:tc>
          <w:tcPr>
            <w:tcW w:w="464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A95420">
        <w:trPr>
          <w:jc w:val="center"/>
        </w:trPr>
        <w:tc>
          <w:tcPr>
            <w:tcW w:w="899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2B4AC8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getVocabularyN2()</w:t>
            </w:r>
          </w:p>
        </w:tc>
        <w:tc>
          <w:tcPr>
            <w:tcW w:w="464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A95420">
        <w:trPr>
          <w:jc w:val="center"/>
        </w:trPr>
        <w:tc>
          <w:tcPr>
            <w:tcW w:w="899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360B34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getDetailKanjiN3()</w:t>
            </w:r>
          </w:p>
        </w:tc>
        <w:tc>
          <w:tcPr>
            <w:tcW w:w="464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A95420">
        <w:trPr>
          <w:jc w:val="center"/>
        </w:trPr>
        <w:tc>
          <w:tcPr>
            <w:tcW w:w="899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getDetailKanjiN2()</w:t>
            </w:r>
          </w:p>
        </w:tc>
        <w:tc>
          <w:tcPr>
            <w:tcW w:w="464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A95420">
        <w:trPr>
          <w:jc w:val="center"/>
        </w:trPr>
        <w:tc>
          <w:tcPr>
            <w:tcW w:w="899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getDetailGrammarN3()</w:t>
            </w:r>
          </w:p>
        </w:tc>
        <w:tc>
          <w:tcPr>
            <w:tcW w:w="464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A95420">
        <w:trPr>
          <w:jc w:val="center"/>
        </w:trPr>
        <w:tc>
          <w:tcPr>
            <w:tcW w:w="899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getDetailGrammarN2()</w:t>
            </w:r>
          </w:p>
        </w:tc>
        <w:tc>
          <w:tcPr>
            <w:tcW w:w="464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A95420">
        <w:trPr>
          <w:jc w:val="center"/>
        </w:trPr>
        <w:tc>
          <w:tcPr>
            <w:tcW w:w="899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getDetailArticleN3()</w:t>
            </w:r>
          </w:p>
        </w:tc>
        <w:tc>
          <w:tcPr>
            <w:tcW w:w="464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B24F58" w:rsidRPr="00276B6D" w:rsidTr="00A95420">
        <w:trPr>
          <w:jc w:val="center"/>
        </w:trPr>
        <w:tc>
          <w:tcPr>
            <w:tcW w:w="899" w:type="dxa"/>
          </w:tcPr>
          <w:p w:rsidR="00B24F58" w:rsidRPr="00276B6D" w:rsidRDefault="00B24F58" w:rsidP="00A95420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B24F58" w:rsidRPr="00B24F58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B24F5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getDetailArticleN2()</w:t>
            </w:r>
          </w:p>
        </w:tc>
        <w:tc>
          <w:tcPr>
            <w:tcW w:w="4643" w:type="dxa"/>
          </w:tcPr>
          <w:p w:rsidR="00B24F58" w:rsidRPr="00276B6D" w:rsidRDefault="00B24F5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B24F58" w:rsidRPr="00B24F58" w:rsidRDefault="00B24F58" w:rsidP="00B24F58"/>
    <w:p w:rsidR="007A6742" w:rsidRPr="007A6742" w:rsidRDefault="007A6742" w:rsidP="007A6742"/>
    <w:p w:rsidR="007A6742" w:rsidRDefault="007A6742" w:rsidP="007A6742">
      <w:pPr>
        <w:pStyle w:val="Heading3"/>
      </w:pPr>
      <w:r>
        <w:t>Model Conversation class</w:t>
      </w:r>
    </w:p>
    <w:p w:rsidR="00360B34" w:rsidRPr="00276B6D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360B34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C_id</w:t>
            </w:r>
            <w:proofErr w:type="spellEnd"/>
          </w:p>
        </w:tc>
        <w:tc>
          <w:tcPr>
            <w:tcW w:w="851" w:type="dxa"/>
          </w:tcPr>
          <w:p w:rsidR="00360B34" w:rsidRPr="00E5627F" w:rsidRDefault="009E36D9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</w:pPr>
            <w:proofErr w:type="spellStart"/>
            <w:r w:rsidRPr="00282C4E">
              <w:rPr>
                <w:szCs w:val="24"/>
              </w:rPr>
              <w:t>Con_id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282C4E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360B34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getcommunicatedNihon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getconversationSC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035F5C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getconversationTC1()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2B4AC8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getconversationTC2()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getInfoConversation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360B34" w:rsidRDefault="00360B34" w:rsidP="00360B34"/>
    <w:p w:rsidR="007A6742" w:rsidRDefault="007A6742" w:rsidP="007A6742">
      <w:pPr>
        <w:pStyle w:val="Heading3"/>
      </w:pPr>
      <w:r>
        <w:lastRenderedPageBreak/>
        <w:t>Model Listening class</w:t>
      </w:r>
    </w:p>
    <w:p w:rsidR="00360B34" w:rsidRPr="00276B6D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812"/>
        <w:gridCol w:w="992"/>
        <w:gridCol w:w="1134"/>
        <w:gridCol w:w="992"/>
        <w:gridCol w:w="2517"/>
      </w:tblGrid>
      <w:tr w:rsidR="00360B34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Lis_id</w:t>
            </w:r>
            <w:proofErr w:type="spellEnd"/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Lis_title</w:t>
            </w:r>
            <w:proofErr w:type="spellEnd"/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</w:pPr>
            <w:proofErr w:type="spellStart"/>
            <w:r w:rsidRPr="009971D9">
              <w:rPr>
                <w:szCs w:val="24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360B34" w:rsidRPr="00E5627F" w:rsidRDefault="00E963B0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question</w:t>
            </w:r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script</w:t>
            </w:r>
          </w:p>
        </w:tc>
        <w:tc>
          <w:tcPr>
            <w:tcW w:w="992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360B34" w:rsidRPr="009971D9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meaning</w:t>
            </w:r>
          </w:p>
        </w:tc>
        <w:tc>
          <w:tcPr>
            <w:tcW w:w="992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963B0" w:rsidRPr="00276B6D" w:rsidTr="00360B34">
        <w:trPr>
          <w:jc w:val="center"/>
        </w:trPr>
        <w:tc>
          <w:tcPr>
            <w:tcW w:w="557" w:type="dxa"/>
          </w:tcPr>
          <w:p w:rsidR="00E963B0" w:rsidRPr="00276B6D" w:rsidRDefault="00E963B0" w:rsidP="00360B34">
            <w:pPr>
              <w:pStyle w:val="comment"/>
              <w:numPr>
                <w:ilvl w:val="0"/>
                <w:numId w:val="4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12" w:type="dxa"/>
          </w:tcPr>
          <w:p w:rsidR="00E963B0" w:rsidRPr="009971D9" w:rsidRDefault="00E963B0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Sourcefile_file</w:t>
            </w:r>
            <w:proofErr w:type="spellEnd"/>
          </w:p>
        </w:tc>
        <w:tc>
          <w:tcPr>
            <w:tcW w:w="992" w:type="dxa"/>
          </w:tcPr>
          <w:p w:rsidR="00E963B0" w:rsidRDefault="00E963B0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E963B0" w:rsidRPr="00276B6D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E963B0" w:rsidRPr="00276B6D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E963B0" w:rsidRPr="00276B6D" w:rsidRDefault="00E963B0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887"/>
        <w:gridCol w:w="4218"/>
      </w:tblGrid>
      <w:tr w:rsidR="00360B34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getInfoTraininglistening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getlisteningN2N3()</w:t>
            </w:r>
          </w:p>
        </w:tc>
        <w:tc>
          <w:tcPr>
            <w:tcW w:w="4218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4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getlisteningN4N5()</w:t>
            </w:r>
          </w:p>
        </w:tc>
        <w:tc>
          <w:tcPr>
            <w:tcW w:w="4218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360B34" w:rsidRDefault="00360B34" w:rsidP="00360B34"/>
    <w:p w:rsidR="007A6742" w:rsidRDefault="007A6742" w:rsidP="007A6742">
      <w:pPr>
        <w:pStyle w:val="Heading3"/>
      </w:pPr>
      <w:r>
        <w:t>Model Test class</w:t>
      </w:r>
    </w:p>
    <w:p w:rsidR="00360B34" w:rsidRPr="00276B6D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360B34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360B34" w:rsidRPr="00E5627F" w:rsidRDefault="00E37D51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8A1A71" w:rsidRDefault="00360B34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8A1A71" w:rsidRDefault="00360B34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360B34" w:rsidRPr="00E5627F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C342F0" w:rsidRDefault="00360B34" w:rsidP="00360B34">
            <w:pPr>
              <w:ind w:left="0"/>
            </w:pPr>
            <w:proofErr w:type="spellStart"/>
            <w:r w:rsidRPr="00C342F0">
              <w:rPr>
                <w:szCs w:val="24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C342F0" w:rsidRDefault="00360B34" w:rsidP="00360B34">
            <w:pPr>
              <w:ind w:left="0"/>
              <w:rPr>
                <w:szCs w:val="24"/>
              </w:rPr>
            </w:pPr>
            <w:proofErr w:type="spellStart"/>
            <w:r w:rsidRPr="00C342F0">
              <w:rPr>
                <w:szCs w:val="24"/>
              </w:rPr>
              <w:t>Answer</w:t>
            </w:r>
            <w:r>
              <w:rPr>
                <w:szCs w:val="24"/>
              </w:rPr>
              <w:t>_content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360B34" w:rsidRPr="00276B6D" w:rsidTr="00360B34">
        <w:trPr>
          <w:jc w:val="center"/>
        </w:trPr>
        <w:tc>
          <w:tcPr>
            <w:tcW w:w="557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5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360B34" w:rsidRPr="00C342F0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360B34" w:rsidRDefault="00360B34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Default="00360B34" w:rsidP="00360B34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439"/>
        <w:gridCol w:w="6031"/>
      </w:tblGrid>
      <w:tr w:rsidR="00360B34" w:rsidRPr="00276B6D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detailTest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5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detailQuestion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60B34" w:rsidRPr="00276B6D" w:rsidTr="00360B34">
        <w:trPr>
          <w:jc w:val="center"/>
        </w:trPr>
        <w:tc>
          <w:tcPr>
            <w:tcW w:w="534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detailAnswer()</w:t>
            </w:r>
          </w:p>
        </w:tc>
        <w:tc>
          <w:tcPr>
            <w:tcW w:w="6031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360B34" w:rsidRPr="00360B34" w:rsidRDefault="00360B34" w:rsidP="00360B34"/>
    <w:p w:rsidR="007A6742" w:rsidRDefault="007A6742" w:rsidP="007A6742">
      <w:pPr>
        <w:pStyle w:val="Heading3"/>
      </w:pPr>
      <w:proofErr w:type="spellStart"/>
      <w:r>
        <w:t>HomeController</w:t>
      </w:r>
      <w:proofErr w:type="spellEnd"/>
      <w:r>
        <w:t xml:space="preserve"> class</w:t>
      </w:r>
    </w:p>
    <w:p w:rsidR="00360B34" w:rsidRPr="00276B6D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360B34" w:rsidRPr="00276B6D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556" w:type="dxa"/>
          </w:tcPr>
          <w:p w:rsidR="00360B34" w:rsidRPr="00276B6D" w:rsidRDefault="00360B34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360B34" w:rsidRPr="00276B6D" w:rsidRDefault="00360B34" w:rsidP="00360B34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360B34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360B34" w:rsidRPr="00276B6D" w:rsidRDefault="00360B34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list50()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50 vocabulary of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conversationSC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elementary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conversationTC1()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conversationTC2()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Conversation level intermediate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276B6D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listeningN2N3()</w:t>
            </w:r>
          </w:p>
        </w:tc>
        <w:tc>
          <w:tcPr>
            <w:tcW w:w="5352" w:type="dxa"/>
          </w:tcPr>
          <w:p w:rsidR="00360B34" w:rsidRPr="00276B6D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N2&amp;N3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listeningN4N5()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Listening level N4&amp;N5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listMinna</w:t>
            </w:r>
            <w:proofErr w:type="spellEnd"/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minanihon</w:t>
            </w:r>
            <w:proofErr w:type="spellEnd"/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grammarN2()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grammarN3()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Grammar level 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kanjiN2()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kanjiN3()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Kanji level 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vocabularyN2()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vocabularyN3()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Vocabulary level N3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articleN2()</w:t>
            </w:r>
          </w:p>
        </w:tc>
        <w:tc>
          <w:tcPr>
            <w:tcW w:w="5352" w:type="dxa"/>
          </w:tcPr>
          <w:p w:rsidR="00360B34" w:rsidRDefault="00B24F58" w:rsidP="00B24F5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N2</w:t>
            </w:r>
          </w:p>
        </w:tc>
      </w:tr>
      <w:tr w:rsidR="00360B34" w:rsidRPr="00276B6D" w:rsidTr="00360B34">
        <w:trPr>
          <w:jc w:val="center"/>
        </w:trPr>
        <w:tc>
          <w:tcPr>
            <w:tcW w:w="899" w:type="dxa"/>
          </w:tcPr>
          <w:p w:rsidR="00360B34" w:rsidRPr="00276B6D" w:rsidRDefault="00360B34" w:rsidP="00360B34">
            <w:pPr>
              <w:pStyle w:val="comment"/>
              <w:numPr>
                <w:ilvl w:val="0"/>
                <w:numId w:val="64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360B34" w:rsidRPr="00360B34" w:rsidRDefault="00360B34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articleN3()</w:t>
            </w:r>
          </w:p>
        </w:tc>
        <w:tc>
          <w:tcPr>
            <w:tcW w:w="5352" w:type="dxa"/>
          </w:tcPr>
          <w:p w:rsidR="00360B34" w:rsidRDefault="00B24F58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Article level N3</w:t>
            </w:r>
          </w:p>
        </w:tc>
      </w:tr>
    </w:tbl>
    <w:p w:rsidR="00360B34" w:rsidRPr="00360B34" w:rsidRDefault="00360B34" w:rsidP="00360B34"/>
    <w:p w:rsidR="00F7637B" w:rsidRDefault="00F7637B">
      <w:pPr>
        <w:pStyle w:val="Heading2"/>
      </w:pPr>
      <w:r>
        <w:t>Admin’s account management Package</w:t>
      </w:r>
    </w:p>
    <w:p w:rsidR="00F7637B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A73E5D" w:rsidRDefault="00F13198" w:rsidP="00F13198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>
            <wp:extent cx="5580380" cy="4130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l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E5D" w:rsidRDefault="00FA7A7F" w:rsidP="006230DB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Figure 5</w:t>
      </w:r>
      <w:r w:rsidR="00F13198" w:rsidRPr="00276B6D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6230DB">
        <w:rPr>
          <w:rFonts w:ascii="Times New Roman" w:hAnsi="Times New Roman" w:cs="Times New Roman"/>
          <w:b/>
          <w:sz w:val="22"/>
          <w:szCs w:val="22"/>
        </w:rPr>
        <w:t>Admin’s account management</w:t>
      </w:r>
      <w:r w:rsidR="00F13198">
        <w:rPr>
          <w:rFonts w:ascii="Times New Roman" w:hAnsi="Times New Roman" w:cs="Times New Roman"/>
          <w:b/>
          <w:sz w:val="22"/>
          <w:szCs w:val="22"/>
        </w:rPr>
        <w:t xml:space="preserve"> </w:t>
      </w:r>
      <w:r w:rsidR="00F13198" w:rsidRPr="00276B6D">
        <w:rPr>
          <w:rFonts w:ascii="Times New Roman" w:hAnsi="Times New Roman" w:cs="Times New Roman"/>
          <w:b/>
          <w:sz w:val="22"/>
          <w:szCs w:val="22"/>
        </w:rPr>
        <w:t>package</w:t>
      </w:r>
    </w:p>
    <w:p w:rsidR="00F13198" w:rsidRPr="00A73E5D" w:rsidRDefault="00F13198" w:rsidP="00F13198">
      <w:pPr>
        <w:ind w:left="1440" w:firstLine="720"/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F7637B" w:rsidRPr="00276B6D" w:rsidTr="00F13198">
        <w:trPr>
          <w:jc w:val="center"/>
        </w:trPr>
        <w:tc>
          <w:tcPr>
            <w:tcW w:w="647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647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F7637B" w:rsidRPr="00BF6FC3" w:rsidRDefault="00F7637B" w:rsidP="00FC592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FC592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647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505" w:type="dxa"/>
          </w:tcPr>
          <w:p w:rsidR="00F7637B" w:rsidRPr="00276B6D" w:rsidRDefault="00FC5923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="00F7637B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Pr="00F7637B" w:rsidRDefault="00F7637B" w:rsidP="00F7637B">
      <w:pPr>
        <w:rPr>
          <w:lang w:eastAsia="ja-JP"/>
        </w:rPr>
      </w:pPr>
    </w:p>
    <w:p w:rsidR="00F7637B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Default="00F7637B" w:rsidP="00F7637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992"/>
        <w:gridCol w:w="1276"/>
        <w:gridCol w:w="3367"/>
      </w:tblGrid>
      <w:tr w:rsidR="00F7637B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F7637B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7637B" w:rsidRDefault="00F7637B" w:rsidP="00F7637B">
      <w:pPr>
        <w:rPr>
          <w:lang w:eastAsia="ja-JP"/>
        </w:rPr>
      </w:pPr>
    </w:p>
    <w:p w:rsidR="00F7637B" w:rsidRDefault="00F7637B" w:rsidP="00F7637B">
      <w:pPr>
        <w:rPr>
          <w:lang w:eastAsia="ja-JP"/>
        </w:rPr>
      </w:pPr>
    </w:p>
    <w:p w:rsidR="00F7637B" w:rsidRPr="00AB22A3" w:rsidRDefault="00F7637B" w:rsidP="00F7637B">
      <w:pPr>
        <w:rPr>
          <w:lang w:eastAsia="ja-JP"/>
        </w:rPr>
      </w:pPr>
    </w:p>
    <w:p w:rsidR="00F7637B" w:rsidRPr="00276B6D" w:rsidRDefault="00F7637B" w:rsidP="00F7637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F7637B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addNewAdmin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editAdmin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F7637B" w:rsidRPr="00276B6D" w:rsidRDefault="00F7637B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7637B" w:rsidRPr="00F7637B" w:rsidRDefault="00F7637B" w:rsidP="00F7637B"/>
    <w:p w:rsidR="00F7637B" w:rsidRPr="00276B6D" w:rsidRDefault="00F7637B" w:rsidP="00F7637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</w:rPr>
        <w:t>Home</w:t>
      </w:r>
      <w:r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F7637B" w:rsidRPr="00276B6D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962"/>
        <w:gridCol w:w="1134"/>
        <w:gridCol w:w="851"/>
        <w:gridCol w:w="992"/>
        <w:gridCol w:w="3509"/>
      </w:tblGrid>
      <w:tr w:rsidR="00F7637B" w:rsidRPr="00276B6D" w:rsidTr="00F13198">
        <w:trPr>
          <w:jc w:val="center"/>
        </w:trPr>
        <w:tc>
          <w:tcPr>
            <w:tcW w:w="556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851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556" w:type="dxa"/>
          </w:tcPr>
          <w:p w:rsidR="00F7637B" w:rsidRPr="00276B6D" w:rsidRDefault="00F7637B" w:rsidP="00F13198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1</w:t>
            </w:r>
          </w:p>
        </w:tc>
        <w:tc>
          <w:tcPr>
            <w:tcW w:w="196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Is_supperAdmin</w:t>
            </w:r>
            <w:proofErr w:type="spellEnd"/>
          </w:p>
        </w:tc>
        <w:tc>
          <w:tcPr>
            <w:tcW w:w="1134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851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F7637B" w:rsidRPr="00276B6D" w:rsidRDefault="00F7637B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F7637B" w:rsidRPr="00276B6D" w:rsidRDefault="00F7637B" w:rsidP="00F7637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F7637B" w:rsidRPr="00276B6D" w:rsidTr="00F13198">
        <w:trPr>
          <w:jc w:val="center"/>
        </w:trPr>
        <w:tc>
          <w:tcPr>
            <w:tcW w:w="899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F7637B" w:rsidRPr="00276B6D" w:rsidRDefault="00F7637B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F7637B" w:rsidRPr="00276B6D" w:rsidTr="00F13198">
        <w:trPr>
          <w:jc w:val="center"/>
        </w:trPr>
        <w:tc>
          <w:tcPr>
            <w:tcW w:w="899" w:type="dxa"/>
          </w:tcPr>
          <w:p w:rsidR="00F7637B" w:rsidRPr="00276B6D" w:rsidRDefault="00F7637B" w:rsidP="0022306C">
            <w:pPr>
              <w:pStyle w:val="comment"/>
              <w:numPr>
                <w:ilvl w:val="0"/>
                <w:numId w:val="61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F7637B" w:rsidRPr="00276B6D" w:rsidRDefault="00F13198" w:rsidP="00F13198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F7637B" w:rsidRPr="00F7637B" w:rsidRDefault="00F7637B" w:rsidP="00F7637B"/>
    <w:p w:rsidR="006230DB" w:rsidRPr="00C443AC" w:rsidRDefault="006230DB" w:rsidP="006230DB">
      <w:pPr>
        <w:rPr>
          <w:rFonts w:ascii="Times New Roman" w:hAnsi="Times New Roman"/>
          <w:sz w:val="22"/>
        </w:rPr>
      </w:pPr>
    </w:p>
    <w:p w:rsidR="006230DB" w:rsidRDefault="006230DB">
      <w:pPr>
        <w:pStyle w:val="Heading2"/>
      </w:pPr>
      <w:bookmarkStart w:id="40" w:name="_Toc392596356"/>
      <w:r w:rsidRPr="00C443AC">
        <w:rPr>
          <w:rFonts w:ascii="Times New Roman" w:hAnsi="Times New Roman"/>
        </w:rPr>
        <w:t>Management Member’s account</w:t>
      </w:r>
      <w:bookmarkEnd w:id="40"/>
    </w:p>
    <w:p w:rsidR="006230DB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</w:p>
    <w:p w:rsidR="00C72A1D" w:rsidRDefault="00C72A1D" w:rsidP="00C72A1D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>
            <wp:extent cx="5580380" cy="4305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- user clas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1D" w:rsidRDefault="00FA7A7F" w:rsidP="00C72A1D">
      <w:pPr>
        <w:ind w:firstLine="72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Figure 6</w:t>
      </w:r>
      <w:r w:rsidR="00C72A1D" w:rsidRPr="00276B6D">
        <w:rPr>
          <w:rFonts w:ascii="Times New Roman" w:hAnsi="Times New Roman" w:cs="Times New Roman"/>
          <w:b/>
          <w:sz w:val="22"/>
          <w:szCs w:val="22"/>
        </w:rPr>
        <w:t xml:space="preserve">: Class diagram </w:t>
      </w:r>
      <w:r w:rsidR="00C72A1D">
        <w:rPr>
          <w:rFonts w:ascii="Times New Roman" w:hAnsi="Times New Roman" w:cs="Times New Roman"/>
          <w:b/>
          <w:sz w:val="22"/>
          <w:szCs w:val="22"/>
        </w:rPr>
        <w:t xml:space="preserve">Management member </w:t>
      </w:r>
      <w:r w:rsidR="00C72A1D" w:rsidRPr="00276B6D">
        <w:rPr>
          <w:rFonts w:ascii="Times New Roman" w:hAnsi="Times New Roman" w:cs="Times New Roman"/>
          <w:b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EA6A0E" w:rsidRPr="00276B6D" w:rsidTr="00A95420">
        <w:trPr>
          <w:jc w:val="center"/>
        </w:trPr>
        <w:tc>
          <w:tcPr>
            <w:tcW w:w="647" w:type="dxa"/>
            <w:shd w:val="clear" w:color="auto" w:fill="FFE8E1"/>
          </w:tcPr>
          <w:p w:rsidR="00EA6A0E" w:rsidRPr="00276B6D" w:rsidRDefault="00EA6A0E" w:rsidP="00A95420">
            <w:pPr>
              <w:pStyle w:val="TableCaption0"/>
              <w:ind w:firstLine="734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5" w:type="dxa"/>
            <w:shd w:val="clear" w:color="auto" w:fill="FFE8E1"/>
          </w:tcPr>
          <w:p w:rsidR="00EA6A0E" w:rsidRPr="00276B6D" w:rsidRDefault="00EA6A0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EA6A0E" w:rsidRPr="00276B6D" w:rsidRDefault="00EA6A0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A6A0E" w:rsidRPr="00276B6D" w:rsidTr="00A95420">
        <w:trPr>
          <w:jc w:val="center"/>
        </w:trPr>
        <w:tc>
          <w:tcPr>
            <w:tcW w:w="647" w:type="dxa"/>
          </w:tcPr>
          <w:p w:rsidR="00EA6A0E" w:rsidRPr="00276B6D" w:rsidRDefault="00EA6A0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EA6A0E" w:rsidRPr="00BF6FC3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User</w:t>
            </w:r>
          </w:p>
        </w:tc>
        <w:tc>
          <w:tcPr>
            <w:tcW w:w="5852" w:type="dxa"/>
          </w:tcPr>
          <w:p w:rsidR="00EA6A0E" w:rsidRPr="00276B6D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A6A0E" w:rsidRPr="00276B6D" w:rsidTr="00A95420">
        <w:trPr>
          <w:jc w:val="center"/>
        </w:trPr>
        <w:tc>
          <w:tcPr>
            <w:tcW w:w="647" w:type="dxa"/>
          </w:tcPr>
          <w:p w:rsidR="00EA6A0E" w:rsidRPr="00276B6D" w:rsidRDefault="00EA6A0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EA6A0E" w:rsidRPr="00276B6D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Home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EA6A0E" w:rsidRPr="00276B6D" w:rsidRDefault="00EA6A0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C72A1D" w:rsidRPr="00A73E5D" w:rsidRDefault="00C72A1D" w:rsidP="00C72A1D">
      <w:pPr>
        <w:ind w:left="1440" w:firstLine="720"/>
        <w:rPr>
          <w:lang w:eastAsia="ja-JP"/>
        </w:rPr>
      </w:pPr>
    </w:p>
    <w:p w:rsidR="00C72A1D" w:rsidRPr="00C72A1D" w:rsidRDefault="00C72A1D" w:rsidP="00C72A1D">
      <w:pPr>
        <w:ind w:left="0"/>
        <w:rPr>
          <w:lang w:eastAsia="ja-JP"/>
        </w:rPr>
      </w:pPr>
    </w:p>
    <w:p w:rsidR="006230DB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 w:rsidRPr="00276B6D">
        <w:rPr>
          <w:rFonts w:ascii="Times New Roman" w:hAnsi="Times New Roman" w:cs="Times New Roman"/>
          <w:sz w:val="22"/>
          <w:szCs w:val="22"/>
          <w:lang w:val="vi-VN"/>
        </w:rPr>
        <w:t>Model_User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Default="006230DB" w:rsidP="006230DB">
      <w:pPr>
        <w:pStyle w:val="Heading4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992"/>
        <w:gridCol w:w="1276"/>
        <w:gridCol w:w="3367"/>
      </w:tblGrid>
      <w:tr w:rsidR="006230DB" w:rsidRPr="00276B6D" w:rsidTr="00360B34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367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u_id</w:t>
            </w:r>
            <w:proofErr w:type="spellEnd"/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u_username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u_password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u_role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u_fullname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u_email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u_registerdate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6230DB" w:rsidRPr="00276B6D" w:rsidTr="00360B34">
        <w:trPr>
          <w:jc w:val="center"/>
        </w:trPr>
        <w:tc>
          <w:tcPr>
            <w:tcW w:w="556" w:type="dxa"/>
          </w:tcPr>
          <w:p w:rsidR="006230DB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537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u_status</w:t>
            </w:r>
            <w:proofErr w:type="spellEnd"/>
          </w:p>
        </w:tc>
        <w:tc>
          <w:tcPr>
            <w:tcW w:w="1276" w:type="dxa"/>
          </w:tcPr>
          <w:p w:rsidR="006230DB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367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6230DB" w:rsidRDefault="006230DB" w:rsidP="006230DB">
      <w:pPr>
        <w:rPr>
          <w:lang w:eastAsia="ja-JP"/>
        </w:rPr>
      </w:pPr>
    </w:p>
    <w:p w:rsidR="006230DB" w:rsidRDefault="006230DB" w:rsidP="006230DB">
      <w:pPr>
        <w:rPr>
          <w:lang w:eastAsia="ja-JP"/>
        </w:rPr>
      </w:pPr>
    </w:p>
    <w:p w:rsidR="006230DB" w:rsidRPr="00AB22A3" w:rsidRDefault="006230DB" w:rsidP="006230DB">
      <w:pPr>
        <w:rPr>
          <w:lang w:eastAsia="ja-JP"/>
        </w:rPr>
      </w:pPr>
    </w:p>
    <w:p w:rsidR="006230DB" w:rsidRPr="00276B6D" w:rsidRDefault="006230DB" w:rsidP="006230DB">
      <w:pPr>
        <w:pStyle w:val="Heading4"/>
        <w:ind w:left="0"/>
        <w:jc w:val="both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ab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895"/>
        <w:gridCol w:w="5210"/>
      </w:tblGrid>
      <w:tr w:rsidR="006230DB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895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210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276B6D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getListUser</w:t>
            </w:r>
            <w:proofErr w:type="spellEnd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6230DB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276B6D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getUserByUsername</w:t>
            </w:r>
            <w:proofErr w:type="spellEnd"/>
            <w:r w:rsidR="006230DB"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6230DB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deleteUser</w:t>
            </w:r>
            <w:proofErr w:type="spellEnd"/>
            <w:r w:rsidRPr="00F7637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6230DB" w:rsidRPr="00276B6D" w:rsidRDefault="006230D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72A1D" w:rsidRPr="00276B6D" w:rsidTr="00360B34">
        <w:trPr>
          <w:jc w:val="center"/>
        </w:trPr>
        <w:tc>
          <w:tcPr>
            <w:tcW w:w="899" w:type="dxa"/>
          </w:tcPr>
          <w:p w:rsidR="00C72A1D" w:rsidRPr="00276B6D" w:rsidRDefault="00C72A1D" w:rsidP="0022306C">
            <w:pPr>
              <w:pStyle w:val="comment"/>
              <w:numPr>
                <w:ilvl w:val="0"/>
                <w:numId w:val="6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895" w:type="dxa"/>
          </w:tcPr>
          <w:p w:rsidR="00C72A1D" w:rsidRPr="00F7637B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72A1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updateUser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210" w:type="dxa"/>
          </w:tcPr>
          <w:p w:rsidR="00C72A1D" w:rsidRPr="00276B6D" w:rsidRDefault="00C72A1D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6230DB" w:rsidRPr="006230DB" w:rsidRDefault="006230DB" w:rsidP="006230DB"/>
    <w:p w:rsidR="006230DB" w:rsidRDefault="006230DB" w:rsidP="006230DB">
      <w:pPr>
        <w:pStyle w:val="Heading3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Home</w:t>
      </w:r>
      <w:r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</w:p>
    <w:p w:rsidR="006230DB" w:rsidRPr="00276B6D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962"/>
        <w:gridCol w:w="1134"/>
        <w:gridCol w:w="992"/>
        <w:gridCol w:w="851"/>
        <w:gridCol w:w="3509"/>
      </w:tblGrid>
      <w:tr w:rsidR="006230DB" w:rsidRPr="00276B6D" w:rsidTr="000676D8">
        <w:trPr>
          <w:jc w:val="center"/>
        </w:trPr>
        <w:tc>
          <w:tcPr>
            <w:tcW w:w="556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509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0676D8">
        <w:trPr>
          <w:jc w:val="center"/>
        </w:trPr>
        <w:tc>
          <w:tcPr>
            <w:tcW w:w="556" w:type="dxa"/>
          </w:tcPr>
          <w:p w:rsidR="006230DB" w:rsidRPr="00276B6D" w:rsidRDefault="006230DB" w:rsidP="00360B34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2" w:type="dxa"/>
          </w:tcPr>
          <w:p w:rsidR="006230DB" w:rsidRPr="00276B6D" w:rsidRDefault="006230DB" w:rsidP="006230DB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Is_Admin</w:t>
            </w:r>
            <w:proofErr w:type="spellEnd"/>
          </w:p>
        </w:tc>
        <w:tc>
          <w:tcPr>
            <w:tcW w:w="1134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99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509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role admin</w:t>
            </w:r>
          </w:p>
        </w:tc>
      </w:tr>
    </w:tbl>
    <w:p w:rsidR="006230DB" w:rsidRPr="00276B6D" w:rsidRDefault="006230DB" w:rsidP="006230DB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6230DB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6230DB" w:rsidRPr="00276B6D" w:rsidRDefault="006230DB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addNewAdmin()</w:t>
            </w:r>
          </w:p>
        </w:tc>
        <w:tc>
          <w:tcPr>
            <w:tcW w:w="535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 new account with role is admin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editAdmin()</w:t>
            </w:r>
          </w:p>
        </w:tc>
        <w:tc>
          <w:tcPr>
            <w:tcW w:w="535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information</w:t>
            </w:r>
          </w:p>
        </w:tc>
      </w:tr>
      <w:tr w:rsidR="006230DB" w:rsidRPr="00276B6D" w:rsidTr="00360B34">
        <w:trPr>
          <w:jc w:val="center"/>
        </w:trPr>
        <w:tc>
          <w:tcPr>
            <w:tcW w:w="899" w:type="dxa"/>
          </w:tcPr>
          <w:p w:rsidR="006230DB" w:rsidRPr="00276B6D" w:rsidRDefault="006230DB" w:rsidP="0022306C">
            <w:pPr>
              <w:pStyle w:val="comment"/>
              <w:numPr>
                <w:ilvl w:val="0"/>
                <w:numId w:val="63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F1319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deleteUser()</w:t>
            </w:r>
          </w:p>
        </w:tc>
        <w:tc>
          <w:tcPr>
            <w:tcW w:w="5352" w:type="dxa"/>
          </w:tcPr>
          <w:p w:rsidR="006230DB" w:rsidRPr="00276B6D" w:rsidRDefault="006230DB" w:rsidP="00360B34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Admin</w:t>
            </w:r>
          </w:p>
        </w:tc>
      </w:tr>
    </w:tbl>
    <w:p w:rsidR="006230DB" w:rsidRPr="00F7637B" w:rsidRDefault="006230DB" w:rsidP="006230DB"/>
    <w:p w:rsidR="006230DB" w:rsidRPr="006230DB" w:rsidRDefault="006230DB" w:rsidP="006230DB"/>
    <w:p w:rsidR="002665B3" w:rsidRPr="00DE7C94" w:rsidRDefault="00135BFC" w:rsidP="00DE7C94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Vocabulary</w:t>
      </w:r>
      <w:r w:rsidR="00A40A37" w:rsidRPr="00A40A37">
        <w:rPr>
          <w:rFonts w:ascii="Times New Roman" w:hAnsi="Times New Roman"/>
        </w:rPr>
        <w:t xml:space="preserve"> </w:t>
      </w:r>
      <w:r w:rsidR="00A40A37" w:rsidRPr="00C443AC">
        <w:rPr>
          <w:rFonts w:ascii="Times New Roman" w:hAnsi="Times New Roman"/>
        </w:rPr>
        <w:t>Management</w:t>
      </w:r>
      <w:r w:rsidR="00B60341" w:rsidRPr="00276B6D">
        <w:rPr>
          <w:rFonts w:ascii="Times New Roman" w:hAnsi="Times New Roman" w:cs="Times New Roman"/>
        </w:rPr>
        <w:t xml:space="preserve"> Package</w:t>
      </w:r>
      <w:bookmarkEnd w:id="39"/>
    </w:p>
    <w:p w:rsidR="00DE7C94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1" w:name="_Toc391909294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1"/>
    </w:p>
    <w:p w:rsidR="00A40A37" w:rsidRPr="00A40A37" w:rsidRDefault="00215984" w:rsidP="00A40A37">
      <w:pPr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>
            <wp:extent cx="5580380" cy="5073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ocabulary cla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C94" w:rsidRDefault="00FA7A7F" w:rsidP="00DE7C9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7</w:t>
      </w:r>
      <w:r w:rsidR="00DE7C9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DE7C94">
        <w:rPr>
          <w:rFonts w:ascii="Times New Roman" w:hAnsi="Times New Roman" w:cs="Times New Roman"/>
          <w:b/>
          <w:color w:val="auto"/>
          <w:sz w:val="22"/>
          <w:szCs w:val="22"/>
        </w:rPr>
        <w:t>Vocabulary</w:t>
      </w:r>
      <w:r w:rsidR="00DE7C9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DE7C94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5"/>
        <w:gridCol w:w="5852"/>
      </w:tblGrid>
      <w:tr w:rsidR="00B60341" w:rsidRPr="00276B6D" w:rsidTr="0007504A">
        <w:trPr>
          <w:jc w:val="center"/>
        </w:trPr>
        <w:tc>
          <w:tcPr>
            <w:tcW w:w="647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505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5" w:type="dxa"/>
          </w:tcPr>
          <w:p w:rsidR="00B60341" w:rsidRPr="00BF6FC3" w:rsidRDefault="00B60341" w:rsidP="00BF6FC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BF6FC3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60341" w:rsidRPr="00276B6D" w:rsidTr="0007504A">
        <w:trPr>
          <w:jc w:val="center"/>
        </w:trPr>
        <w:tc>
          <w:tcPr>
            <w:tcW w:w="647" w:type="dxa"/>
          </w:tcPr>
          <w:p w:rsidR="00B60341" w:rsidRPr="00276B6D" w:rsidRDefault="00B60341" w:rsidP="00B17AE1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5" w:type="dxa"/>
          </w:tcPr>
          <w:p w:rsidR="00B60341" w:rsidRPr="00276B6D" w:rsidRDefault="00BF6FC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  <w:r w:rsidR="00B60341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2" w:type="dxa"/>
          </w:tcPr>
          <w:p w:rsidR="00B60341" w:rsidRPr="00276B6D" w:rsidRDefault="00B60341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A40A37" w:rsidRDefault="00B60341" w:rsidP="00A40A37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2" w:name="_Toc391909295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>
        <w:rPr>
          <w:rFonts w:ascii="Times New Roman" w:hAnsi="Times New Roman" w:cs="Times New Roman"/>
          <w:sz w:val="22"/>
          <w:szCs w:val="22"/>
        </w:rPr>
        <w:t>Vocabulary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2"/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6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3"/>
        <w:gridCol w:w="2362"/>
        <w:gridCol w:w="1134"/>
        <w:gridCol w:w="992"/>
        <w:gridCol w:w="1276"/>
        <w:gridCol w:w="2517"/>
      </w:tblGrid>
      <w:tr w:rsidR="00B60341" w:rsidRPr="00276B6D" w:rsidTr="00215984">
        <w:trPr>
          <w:jc w:val="center"/>
        </w:trPr>
        <w:tc>
          <w:tcPr>
            <w:tcW w:w="723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36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134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V_id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2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V_hiragana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V_romaji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362" w:type="dxa"/>
          </w:tcPr>
          <w:p w:rsidR="002665B3" w:rsidRPr="00E5627F" w:rsidRDefault="002665B3" w:rsidP="002665B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V_status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</w:pPr>
            <w:proofErr w:type="spellStart"/>
            <w:r w:rsidRPr="00D80DCB">
              <w:rPr>
                <w:szCs w:val="24"/>
              </w:rPr>
              <w:t>M_id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M_meaningvn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M_category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665B3" w:rsidRPr="00276B6D" w:rsidTr="00215984">
        <w:trPr>
          <w:jc w:val="center"/>
        </w:trPr>
        <w:tc>
          <w:tcPr>
            <w:tcW w:w="723" w:type="dxa"/>
          </w:tcPr>
          <w:p w:rsidR="002665B3" w:rsidRPr="00276B6D" w:rsidRDefault="000359B4" w:rsidP="000359B4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2362" w:type="dxa"/>
          </w:tcPr>
          <w:p w:rsidR="002665B3" w:rsidRPr="00D80DCB" w:rsidRDefault="002665B3" w:rsidP="002665B3">
            <w:pPr>
              <w:ind w:left="0"/>
              <w:rPr>
                <w:szCs w:val="24"/>
              </w:rPr>
            </w:pPr>
            <w:proofErr w:type="spellStart"/>
            <w:r w:rsidRPr="00D80DCB">
              <w:rPr>
                <w:szCs w:val="24"/>
              </w:rPr>
              <w:t>M_kanji</w:t>
            </w:r>
            <w:proofErr w:type="spellEnd"/>
          </w:p>
        </w:tc>
        <w:tc>
          <w:tcPr>
            <w:tcW w:w="1134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2665B3" w:rsidRPr="00276B6D" w:rsidRDefault="002665B3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2665B3" w:rsidRPr="00276B6D" w:rsidRDefault="002665B3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A40A37" w:rsidRPr="00276B6D" w:rsidTr="00215984">
        <w:trPr>
          <w:jc w:val="center"/>
        </w:trPr>
        <w:tc>
          <w:tcPr>
            <w:tcW w:w="723" w:type="dxa"/>
          </w:tcPr>
          <w:p w:rsidR="00A40A37" w:rsidRDefault="00A40A37" w:rsidP="00A40A37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10</w:t>
            </w:r>
          </w:p>
        </w:tc>
        <w:tc>
          <w:tcPr>
            <w:tcW w:w="2362" w:type="dxa"/>
          </w:tcPr>
          <w:p w:rsidR="00A40A37" w:rsidRPr="00E5627F" w:rsidRDefault="00A40A37" w:rsidP="00F1319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M_specialized</w:t>
            </w:r>
            <w:proofErr w:type="spellEnd"/>
          </w:p>
        </w:tc>
        <w:tc>
          <w:tcPr>
            <w:tcW w:w="1134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String</w:t>
            </w:r>
          </w:p>
        </w:tc>
        <w:tc>
          <w:tcPr>
            <w:tcW w:w="992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A40A37" w:rsidRPr="00276B6D" w:rsidRDefault="00A40A37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F2B55" w:rsidRPr="00276B6D" w:rsidRDefault="00DF2B55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B60341" w:rsidRPr="00276B6D" w:rsidRDefault="00B60341" w:rsidP="00B6034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4861" w:type="pct"/>
        <w:jc w:val="center"/>
        <w:tblInd w:w="9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49"/>
        <w:gridCol w:w="3162"/>
        <w:gridCol w:w="4943"/>
      </w:tblGrid>
      <w:tr w:rsidR="00B60341" w:rsidRPr="00276B6D" w:rsidTr="00215984">
        <w:trPr>
          <w:jc w:val="center"/>
        </w:trPr>
        <w:tc>
          <w:tcPr>
            <w:tcW w:w="649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162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943" w:type="dxa"/>
            <w:shd w:val="clear" w:color="auto" w:fill="FFE8E1"/>
          </w:tcPr>
          <w:p w:rsidR="00B60341" w:rsidRPr="00276B6D" w:rsidRDefault="00B60341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60341" w:rsidRPr="00276B6D" w:rsidTr="00215984">
        <w:trPr>
          <w:jc w:val="center"/>
        </w:trPr>
        <w:tc>
          <w:tcPr>
            <w:tcW w:w="649" w:type="dxa"/>
          </w:tcPr>
          <w:p w:rsidR="00B60341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62" w:type="dxa"/>
          </w:tcPr>
          <w:p w:rsidR="00B60341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B60341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F3269" w:rsidRPr="00276B6D" w:rsidTr="0021598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62" w:type="dxa"/>
          </w:tcPr>
          <w:p w:rsidR="008F3269" w:rsidRP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21598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162" w:type="dxa"/>
          </w:tcPr>
          <w:p w:rsidR="008F3269" w:rsidRP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addMeaning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F3269" w:rsidRPr="00276B6D" w:rsidTr="00215984">
        <w:trPr>
          <w:jc w:val="center"/>
        </w:trPr>
        <w:tc>
          <w:tcPr>
            <w:tcW w:w="649" w:type="dxa"/>
          </w:tcPr>
          <w:p w:rsidR="008F3269" w:rsidRPr="00276B6D" w:rsidRDefault="000359B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162" w:type="dxa"/>
          </w:tcPr>
          <w:p w:rsidR="008F32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8F3269" w:rsidRPr="00276B6D" w:rsidRDefault="008F32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276B6D" w:rsidTr="00215984">
        <w:trPr>
          <w:jc w:val="center"/>
        </w:trPr>
        <w:tc>
          <w:tcPr>
            <w:tcW w:w="649" w:type="dxa"/>
          </w:tcPr>
          <w:p w:rsidR="00215984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162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updateMeaning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276B6D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276B6D" w:rsidTr="00215984">
        <w:trPr>
          <w:jc w:val="center"/>
        </w:trPr>
        <w:tc>
          <w:tcPr>
            <w:tcW w:w="649" w:type="dxa"/>
          </w:tcPr>
          <w:p w:rsidR="00215984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162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276B6D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215984" w:rsidRPr="00276B6D" w:rsidTr="00215984">
        <w:trPr>
          <w:jc w:val="center"/>
        </w:trPr>
        <w:tc>
          <w:tcPr>
            <w:tcW w:w="649" w:type="dxa"/>
          </w:tcPr>
          <w:p w:rsidR="00215984" w:rsidRDefault="00215984" w:rsidP="000359B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3162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getVocabulary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943" w:type="dxa"/>
          </w:tcPr>
          <w:p w:rsidR="00215984" w:rsidRPr="00276B6D" w:rsidRDefault="00215984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CC6E18" w:rsidRPr="00276B6D" w:rsidRDefault="00CC6E18" w:rsidP="002159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9D5388" w:rsidP="00CE3169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3" w:name="_Toc391909296"/>
      <w:r>
        <w:rPr>
          <w:rFonts w:ascii="Times New Roman" w:hAnsi="Times New Roman" w:cs="Times New Roman"/>
          <w:sz w:val="22"/>
          <w:szCs w:val="22"/>
        </w:rPr>
        <w:t>Vocabulary</w:t>
      </w:r>
      <w:r w:rsidR="00CE3169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CE3169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3"/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CE3169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B17AE1">
        <w:trPr>
          <w:jc w:val="center"/>
        </w:trPr>
        <w:tc>
          <w:tcPr>
            <w:tcW w:w="557" w:type="dxa"/>
          </w:tcPr>
          <w:p w:rsidR="00CE3169" w:rsidRPr="00276B6D" w:rsidRDefault="00CE3169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CE3169" w:rsidRPr="00276B6D" w:rsidRDefault="00CE3169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0E38" w:rsidRPr="00276B6D" w:rsidRDefault="00000E38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</w:p>
    <w:p w:rsidR="00CE3169" w:rsidRPr="00276B6D" w:rsidRDefault="00CE3169" w:rsidP="00CE3169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CE3169" w:rsidRPr="00276B6D" w:rsidTr="00000E38">
        <w:trPr>
          <w:jc w:val="center"/>
        </w:trPr>
        <w:tc>
          <w:tcPr>
            <w:tcW w:w="903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85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66" w:type="dxa"/>
            <w:shd w:val="clear" w:color="auto" w:fill="FFE8E1"/>
          </w:tcPr>
          <w:p w:rsidR="00CE3169" w:rsidRPr="00276B6D" w:rsidRDefault="00CE3169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addVocabulary()</w:t>
            </w:r>
          </w:p>
        </w:tc>
        <w:tc>
          <w:tcPr>
            <w:tcW w:w="6066" w:type="dxa"/>
          </w:tcPr>
          <w:p w:rsidR="00CE3169" w:rsidRPr="00276B6D" w:rsidRDefault="00CE3169" w:rsidP="00B42B31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42B31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addMeaning()</w:t>
            </w:r>
          </w:p>
        </w:tc>
        <w:tc>
          <w:tcPr>
            <w:tcW w:w="6066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meaning of 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checkVocabulary()</w:t>
            </w:r>
          </w:p>
        </w:tc>
        <w:tc>
          <w:tcPr>
            <w:tcW w:w="6066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Check exits vocabulary</w:t>
            </w:r>
          </w:p>
        </w:tc>
      </w:tr>
      <w:tr w:rsidR="00CE3169" w:rsidRPr="00276B6D" w:rsidTr="00000E38">
        <w:trPr>
          <w:jc w:val="center"/>
        </w:trPr>
        <w:tc>
          <w:tcPr>
            <w:tcW w:w="903" w:type="dxa"/>
          </w:tcPr>
          <w:p w:rsidR="00CE3169" w:rsidRPr="00276B6D" w:rsidRDefault="00CE3169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editVocab</w:t>
            </w:r>
            <w:proofErr w:type="spellEnd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CE3169" w:rsidRPr="00276B6D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vocabulary</w:t>
            </w:r>
          </w:p>
        </w:tc>
      </w:tr>
      <w:tr w:rsidR="00215984" w:rsidRPr="00276B6D" w:rsidTr="00000E38">
        <w:trPr>
          <w:jc w:val="center"/>
        </w:trPr>
        <w:tc>
          <w:tcPr>
            <w:tcW w:w="903" w:type="dxa"/>
          </w:tcPr>
          <w:p w:rsidR="00215984" w:rsidRPr="00276B6D" w:rsidRDefault="00215984" w:rsidP="0022306C">
            <w:pPr>
              <w:pStyle w:val="comment"/>
              <w:numPr>
                <w:ilvl w:val="0"/>
                <w:numId w:val="31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85" w:type="dxa"/>
          </w:tcPr>
          <w:p w:rsidR="00215984" w:rsidRP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deleteVocabulary</w:t>
            </w:r>
            <w:proofErr w:type="spellEnd"/>
            <w:r w:rsidRPr="002159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66" w:type="dxa"/>
          </w:tcPr>
          <w:p w:rsidR="00215984" w:rsidRDefault="00215984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</w:t>
            </w:r>
          </w:p>
        </w:tc>
      </w:tr>
    </w:tbl>
    <w:p w:rsidR="0007504A" w:rsidRPr="00BA30B6" w:rsidRDefault="00135BFC" w:rsidP="00BA30B6">
      <w:pPr>
        <w:pStyle w:val="Heading2"/>
        <w:rPr>
          <w:rFonts w:ascii="Times New Roman" w:hAnsi="Times New Roman" w:cs="Times New Roman"/>
        </w:rPr>
      </w:pPr>
      <w:bookmarkStart w:id="44" w:name="_Toc391909297"/>
      <w:r>
        <w:rPr>
          <w:rFonts w:ascii="Times New Roman" w:hAnsi="Times New Roman" w:cs="Times New Roman"/>
        </w:rPr>
        <w:t>Grammar</w:t>
      </w:r>
      <w:r w:rsidR="00D8662A" w:rsidRPr="00276B6D">
        <w:rPr>
          <w:rFonts w:ascii="Times New Roman" w:hAnsi="Times New Roman" w:cs="Times New Roman"/>
        </w:rPr>
        <w:t xml:space="preserve"> </w:t>
      </w:r>
      <w:r w:rsidR="00215984" w:rsidRPr="00C443AC">
        <w:rPr>
          <w:rFonts w:ascii="Times New Roman" w:hAnsi="Times New Roman"/>
        </w:rPr>
        <w:t>Management</w:t>
      </w:r>
      <w:r w:rsidR="00215984" w:rsidRPr="00276B6D">
        <w:rPr>
          <w:rFonts w:ascii="Times New Roman" w:hAnsi="Times New Roman" w:cs="Times New Roman"/>
        </w:rPr>
        <w:t xml:space="preserve"> </w:t>
      </w:r>
      <w:r w:rsidR="00D8662A" w:rsidRPr="00276B6D">
        <w:rPr>
          <w:rFonts w:ascii="Times New Roman" w:hAnsi="Times New Roman" w:cs="Times New Roman"/>
        </w:rPr>
        <w:t>Packag</w:t>
      </w:r>
      <w:r w:rsidR="00BA30B6">
        <w:rPr>
          <w:rFonts w:ascii="Times New Roman" w:hAnsi="Times New Roman" w:cs="Times New Roman"/>
        </w:rPr>
        <w:t>e</w:t>
      </w:r>
      <w:bookmarkEnd w:id="44"/>
    </w:p>
    <w:p w:rsidR="00BE6CF5" w:rsidRDefault="00D8662A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5" w:name="_Toc391909298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5"/>
    </w:p>
    <w:p w:rsidR="00BA30B6" w:rsidRDefault="00501364" w:rsidP="00BA30B6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44316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mmar cla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0B6" w:rsidRPr="00276B6D" w:rsidRDefault="00FA7A7F" w:rsidP="00BA30B6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8</w:t>
      </w:r>
      <w:r w:rsidR="00BA30B6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BA30B6">
        <w:rPr>
          <w:rFonts w:ascii="Times New Roman" w:hAnsi="Times New Roman" w:cs="Times New Roman"/>
          <w:b/>
          <w:color w:val="auto"/>
          <w:sz w:val="22"/>
          <w:szCs w:val="22"/>
        </w:rPr>
        <w:t>Grammar</w:t>
      </w:r>
      <w:r w:rsidR="00BA30B6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BA30B6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BA30B6" w:rsidRPr="00BA30B6" w:rsidRDefault="00BA30B6" w:rsidP="00BA30B6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6"/>
        <w:gridCol w:w="2504"/>
        <w:gridCol w:w="5854"/>
      </w:tblGrid>
      <w:tr w:rsidR="00D8662A" w:rsidRPr="00276B6D" w:rsidTr="00000E38">
        <w:trPr>
          <w:jc w:val="center"/>
        </w:trPr>
        <w:tc>
          <w:tcPr>
            <w:tcW w:w="648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9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9" w:type="dxa"/>
          </w:tcPr>
          <w:p w:rsidR="00D8662A" w:rsidRPr="00276B6D" w:rsidRDefault="00D8662A" w:rsidP="00887A2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887A2B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D8662A" w:rsidRPr="00276B6D" w:rsidTr="00000E38">
        <w:trPr>
          <w:jc w:val="center"/>
        </w:trPr>
        <w:tc>
          <w:tcPr>
            <w:tcW w:w="648" w:type="dxa"/>
          </w:tcPr>
          <w:p w:rsidR="00D8662A" w:rsidRPr="00276B6D" w:rsidRDefault="00D8662A" w:rsidP="00230502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9" w:type="dxa"/>
          </w:tcPr>
          <w:p w:rsidR="00D8662A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  <w:r w:rsidR="00D8662A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97" w:type="dxa"/>
          </w:tcPr>
          <w:p w:rsidR="00D8662A" w:rsidRPr="00276B6D" w:rsidRDefault="00D8662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BE6CF5" w:rsidRPr="00276B6D" w:rsidRDefault="00BE6CF5" w:rsidP="00887A2B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D8662A" w:rsidRPr="00276B6D" w:rsidRDefault="00D8662A" w:rsidP="00BE6CF5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6" w:name="_Toc391909299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887A2B">
        <w:rPr>
          <w:rFonts w:ascii="Times New Roman" w:hAnsi="Times New Roman" w:cs="Times New Roman"/>
          <w:sz w:val="22"/>
          <w:szCs w:val="22"/>
        </w:rPr>
        <w:t>Grammar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6"/>
    </w:p>
    <w:p w:rsidR="00D8662A" w:rsidRPr="00276B6D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D8662A" w:rsidRPr="00276B6D" w:rsidTr="00BE6CF5">
        <w:trPr>
          <w:jc w:val="center"/>
        </w:trPr>
        <w:tc>
          <w:tcPr>
            <w:tcW w:w="557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D8662A" w:rsidRPr="00276B6D" w:rsidRDefault="00D8662A" w:rsidP="00D8662A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G_id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G_hiragana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G_romaji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G_level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G_meaning</w:t>
            </w:r>
            <w:proofErr w:type="spellEnd"/>
          </w:p>
        </w:tc>
        <w:tc>
          <w:tcPr>
            <w:tcW w:w="969" w:type="dxa"/>
          </w:tcPr>
          <w:p w:rsidR="00887A2B" w:rsidRPr="00E5627F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G_use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G_status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887A2B" w:rsidRPr="00276B6D" w:rsidTr="00BE6CF5">
        <w:trPr>
          <w:jc w:val="center"/>
        </w:trPr>
        <w:tc>
          <w:tcPr>
            <w:tcW w:w="557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7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887A2B" w:rsidRDefault="00501364" w:rsidP="00887A2B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G_lesson</w:t>
            </w:r>
            <w:proofErr w:type="spellEnd"/>
          </w:p>
        </w:tc>
        <w:tc>
          <w:tcPr>
            <w:tcW w:w="969" w:type="dxa"/>
          </w:tcPr>
          <w:p w:rsidR="00887A2B" w:rsidRDefault="00887A2B" w:rsidP="00887A2B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887A2B" w:rsidRPr="00276B6D" w:rsidRDefault="00887A2B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8662A" w:rsidRDefault="00D8662A" w:rsidP="00887A2B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887"/>
        <w:gridCol w:w="4218"/>
      </w:tblGrid>
      <w:tr w:rsidR="00887A2B" w:rsidRPr="00276B6D" w:rsidTr="00215984">
        <w:trPr>
          <w:jc w:val="center"/>
        </w:trPr>
        <w:tc>
          <w:tcPr>
            <w:tcW w:w="899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887A2B" w:rsidRPr="00276B6D" w:rsidRDefault="00887A2B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887A2B" w:rsidRPr="00276B6D" w:rsidTr="00215984">
        <w:trPr>
          <w:jc w:val="center"/>
        </w:trPr>
        <w:tc>
          <w:tcPr>
            <w:tcW w:w="899" w:type="dxa"/>
          </w:tcPr>
          <w:p w:rsidR="00887A2B" w:rsidRPr="00276B6D" w:rsidRDefault="00887A2B" w:rsidP="0022306C">
            <w:pPr>
              <w:pStyle w:val="comment"/>
              <w:numPr>
                <w:ilvl w:val="0"/>
                <w:numId w:val="3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887A2B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887A2B" w:rsidRPr="00276B6D" w:rsidRDefault="00887A2B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887A2B" w:rsidRDefault="0007504A" w:rsidP="00215984">
      <w:pPr>
        <w:ind w:left="0"/>
        <w:rPr>
          <w:lang w:eastAsia="ja-JP"/>
        </w:rPr>
      </w:pPr>
    </w:p>
    <w:p w:rsidR="00ED5F1A" w:rsidRPr="00276B6D" w:rsidRDefault="00916B78" w:rsidP="00000E38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7" w:name="_Toc391909300"/>
      <w:r>
        <w:rPr>
          <w:rFonts w:ascii="Times New Roman" w:hAnsi="Times New Roman" w:cs="Times New Roman"/>
          <w:sz w:val="22"/>
          <w:szCs w:val="22"/>
        </w:rPr>
        <w:t>Grammar</w:t>
      </w:r>
      <w:r w:rsidR="00ED5F1A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ED5F1A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47"/>
    </w:p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ED5F1A" w:rsidRPr="00276B6D" w:rsidTr="00B17AE1">
        <w:trPr>
          <w:jc w:val="center"/>
        </w:trPr>
        <w:tc>
          <w:tcPr>
            <w:tcW w:w="557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D5F1A" w:rsidRPr="00276B6D" w:rsidTr="00B17AE1">
        <w:trPr>
          <w:jc w:val="center"/>
        </w:trPr>
        <w:tc>
          <w:tcPr>
            <w:tcW w:w="557" w:type="dxa"/>
          </w:tcPr>
          <w:p w:rsidR="00ED5F1A" w:rsidRPr="00276B6D" w:rsidRDefault="00ED5F1A" w:rsidP="00BE6CF5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ED5F1A" w:rsidRPr="00276B6D" w:rsidRDefault="00ED5F1A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ED5F1A" w:rsidRPr="00276B6D" w:rsidTr="009D5388">
        <w:trPr>
          <w:jc w:val="center"/>
        </w:trPr>
        <w:tc>
          <w:tcPr>
            <w:tcW w:w="899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ED5F1A" w:rsidRPr="00276B6D" w:rsidRDefault="00ED5F1A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addGrammar</w:t>
            </w:r>
            <w:proofErr w:type="spellEnd"/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editGrammar()</w:t>
            </w:r>
          </w:p>
        </w:tc>
        <w:tc>
          <w:tcPr>
            <w:tcW w:w="6031" w:type="dxa"/>
          </w:tcPr>
          <w:p w:rsidR="009D5388" w:rsidRPr="00276B6D" w:rsidRDefault="009D538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792FE5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deleteGrammar()</w:t>
            </w:r>
          </w:p>
        </w:tc>
        <w:tc>
          <w:tcPr>
            <w:tcW w:w="6031" w:type="dxa"/>
          </w:tcPr>
          <w:p w:rsidR="009D5388" w:rsidRPr="00276B6D" w:rsidRDefault="009D5388" w:rsidP="009D538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  <w:tr w:rsidR="009D5388" w:rsidRPr="00276B6D" w:rsidTr="009D5388">
        <w:trPr>
          <w:jc w:val="center"/>
        </w:trPr>
        <w:tc>
          <w:tcPr>
            <w:tcW w:w="899" w:type="dxa"/>
          </w:tcPr>
          <w:p w:rsidR="009D5388" w:rsidRPr="00276B6D" w:rsidRDefault="009D5388" w:rsidP="0022306C">
            <w:pPr>
              <w:pStyle w:val="comment"/>
              <w:numPr>
                <w:ilvl w:val="0"/>
                <w:numId w:val="32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D5388" w:rsidRPr="00276B6D" w:rsidRDefault="00792FE5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Index()</w:t>
            </w:r>
          </w:p>
        </w:tc>
        <w:tc>
          <w:tcPr>
            <w:tcW w:w="6031" w:type="dxa"/>
          </w:tcPr>
          <w:p w:rsidR="009D5388" w:rsidRPr="00276B6D" w:rsidRDefault="00792FE5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</w:t>
            </w:r>
            <w:r w:rsidR="009D538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grammar</w:t>
            </w:r>
          </w:p>
        </w:tc>
      </w:tr>
    </w:tbl>
    <w:p w:rsidR="0007504A" w:rsidRPr="000359B4" w:rsidRDefault="00135BFC" w:rsidP="000359B4">
      <w:pPr>
        <w:pStyle w:val="Heading2"/>
        <w:rPr>
          <w:rFonts w:ascii="Times New Roman" w:hAnsi="Times New Roman" w:cs="Times New Roman"/>
        </w:rPr>
      </w:pPr>
      <w:bookmarkStart w:id="48" w:name="_Toc391909301"/>
      <w:proofErr w:type="gramStart"/>
      <w:r>
        <w:rPr>
          <w:rFonts w:ascii="Times New Roman" w:hAnsi="Times New Roman" w:cs="Times New Roman"/>
        </w:rPr>
        <w:t xml:space="preserve">Kanji </w:t>
      </w:r>
      <w:r w:rsidR="00A27184">
        <w:rPr>
          <w:rFonts w:ascii="Times New Roman" w:hAnsi="Times New Roman" w:cs="Times New Roman"/>
        </w:rPr>
        <w:t xml:space="preserve"> Management</w:t>
      </w:r>
      <w:proofErr w:type="gramEnd"/>
      <w:r w:rsidR="00A27184">
        <w:rPr>
          <w:rFonts w:ascii="Times New Roman" w:hAnsi="Times New Roman" w:cs="Times New Roman"/>
        </w:rPr>
        <w:t xml:space="preserve"> </w:t>
      </w:r>
      <w:r w:rsidR="00025A30" w:rsidRPr="00276B6D">
        <w:rPr>
          <w:rFonts w:ascii="Times New Roman" w:hAnsi="Times New Roman" w:cs="Times New Roman"/>
        </w:rPr>
        <w:t>Package</w:t>
      </w:r>
      <w:bookmarkEnd w:id="48"/>
    </w:p>
    <w:p w:rsidR="00715EC4" w:rsidRDefault="00025A30" w:rsidP="0007504A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49" w:name="_Toc391909302"/>
      <w:r w:rsidRPr="00276B6D">
        <w:rPr>
          <w:rFonts w:ascii="Times New Roman" w:hAnsi="Times New Roman" w:cs="Times New Roman"/>
          <w:sz w:val="22"/>
          <w:szCs w:val="22"/>
          <w:lang w:eastAsia="ja-JP"/>
        </w:rPr>
        <w:t>Class diagram</w:t>
      </w:r>
      <w:bookmarkEnd w:id="49"/>
    </w:p>
    <w:p w:rsidR="000359B4" w:rsidRDefault="00CD6A44" w:rsidP="00CD6A44">
      <w:pPr>
        <w:ind w:left="0"/>
        <w:rPr>
          <w:lang w:eastAsia="ja-JP"/>
        </w:rPr>
      </w:pPr>
      <w:r>
        <w:rPr>
          <w:noProof/>
          <w:snapToGrid/>
          <w:lang w:eastAsia="ja-JP"/>
        </w:rPr>
        <w:drawing>
          <wp:inline distT="0" distB="0" distL="0" distR="0">
            <wp:extent cx="5580380" cy="4665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ji clas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9B4" w:rsidRDefault="00FA7A7F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9</w:t>
      </w:r>
      <w:r w:rsidR="000359B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0359B4">
        <w:rPr>
          <w:rFonts w:ascii="Times New Roman" w:hAnsi="Times New Roman" w:cs="Times New Roman"/>
          <w:b/>
          <w:color w:val="auto"/>
          <w:sz w:val="22"/>
          <w:szCs w:val="22"/>
        </w:rPr>
        <w:t>Kanji</w:t>
      </w:r>
      <w:r w:rsidR="000359B4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="000359B4"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BA30B6" w:rsidRPr="00276B6D" w:rsidRDefault="00BA30B6" w:rsidP="000359B4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0359B4" w:rsidRPr="000359B4" w:rsidRDefault="000359B4" w:rsidP="000359B4">
      <w:pPr>
        <w:rPr>
          <w:lang w:eastAsia="ja-JP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2501"/>
        <w:gridCol w:w="5856"/>
      </w:tblGrid>
      <w:tr w:rsidR="00025A30" w:rsidRPr="00276B6D" w:rsidTr="00916B78">
        <w:trPr>
          <w:jc w:val="center"/>
        </w:trPr>
        <w:tc>
          <w:tcPr>
            <w:tcW w:w="647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lastRenderedPageBreak/>
              <w:t>No</w:t>
            </w:r>
          </w:p>
        </w:tc>
        <w:tc>
          <w:tcPr>
            <w:tcW w:w="2501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856" w:type="dxa"/>
            <w:shd w:val="clear" w:color="auto" w:fill="FFE8E1"/>
          </w:tcPr>
          <w:p w:rsidR="00025A30" w:rsidRPr="00276B6D" w:rsidRDefault="00025A30" w:rsidP="00000E3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501" w:type="dxa"/>
          </w:tcPr>
          <w:p w:rsidR="00025A30" w:rsidRPr="00276B6D" w:rsidRDefault="00025A30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 w:rsidR="00916B7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25A30" w:rsidRPr="00276B6D" w:rsidTr="00916B78">
        <w:trPr>
          <w:jc w:val="center"/>
        </w:trPr>
        <w:tc>
          <w:tcPr>
            <w:tcW w:w="647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501" w:type="dxa"/>
          </w:tcPr>
          <w:p w:rsidR="00025A30" w:rsidRPr="00276B6D" w:rsidRDefault="00916B78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025A30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856" w:type="dxa"/>
          </w:tcPr>
          <w:p w:rsidR="00025A30" w:rsidRPr="00276B6D" w:rsidRDefault="00025A30" w:rsidP="00BE6CF5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Pr="00276B6D" w:rsidRDefault="00ED5F1A" w:rsidP="00B17AE1">
      <w:pPr>
        <w:pStyle w:val="Heading3"/>
        <w:rPr>
          <w:rFonts w:ascii="Times New Roman" w:hAnsi="Times New Roman" w:cs="Times New Roman"/>
          <w:sz w:val="22"/>
          <w:szCs w:val="22"/>
          <w:lang w:eastAsia="ja-JP"/>
        </w:rPr>
      </w:pPr>
      <w:bookmarkStart w:id="50" w:name="_Toc391909303"/>
      <w:r w:rsidRPr="00276B6D">
        <w:rPr>
          <w:rFonts w:ascii="Times New Roman" w:hAnsi="Times New Roman" w:cs="Times New Roman"/>
          <w:sz w:val="22"/>
          <w:szCs w:val="22"/>
          <w:lang w:val="vi-VN"/>
        </w:rPr>
        <w:t>Model_</w:t>
      </w:r>
      <w:r w:rsidR="00916B78">
        <w:rPr>
          <w:rFonts w:ascii="Times New Roman" w:hAnsi="Times New Roman" w:cs="Times New Roman"/>
          <w:sz w:val="22"/>
          <w:szCs w:val="22"/>
        </w:rPr>
        <w:t>Kanji</w:t>
      </w:r>
      <w:r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0"/>
    </w:p>
    <w:p w:rsidR="00ED5F1A" w:rsidRPr="00276B6D" w:rsidRDefault="00D74D95" w:rsidP="00ED5F1A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969"/>
        <w:gridCol w:w="1134"/>
        <w:gridCol w:w="1134"/>
        <w:gridCol w:w="3934"/>
      </w:tblGrid>
      <w:tr w:rsidR="0007504A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6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K_id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K_kanji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K_hanviet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K_onyomi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Pr="00E5627F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K_kunyomi</w:t>
            </w:r>
            <w:proofErr w:type="spellEnd"/>
          </w:p>
        </w:tc>
        <w:tc>
          <w:tcPr>
            <w:tcW w:w="969" w:type="dxa"/>
          </w:tcPr>
          <w:p w:rsidR="0007504A" w:rsidRPr="00E5627F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K_meaning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K_level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07504A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K_status</w:t>
            </w:r>
            <w:proofErr w:type="spellEnd"/>
          </w:p>
        </w:tc>
        <w:tc>
          <w:tcPr>
            <w:tcW w:w="969" w:type="dxa"/>
          </w:tcPr>
          <w:p w:rsidR="0007504A" w:rsidRDefault="00792FE5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7504A" w:rsidRPr="00276B6D" w:rsidTr="00762896">
        <w:trPr>
          <w:jc w:val="center"/>
        </w:trPr>
        <w:tc>
          <w:tcPr>
            <w:tcW w:w="557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39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7504A" w:rsidRDefault="00501364" w:rsidP="0007504A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K_lesson</w:t>
            </w:r>
            <w:proofErr w:type="spellEnd"/>
          </w:p>
        </w:tc>
        <w:tc>
          <w:tcPr>
            <w:tcW w:w="969" w:type="dxa"/>
          </w:tcPr>
          <w:p w:rsidR="0007504A" w:rsidRDefault="0007504A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D5F1A" w:rsidRDefault="00C67E1C" w:rsidP="00C67E1C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>
        <w:rPr>
          <w:rFonts w:ascii="Times New Roman" w:hAnsi="Times New Roman" w:cs="Times New Roman"/>
          <w:sz w:val="22"/>
          <w:szCs w:val="22"/>
          <w:lang w:eastAsia="ja-JP"/>
        </w:rPr>
        <w:t xml:space="preserve">      </w:t>
      </w:r>
      <w:r w:rsidR="00ED5F1A"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037"/>
        <w:gridCol w:w="5068"/>
      </w:tblGrid>
      <w:tr w:rsidR="0007504A" w:rsidRPr="00276B6D" w:rsidTr="00A27184">
        <w:trPr>
          <w:jc w:val="center"/>
        </w:trPr>
        <w:tc>
          <w:tcPr>
            <w:tcW w:w="899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037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068" w:type="dxa"/>
            <w:shd w:val="clear" w:color="auto" w:fill="FFE8E1"/>
          </w:tcPr>
          <w:p w:rsidR="0007504A" w:rsidRPr="00276B6D" w:rsidRDefault="0007504A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7504A" w:rsidRPr="00276B6D" w:rsidTr="00A27184">
        <w:trPr>
          <w:jc w:val="center"/>
        </w:trPr>
        <w:tc>
          <w:tcPr>
            <w:tcW w:w="899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getAllKanji</w:t>
            </w:r>
            <w:proofErr w:type="spellEnd"/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7504A" w:rsidRPr="00276B6D" w:rsidTr="00A27184">
        <w:trPr>
          <w:jc w:val="center"/>
        </w:trPr>
        <w:tc>
          <w:tcPr>
            <w:tcW w:w="899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addKanji()</w:t>
            </w:r>
          </w:p>
        </w:tc>
        <w:tc>
          <w:tcPr>
            <w:tcW w:w="5068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7504A" w:rsidRPr="00276B6D" w:rsidTr="00A27184">
        <w:trPr>
          <w:jc w:val="center"/>
        </w:trPr>
        <w:tc>
          <w:tcPr>
            <w:tcW w:w="899" w:type="dxa"/>
          </w:tcPr>
          <w:p w:rsidR="0007504A" w:rsidRPr="00276B6D" w:rsidRDefault="0007504A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07504A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updateKanji()</w:t>
            </w:r>
          </w:p>
        </w:tc>
        <w:tc>
          <w:tcPr>
            <w:tcW w:w="5068" w:type="dxa"/>
          </w:tcPr>
          <w:p w:rsidR="0007504A" w:rsidRPr="00276B6D" w:rsidRDefault="0007504A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C67E1C" w:rsidRPr="00276B6D" w:rsidTr="00A27184">
        <w:trPr>
          <w:jc w:val="center"/>
        </w:trPr>
        <w:tc>
          <w:tcPr>
            <w:tcW w:w="899" w:type="dxa"/>
          </w:tcPr>
          <w:p w:rsidR="00C67E1C" w:rsidRPr="00276B6D" w:rsidRDefault="00C67E1C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C67E1C" w:rsidRPr="00C67E1C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deleteKanji()</w:t>
            </w:r>
          </w:p>
        </w:tc>
        <w:tc>
          <w:tcPr>
            <w:tcW w:w="5068" w:type="dxa"/>
          </w:tcPr>
          <w:p w:rsidR="00C67E1C" w:rsidRPr="00276B6D" w:rsidRDefault="00C67E1C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A27184" w:rsidRPr="00276B6D" w:rsidTr="00A27184">
        <w:trPr>
          <w:jc w:val="center"/>
        </w:trPr>
        <w:tc>
          <w:tcPr>
            <w:tcW w:w="899" w:type="dxa"/>
          </w:tcPr>
          <w:p w:rsidR="00A27184" w:rsidRPr="00276B6D" w:rsidRDefault="00A27184" w:rsidP="0022306C">
            <w:pPr>
              <w:pStyle w:val="comment"/>
              <w:numPr>
                <w:ilvl w:val="0"/>
                <w:numId w:val="4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037" w:type="dxa"/>
          </w:tcPr>
          <w:p w:rsidR="00A27184" w:rsidRPr="00A27184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A271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getKanjiByHanViet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068" w:type="dxa"/>
          </w:tcPr>
          <w:p w:rsidR="00A27184" w:rsidRPr="00276B6D" w:rsidRDefault="00A2718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7504A" w:rsidRPr="0007504A" w:rsidRDefault="0007504A" w:rsidP="00C67E1C">
      <w:pPr>
        <w:ind w:left="0"/>
        <w:rPr>
          <w:lang w:eastAsia="ja-JP"/>
        </w:rPr>
      </w:pPr>
    </w:p>
    <w:p w:rsidR="00D74D95" w:rsidRDefault="00916B78" w:rsidP="00D74D95">
      <w:pPr>
        <w:pStyle w:val="Heading3"/>
        <w:rPr>
          <w:rFonts w:ascii="Times New Roman" w:hAnsi="Times New Roman" w:cs="Times New Roman"/>
          <w:sz w:val="22"/>
          <w:szCs w:val="22"/>
        </w:rPr>
      </w:pPr>
      <w:bookmarkStart w:id="51" w:name="_Toc391909304"/>
      <w:r>
        <w:rPr>
          <w:rFonts w:ascii="Times New Roman" w:hAnsi="Times New Roman" w:cs="Times New Roman"/>
          <w:sz w:val="22"/>
          <w:szCs w:val="22"/>
        </w:rPr>
        <w:t>Kanji</w:t>
      </w:r>
      <w:r w:rsidR="001C1E94" w:rsidRPr="00276B6D">
        <w:rPr>
          <w:rFonts w:ascii="Times New Roman" w:hAnsi="Times New Roman" w:cs="Times New Roman"/>
          <w:sz w:val="22"/>
          <w:szCs w:val="22"/>
          <w:lang w:val="vi-VN"/>
        </w:rPr>
        <w:t>Controller</w:t>
      </w:r>
      <w:r w:rsidR="001C1E94" w:rsidRPr="00276B6D">
        <w:rPr>
          <w:rFonts w:ascii="Times New Roman" w:hAnsi="Times New Roman" w:cs="Times New Roman"/>
          <w:sz w:val="22"/>
          <w:szCs w:val="22"/>
        </w:rPr>
        <w:t xml:space="preserve"> class</w:t>
      </w:r>
      <w:bookmarkEnd w:id="51"/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916B78" w:rsidRPr="00276B6D" w:rsidTr="002665B3">
        <w:trPr>
          <w:jc w:val="center"/>
        </w:trPr>
        <w:tc>
          <w:tcPr>
            <w:tcW w:w="557" w:type="dxa"/>
          </w:tcPr>
          <w:p w:rsidR="00916B78" w:rsidRPr="00276B6D" w:rsidRDefault="00916B78" w:rsidP="00D74D95">
            <w:pPr>
              <w:spacing w:before="0" w:line="240" w:lineRule="auto"/>
              <w:ind w:left="0"/>
              <w:rPr>
                <w:rFonts w:ascii="Times New Roman" w:hAnsi="Times New Roman" w:cs="Times New Roman"/>
                <w:i/>
                <w:sz w:val="22"/>
                <w:szCs w:val="22"/>
              </w:rPr>
            </w:pPr>
          </w:p>
        </w:tc>
        <w:tc>
          <w:tcPr>
            <w:tcW w:w="127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D74D95" w:rsidRPr="00276B6D" w:rsidRDefault="00D74D95" w:rsidP="00D74D95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lastRenderedPageBreak/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D74D95" w:rsidRPr="00276B6D" w:rsidTr="00F13198">
        <w:trPr>
          <w:jc w:val="center"/>
        </w:trPr>
        <w:tc>
          <w:tcPr>
            <w:tcW w:w="557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D74D95" w:rsidRPr="00276B6D" w:rsidRDefault="00D74D95" w:rsidP="00F13198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D74D95" w:rsidRPr="00276B6D" w:rsidTr="00F13198">
        <w:trPr>
          <w:jc w:val="center"/>
        </w:trPr>
        <w:tc>
          <w:tcPr>
            <w:tcW w:w="557" w:type="dxa"/>
          </w:tcPr>
          <w:p w:rsidR="00D74D95" w:rsidRPr="00276B6D" w:rsidRDefault="00D74D95" w:rsidP="00F13198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D74D95" w:rsidRPr="00276B6D" w:rsidRDefault="00D74D95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916B78" w:rsidRPr="00276B6D" w:rsidRDefault="00916B78" w:rsidP="00916B7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916B78" w:rsidRPr="00276B6D" w:rsidTr="002665B3">
        <w:trPr>
          <w:jc w:val="center"/>
        </w:trPr>
        <w:tc>
          <w:tcPr>
            <w:tcW w:w="899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916B78" w:rsidRPr="00276B6D" w:rsidRDefault="00916B78" w:rsidP="002665B3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916B78" w:rsidP="00C67E1C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</w:t>
            </w:r>
            <w:r w:rsidR="00C67E1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proofErr w:type="spellEnd"/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916B7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kanji</w:t>
            </w:r>
          </w:p>
        </w:tc>
      </w:tr>
      <w:tr w:rsidR="00916B78" w:rsidRPr="00276B6D" w:rsidTr="002665B3">
        <w:trPr>
          <w:jc w:val="center"/>
        </w:trPr>
        <w:tc>
          <w:tcPr>
            <w:tcW w:w="899" w:type="dxa"/>
          </w:tcPr>
          <w:p w:rsidR="00916B78" w:rsidRPr="00276B6D" w:rsidRDefault="00916B78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916B78" w:rsidRPr="00276B6D" w:rsidRDefault="00C67E1C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Kanji</w:t>
            </w:r>
            <w:r w:rsidR="00916B78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916B78" w:rsidRPr="00276B6D" w:rsidRDefault="00916B78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kanji</w:t>
            </w:r>
          </w:p>
        </w:tc>
      </w:tr>
      <w:tr w:rsidR="00A27184" w:rsidRPr="00276B6D" w:rsidTr="002665B3">
        <w:trPr>
          <w:jc w:val="center"/>
        </w:trPr>
        <w:tc>
          <w:tcPr>
            <w:tcW w:w="899" w:type="dxa"/>
          </w:tcPr>
          <w:p w:rsidR="00A27184" w:rsidRPr="00276B6D" w:rsidRDefault="00A27184" w:rsidP="0022306C">
            <w:pPr>
              <w:pStyle w:val="comment"/>
              <w:numPr>
                <w:ilvl w:val="0"/>
                <w:numId w:val="3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A27184" w:rsidRDefault="00A27184" w:rsidP="00A2718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</w:pPr>
            <w:r w:rsidRPr="00A271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\</w:t>
            </w:r>
            <w:r w:rsidRPr="00A2718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ByHanViet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A27184" w:rsidRPr="00276B6D" w:rsidRDefault="00A27184" w:rsidP="002665B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kanji</w:t>
            </w:r>
          </w:p>
        </w:tc>
      </w:tr>
    </w:tbl>
    <w:p w:rsidR="0009221B" w:rsidRPr="00276B6D" w:rsidRDefault="0009221B" w:rsidP="00A27184">
      <w:pPr>
        <w:ind w:left="0"/>
        <w:rPr>
          <w:rFonts w:ascii="Times New Roman" w:hAnsi="Times New Roman" w:cs="Times New Roman"/>
          <w:sz w:val="22"/>
          <w:szCs w:val="22"/>
          <w:lang w:eastAsia="ja-JP"/>
        </w:rPr>
      </w:pPr>
    </w:p>
    <w:p w:rsidR="002A1671" w:rsidRDefault="002A1671">
      <w:pPr>
        <w:pStyle w:val="Heading2"/>
      </w:pPr>
      <w:bookmarkStart w:id="52" w:name="_Toc391909305"/>
      <w:proofErr w:type="spellStart"/>
      <w:r>
        <w:t>ReadingDocument</w:t>
      </w:r>
      <w:proofErr w:type="spellEnd"/>
      <w:r w:rsidR="009E0F53">
        <w:t xml:space="preserve"> Management</w:t>
      </w:r>
      <w:r>
        <w:t xml:space="preserve"> Package</w:t>
      </w:r>
      <w:bookmarkEnd w:id="52"/>
    </w:p>
    <w:p w:rsidR="00F7637B" w:rsidRDefault="00F7637B" w:rsidP="00F7637B">
      <w:pPr>
        <w:pStyle w:val="Heading3"/>
      </w:pPr>
      <w:bookmarkStart w:id="53" w:name="_Toc391909306"/>
      <w:bookmarkStart w:id="54" w:name="_Toc391909307"/>
      <w:bookmarkEnd w:id="53"/>
      <w:r>
        <w:t>Class diagram</w:t>
      </w:r>
    </w:p>
    <w:p w:rsidR="0025193E" w:rsidRDefault="001C5E03" w:rsidP="00007A9F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3958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ingdocument managem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A9F" w:rsidRDefault="00007A9F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Figure 10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>
        <w:rPr>
          <w:rFonts w:ascii="Times New Roman" w:hAnsi="Times New Roman" w:cs="Times New Roman"/>
          <w:b/>
          <w:color w:val="auto"/>
          <w:sz w:val="22"/>
          <w:szCs w:val="22"/>
        </w:rPr>
        <w:t>ReadingDocument</w:t>
      </w:r>
      <w:proofErr w:type="spellEnd"/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management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p w:rsidR="0025193E" w:rsidRDefault="0025193E" w:rsidP="00007A9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37"/>
        <w:gridCol w:w="2770"/>
        <w:gridCol w:w="5597"/>
      </w:tblGrid>
      <w:tr w:rsidR="0025193E" w:rsidRPr="00276B6D" w:rsidTr="0025193E">
        <w:trPr>
          <w:jc w:val="center"/>
        </w:trPr>
        <w:tc>
          <w:tcPr>
            <w:tcW w:w="637" w:type="dxa"/>
            <w:shd w:val="clear" w:color="auto" w:fill="FFE8E1"/>
          </w:tcPr>
          <w:p w:rsidR="0025193E" w:rsidRPr="00276B6D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770" w:type="dxa"/>
            <w:shd w:val="clear" w:color="auto" w:fill="FFE8E1"/>
          </w:tcPr>
          <w:p w:rsidR="0025193E" w:rsidRPr="00276B6D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597" w:type="dxa"/>
            <w:shd w:val="clear" w:color="auto" w:fill="FFE8E1"/>
          </w:tcPr>
          <w:p w:rsidR="0025193E" w:rsidRPr="00276B6D" w:rsidRDefault="0025193E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25193E" w:rsidRPr="00276B6D" w:rsidTr="0025193E">
        <w:trPr>
          <w:jc w:val="center"/>
        </w:trPr>
        <w:tc>
          <w:tcPr>
            <w:tcW w:w="637" w:type="dxa"/>
          </w:tcPr>
          <w:p w:rsidR="0025193E" w:rsidRPr="00276B6D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770" w:type="dxa"/>
          </w:tcPr>
          <w:p w:rsidR="0025193E" w:rsidRPr="00276B6D" w:rsidRDefault="0025193E" w:rsidP="0025193E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25193E" w:rsidRPr="00276B6D" w:rsidTr="0025193E">
        <w:trPr>
          <w:jc w:val="center"/>
        </w:trPr>
        <w:tc>
          <w:tcPr>
            <w:tcW w:w="637" w:type="dxa"/>
          </w:tcPr>
          <w:p w:rsidR="0025193E" w:rsidRPr="00276B6D" w:rsidRDefault="0025193E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770" w:type="dxa"/>
          </w:tcPr>
          <w:p w:rsidR="0025193E" w:rsidRPr="0025193E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ReadingDocumentController</w:t>
            </w:r>
            <w:proofErr w:type="spellEnd"/>
          </w:p>
        </w:tc>
        <w:tc>
          <w:tcPr>
            <w:tcW w:w="5597" w:type="dxa"/>
          </w:tcPr>
          <w:p w:rsidR="0025193E" w:rsidRPr="00276B6D" w:rsidRDefault="0025193E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07A9F" w:rsidRPr="00007A9F" w:rsidRDefault="00007A9F" w:rsidP="00007A9F">
      <w:pPr>
        <w:ind w:left="0"/>
      </w:pPr>
    </w:p>
    <w:p w:rsidR="00F7637B" w:rsidRDefault="00E44848" w:rsidP="00F7637B">
      <w:pPr>
        <w:pStyle w:val="Heading3"/>
      </w:pPr>
      <w:r>
        <w:t xml:space="preserve">Model </w:t>
      </w:r>
      <w:proofErr w:type="spellStart"/>
      <w:r>
        <w:t>ReadingDocument</w:t>
      </w:r>
      <w:proofErr w:type="spellEnd"/>
      <w:r>
        <w:t xml:space="preserve"> class</w:t>
      </w:r>
    </w:p>
    <w:p w:rsidR="00E44848" w:rsidRPr="00276B6D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953"/>
        <w:gridCol w:w="993"/>
        <w:gridCol w:w="992"/>
        <w:gridCol w:w="1276"/>
        <w:gridCol w:w="2233"/>
      </w:tblGrid>
      <w:tr w:rsidR="00E44848" w:rsidRPr="00276B6D" w:rsidTr="00A95420">
        <w:trPr>
          <w:jc w:val="center"/>
        </w:trPr>
        <w:tc>
          <w:tcPr>
            <w:tcW w:w="557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953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3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992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6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233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A95420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953" w:type="dxa"/>
          </w:tcPr>
          <w:p w:rsidR="00E44848" w:rsidRPr="00E5627F" w:rsidRDefault="00E4484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reading_title</w:t>
            </w:r>
            <w:proofErr w:type="spellEnd"/>
          </w:p>
        </w:tc>
        <w:tc>
          <w:tcPr>
            <w:tcW w:w="993" w:type="dxa"/>
          </w:tcPr>
          <w:p w:rsidR="00E44848" w:rsidRPr="00E5627F" w:rsidRDefault="00E4484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A95420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953" w:type="dxa"/>
          </w:tcPr>
          <w:p w:rsidR="00E44848" w:rsidRPr="00E5627F" w:rsidRDefault="00E4484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reading_level</w:t>
            </w:r>
            <w:proofErr w:type="spellEnd"/>
            <w:r w:rsidRPr="00B24F58">
              <w:rPr>
                <w:szCs w:val="24"/>
              </w:rPr>
              <w:t xml:space="preserve">  </w:t>
            </w:r>
          </w:p>
        </w:tc>
        <w:tc>
          <w:tcPr>
            <w:tcW w:w="993" w:type="dxa"/>
          </w:tcPr>
          <w:p w:rsidR="00E44848" w:rsidRPr="00E5627F" w:rsidRDefault="00E4484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A95420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953" w:type="dxa"/>
          </w:tcPr>
          <w:p w:rsidR="00E44848" w:rsidRPr="00282C4E" w:rsidRDefault="00E4484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hiragana</w:t>
            </w:r>
          </w:p>
        </w:tc>
        <w:tc>
          <w:tcPr>
            <w:tcW w:w="993" w:type="dxa"/>
          </w:tcPr>
          <w:p w:rsidR="00E44848" w:rsidRDefault="00E4484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A95420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4</w:t>
            </w:r>
          </w:p>
        </w:tc>
        <w:tc>
          <w:tcPr>
            <w:tcW w:w="2953" w:type="dxa"/>
          </w:tcPr>
          <w:p w:rsidR="00E44848" w:rsidRPr="00282C4E" w:rsidRDefault="00E4484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</w:t>
            </w:r>
            <w:proofErr w:type="spellEnd"/>
            <w:r w:rsidRPr="00B24F58">
              <w:rPr>
                <w:szCs w:val="24"/>
              </w:rPr>
              <w:t>_ meaning</w:t>
            </w:r>
          </w:p>
        </w:tc>
        <w:tc>
          <w:tcPr>
            <w:tcW w:w="993" w:type="dxa"/>
          </w:tcPr>
          <w:p w:rsidR="00E44848" w:rsidRDefault="00E4484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A95420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953" w:type="dxa"/>
          </w:tcPr>
          <w:p w:rsidR="00E44848" w:rsidRPr="00B24F58" w:rsidRDefault="00E4484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readingvocabulary_kanji</w:t>
            </w:r>
            <w:proofErr w:type="spellEnd"/>
          </w:p>
        </w:tc>
        <w:tc>
          <w:tcPr>
            <w:tcW w:w="993" w:type="dxa"/>
          </w:tcPr>
          <w:p w:rsidR="00E44848" w:rsidRPr="00E5627F" w:rsidRDefault="00E4484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A95420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953" w:type="dxa"/>
          </w:tcPr>
          <w:p w:rsidR="00E44848" w:rsidRPr="00B24F58" w:rsidRDefault="00E4484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readingvocabulary_type</w:t>
            </w:r>
            <w:proofErr w:type="spellEnd"/>
          </w:p>
        </w:tc>
        <w:tc>
          <w:tcPr>
            <w:tcW w:w="993" w:type="dxa"/>
          </w:tcPr>
          <w:p w:rsidR="00E44848" w:rsidRPr="00E5627F" w:rsidRDefault="00E4484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223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A95420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953" w:type="dxa"/>
          </w:tcPr>
          <w:p w:rsidR="00E44848" w:rsidRPr="00B24F58" w:rsidRDefault="00E4484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readingarticle_content</w:t>
            </w:r>
            <w:proofErr w:type="spellEnd"/>
          </w:p>
        </w:tc>
        <w:tc>
          <w:tcPr>
            <w:tcW w:w="993" w:type="dxa"/>
          </w:tcPr>
          <w:p w:rsidR="00E44848" w:rsidRDefault="00E4484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A95420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953" w:type="dxa"/>
          </w:tcPr>
          <w:p w:rsidR="00E44848" w:rsidRPr="00B24F58" w:rsidRDefault="00E4484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question</w:t>
            </w:r>
          </w:p>
        </w:tc>
        <w:tc>
          <w:tcPr>
            <w:tcW w:w="993" w:type="dxa"/>
          </w:tcPr>
          <w:p w:rsidR="00E44848" w:rsidRDefault="00E4484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A95420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953" w:type="dxa"/>
          </w:tcPr>
          <w:p w:rsidR="00E44848" w:rsidRPr="00B24F58" w:rsidRDefault="00E4484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</w:t>
            </w:r>
            <w:proofErr w:type="spellEnd"/>
            <w:r w:rsidRPr="00B24F58">
              <w:rPr>
                <w:szCs w:val="24"/>
              </w:rPr>
              <w:t>_ answer</w:t>
            </w:r>
          </w:p>
        </w:tc>
        <w:tc>
          <w:tcPr>
            <w:tcW w:w="993" w:type="dxa"/>
          </w:tcPr>
          <w:p w:rsidR="00E44848" w:rsidRDefault="00E4484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4848" w:rsidRPr="00276B6D" w:rsidTr="00A95420">
        <w:trPr>
          <w:jc w:val="center"/>
        </w:trPr>
        <w:tc>
          <w:tcPr>
            <w:tcW w:w="557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10</w:t>
            </w:r>
          </w:p>
        </w:tc>
        <w:tc>
          <w:tcPr>
            <w:tcW w:w="2953" w:type="dxa"/>
          </w:tcPr>
          <w:p w:rsidR="00E44848" w:rsidRPr="00B24F58" w:rsidRDefault="00E44848" w:rsidP="00A95420">
            <w:pPr>
              <w:ind w:left="0"/>
              <w:rPr>
                <w:szCs w:val="24"/>
              </w:rPr>
            </w:pPr>
            <w:proofErr w:type="spellStart"/>
            <w:r w:rsidRPr="00B24F58">
              <w:rPr>
                <w:szCs w:val="24"/>
              </w:rPr>
              <w:t>readingarticle_mening</w:t>
            </w:r>
            <w:proofErr w:type="spellEnd"/>
          </w:p>
        </w:tc>
        <w:tc>
          <w:tcPr>
            <w:tcW w:w="993" w:type="dxa"/>
          </w:tcPr>
          <w:p w:rsidR="00E44848" w:rsidRDefault="00E44848" w:rsidP="00A95420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92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23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Default="00E44848" w:rsidP="00E44848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E44848" w:rsidRPr="00276B6D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</w:t>
            </w:r>
          </w:p>
        </w:tc>
        <w:tc>
          <w:tcPr>
            <w:tcW w:w="3462" w:type="dxa"/>
          </w:tcPr>
          <w:p w:rsidR="00E44848" w:rsidRPr="00276B6D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getReadingDocument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2</w:t>
            </w:r>
          </w:p>
        </w:tc>
        <w:tc>
          <w:tcPr>
            <w:tcW w:w="3462" w:type="dxa"/>
          </w:tcPr>
          <w:p w:rsidR="00E44848" w:rsidRPr="00276B6D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getAllReadingVocab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3</w:t>
            </w:r>
          </w:p>
        </w:tc>
        <w:tc>
          <w:tcPr>
            <w:tcW w:w="3462" w:type="dxa"/>
          </w:tcPr>
          <w:p w:rsidR="00E44848" w:rsidRPr="00035F5C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4</w:t>
            </w:r>
          </w:p>
        </w:tc>
        <w:tc>
          <w:tcPr>
            <w:tcW w:w="3462" w:type="dxa"/>
          </w:tcPr>
          <w:p w:rsidR="00E44848" w:rsidRPr="002B4AC8" w:rsidRDefault="000676D8" w:rsidP="000676D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5</w:t>
            </w:r>
          </w:p>
        </w:tc>
        <w:tc>
          <w:tcPr>
            <w:tcW w:w="3462" w:type="dxa"/>
          </w:tcPr>
          <w:p w:rsidR="00E44848" w:rsidRPr="00360B34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E4B4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updateReading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6</w:t>
            </w:r>
          </w:p>
        </w:tc>
        <w:tc>
          <w:tcPr>
            <w:tcW w:w="3462" w:type="dxa"/>
          </w:tcPr>
          <w:p w:rsidR="00E44848" w:rsidRPr="00B24F58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deleteReadingDocument</w:t>
            </w:r>
            <w:proofErr w:type="spellEnd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7</w:t>
            </w:r>
          </w:p>
        </w:tc>
        <w:tc>
          <w:tcPr>
            <w:tcW w:w="3462" w:type="dxa"/>
          </w:tcPr>
          <w:p w:rsidR="00E44848" w:rsidRPr="00B24F58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  8</w:t>
            </w:r>
          </w:p>
        </w:tc>
        <w:tc>
          <w:tcPr>
            <w:tcW w:w="3462" w:type="dxa"/>
          </w:tcPr>
          <w:p w:rsidR="00E44848" w:rsidRPr="00B24F58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updateVocab</w:t>
            </w:r>
            <w:proofErr w:type="spellEnd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9</w:t>
            </w:r>
          </w:p>
        </w:tc>
        <w:tc>
          <w:tcPr>
            <w:tcW w:w="3462" w:type="dxa"/>
          </w:tcPr>
          <w:p w:rsidR="00E44848" w:rsidRPr="00B24F58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deleteVocab</w:t>
            </w:r>
            <w:proofErr w:type="spellEnd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10</w:t>
            </w:r>
          </w:p>
        </w:tc>
        <w:tc>
          <w:tcPr>
            <w:tcW w:w="3462" w:type="dxa"/>
          </w:tcPr>
          <w:p w:rsidR="00E44848" w:rsidRPr="00B24F58" w:rsidRDefault="000676D8" w:rsidP="000676D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getAllReadingArticle</w:t>
            </w:r>
            <w:proofErr w:type="spellEnd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E44848" w:rsidRPr="00276B6D" w:rsidRDefault="00E4484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276B6D" w:rsidTr="00A95420">
        <w:trPr>
          <w:jc w:val="center"/>
        </w:trPr>
        <w:tc>
          <w:tcPr>
            <w:tcW w:w="899" w:type="dxa"/>
          </w:tcPr>
          <w:p w:rsidR="005E4B42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11</w:t>
            </w:r>
          </w:p>
        </w:tc>
        <w:tc>
          <w:tcPr>
            <w:tcW w:w="3462" w:type="dxa"/>
          </w:tcPr>
          <w:p w:rsidR="005E4B42" w:rsidRPr="005E4B42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getReadingArticleByLevel</w:t>
            </w:r>
            <w:proofErr w:type="spellEnd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276B6D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276B6D" w:rsidTr="00A95420">
        <w:trPr>
          <w:jc w:val="center"/>
        </w:trPr>
        <w:tc>
          <w:tcPr>
            <w:tcW w:w="899" w:type="dxa"/>
          </w:tcPr>
          <w:p w:rsidR="005E4B42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12</w:t>
            </w:r>
          </w:p>
        </w:tc>
        <w:tc>
          <w:tcPr>
            <w:tcW w:w="3462" w:type="dxa"/>
          </w:tcPr>
          <w:p w:rsidR="005E4B42" w:rsidRPr="005E4B42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addArticle</w:t>
            </w:r>
            <w:proofErr w:type="spellEnd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276B6D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5E4B42" w:rsidRPr="00276B6D" w:rsidTr="00A95420">
        <w:trPr>
          <w:jc w:val="center"/>
        </w:trPr>
        <w:tc>
          <w:tcPr>
            <w:tcW w:w="899" w:type="dxa"/>
          </w:tcPr>
          <w:p w:rsidR="005E4B42" w:rsidRDefault="005E4B42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13</w:t>
            </w:r>
          </w:p>
        </w:tc>
        <w:tc>
          <w:tcPr>
            <w:tcW w:w="3462" w:type="dxa"/>
          </w:tcPr>
          <w:p w:rsidR="005E4B42" w:rsidRPr="005E4B42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updateContentArticle</w:t>
            </w:r>
            <w:proofErr w:type="spellEnd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5E4B42" w:rsidRPr="00276B6D" w:rsidRDefault="005E4B42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676D8" w:rsidRPr="00276B6D" w:rsidTr="00A95420">
        <w:trPr>
          <w:jc w:val="center"/>
        </w:trPr>
        <w:tc>
          <w:tcPr>
            <w:tcW w:w="899" w:type="dxa"/>
          </w:tcPr>
          <w:p w:rsidR="000676D8" w:rsidRDefault="000676D8" w:rsidP="00E4484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14</w:t>
            </w:r>
          </w:p>
        </w:tc>
        <w:tc>
          <w:tcPr>
            <w:tcW w:w="3462" w:type="dxa"/>
          </w:tcPr>
          <w:p w:rsidR="000676D8" w:rsidRPr="000676D8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Pr="000676D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676D8" w:rsidRPr="00276B6D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E44848" w:rsidRPr="00B24F58" w:rsidRDefault="00E44848" w:rsidP="00E44848"/>
    <w:p w:rsidR="00E44848" w:rsidRPr="00E44848" w:rsidRDefault="00E44848" w:rsidP="00E44848"/>
    <w:p w:rsidR="00E44848" w:rsidRDefault="00E44848">
      <w:pPr>
        <w:pStyle w:val="Heading3"/>
      </w:pPr>
      <w:bookmarkStart w:id="55" w:name="_Toc391909323"/>
      <w:proofErr w:type="spellStart"/>
      <w:r>
        <w:t>ReadingDocumentController</w:t>
      </w:r>
      <w:proofErr w:type="spellEnd"/>
      <w:r>
        <w:t xml:space="preserve"> class</w:t>
      </w:r>
    </w:p>
    <w:p w:rsidR="00E44848" w:rsidRPr="00276B6D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6"/>
        <w:gridCol w:w="1537"/>
        <w:gridCol w:w="1276"/>
        <w:gridCol w:w="708"/>
        <w:gridCol w:w="851"/>
        <w:gridCol w:w="4076"/>
      </w:tblGrid>
      <w:tr w:rsidR="00E44848" w:rsidRPr="00276B6D" w:rsidTr="00A95420">
        <w:trPr>
          <w:jc w:val="center"/>
        </w:trPr>
        <w:tc>
          <w:tcPr>
            <w:tcW w:w="556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537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1276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708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51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076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A95420">
        <w:trPr>
          <w:jc w:val="center"/>
        </w:trPr>
        <w:tc>
          <w:tcPr>
            <w:tcW w:w="556" w:type="dxa"/>
          </w:tcPr>
          <w:p w:rsidR="00E44848" w:rsidRPr="00276B6D" w:rsidRDefault="00E44848" w:rsidP="00A95420">
            <w:pPr>
              <w:pStyle w:val="comment"/>
              <w:ind w:left="0"/>
              <w:jc w:val="center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537" w:type="dxa"/>
          </w:tcPr>
          <w:p w:rsidR="00E44848" w:rsidRPr="00276B6D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E44848" w:rsidRPr="00276B6D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08" w:type="dxa"/>
          </w:tcPr>
          <w:p w:rsidR="00E44848" w:rsidRPr="00276B6D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51" w:type="dxa"/>
          </w:tcPr>
          <w:p w:rsidR="00E44848" w:rsidRPr="00276B6D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076" w:type="dxa"/>
          </w:tcPr>
          <w:p w:rsidR="00E44848" w:rsidRPr="00276B6D" w:rsidRDefault="00E4484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E44848" w:rsidRPr="00276B6D" w:rsidRDefault="00E44848" w:rsidP="00E44848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753"/>
        <w:gridCol w:w="5352"/>
      </w:tblGrid>
      <w:tr w:rsidR="00E44848" w:rsidRPr="00276B6D" w:rsidTr="00A95420">
        <w:trPr>
          <w:jc w:val="center"/>
        </w:trPr>
        <w:tc>
          <w:tcPr>
            <w:tcW w:w="899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753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5352" w:type="dxa"/>
            <w:shd w:val="clear" w:color="auto" w:fill="FFE8E1"/>
          </w:tcPr>
          <w:p w:rsidR="00E44848" w:rsidRPr="00276B6D" w:rsidRDefault="00E44848" w:rsidP="00A95420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5D78DC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D78D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listReadingDocument</w:t>
            </w:r>
            <w:proofErr w:type="spellEnd"/>
            <w:r w:rsidRPr="005D78D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E4484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5D78DC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List </w:t>
            </w:r>
            <w:r w:rsidR="005D78D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eading</w:t>
            </w:r>
            <w:r w:rsidR="005D78D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D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ocument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getReadingByLevel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reading document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Reading document</w:t>
            </w:r>
          </w:p>
        </w:tc>
      </w:tr>
      <w:tr w:rsidR="00AC2C87" w:rsidRPr="00276B6D" w:rsidTr="00A95420">
        <w:trPr>
          <w:jc w:val="center"/>
        </w:trPr>
        <w:tc>
          <w:tcPr>
            <w:tcW w:w="899" w:type="dxa"/>
          </w:tcPr>
          <w:p w:rsidR="00AC2C87" w:rsidRPr="00276B6D" w:rsidRDefault="00AC2C87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AC2C87" w:rsidRPr="00DF41E9" w:rsidRDefault="00AC2C87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AC2C87" w:rsidRDefault="00AC2C87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Reading document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276B6D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Pr="00276B6D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Reading document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Default="00CD6A44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addReadingVocab</w:t>
            </w:r>
            <w:proofErr w:type="spellEnd"/>
            <w:r w:rsidR="00DF41E9"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vocabulary of reading document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DF41E9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</w:t>
            </w:r>
            <w:r w:rsidR="00E869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</w:t>
            </w:r>
            <w:proofErr w:type="spellEnd"/>
            <w:r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E869F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vocabulary of reading document</w:t>
            </w:r>
          </w:p>
        </w:tc>
      </w:tr>
      <w:tr w:rsidR="005661A8" w:rsidRPr="00276B6D" w:rsidTr="00A95420">
        <w:trPr>
          <w:jc w:val="center"/>
        </w:trPr>
        <w:tc>
          <w:tcPr>
            <w:tcW w:w="899" w:type="dxa"/>
          </w:tcPr>
          <w:p w:rsidR="005661A8" w:rsidRPr="00276B6D" w:rsidRDefault="005661A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5661A8" w:rsidRPr="00DF41E9" w:rsidRDefault="005661A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661A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deleteReadingVocab</w:t>
            </w:r>
            <w:proofErr w:type="spellEnd"/>
            <w:r w:rsidRPr="005661A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5661A8" w:rsidRDefault="005661A8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vocabulary of reading document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viewReadingArticle</w:t>
            </w:r>
            <w:proofErr w:type="spellEnd"/>
            <w:r w:rsidR="00DF41E9"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067D44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View detail</w:t>
            </w:r>
            <w:r w:rsid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Article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addReadingArticle</w:t>
            </w:r>
            <w:proofErr w:type="spellEnd"/>
            <w:r w:rsidR="00DF41E9"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Article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editReadingArticle</w:t>
            </w:r>
            <w:proofErr w:type="spellEnd"/>
            <w:r w:rsidR="00DF41E9"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Article</w:t>
            </w:r>
          </w:p>
        </w:tc>
      </w:tr>
      <w:tr w:rsidR="00E44848" w:rsidRPr="00276B6D" w:rsidTr="00A95420">
        <w:trPr>
          <w:jc w:val="center"/>
        </w:trPr>
        <w:tc>
          <w:tcPr>
            <w:tcW w:w="899" w:type="dxa"/>
          </w:tcPr>
          <w:p w:rsidR="00E44848" w:rsidRPr="00276B6D" w:rsidRDefault="00E44848" w:rsidP="00E44848">
            <w:pPr>
              <w:pStyle w:val="comment"/>
              <w:numPr>
                <w:ilvl w:val="0"/>
                <w:numId w:val="65"/>
              </w:numP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753" w:type="dxa"/>
          </w:tcPr>
          <w:p w:rsidR="00E44848" w:rsidRPr="00360B34" w:rsidRDefault="000676D8" w:rsidP="00A95420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deleteReadingArticle</w:t>
            </w:r>
            <w:proofErr w:type="spellEnd"/>
            <w:r w:rsidR="00DF41E9" w:rsidRPr="00DF41E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5352" w:type="dxa"/>
          </w:tcPr>
          <w:p w:rsidR="00E44848" w:rsidRDefault="00DF41E9" w:rsidP="00A95420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Article</w:t>
            </w:r>
          </w:p>
        </w:tc>
      </w:tr>
    </w:tbl>
    <w:p w:rsidR="00E44848" w:rsidRPr="00E44848" w:rsidRDefault="00E44848" w:rsidP="00E44848"/>
    <w:p w:rsidR="00FA7A7F" w:rsidRDefault="00FA7A7F" w:rsidP="00FA7A7F">
      <w:pPr>
        <w:pStyle w:val="Heading2"/>
      </w:pPr>
      <w:r>
        <w:t>Conversation Management Package</w:t>
      </w:r>
      <w:bookmarkEnd w:id="55"/>
    </w:p>
    <w:p w:rsidR="00FA7A7F" w:rsidRDefault="00FA7A7F" w:rsidP="00FA7A7F">
      <w:pPr>
        <w:pStyle w:val="Heading3"/>
      </w:pPr>
      <w:bookmarkStart w:id="56" w:name="_Toc391909324"/>
      <w:r>
        <w:t>Class diagram</w:t>
      </w:r>
      <w:bookmarkEnd w:id="56"/>
    </w:p>
    <w:p w:rsidR="00FA7A7F" w:rsidRDefault="001C5E03" w:rsidP="00FA7A7F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4832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sation 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276B6D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11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Conversation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A7A7F" w:rsidRPr="00276B6D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Conversation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Pr="001D446D" w:rsidRDefault="00FA7A7F" w:rsidP="00FA7A7F"/>
    <w:p w:rsidR="00FA7A7F" w:rsidRDefault="00FA7A7F" w:rsidP="00FA7A7F">
      <w:pPr>
        <w:pStyle w:val="Heading3"/>
      </w:pPr>
      <w:bookmarkStart w:id="57" w:name="_Toc391909325"/>
      <w:proofErr w:type="spellStart"/>
      <w:r>
        <w:t>Model_Conversation</w:t>
      </w:r>
      <w:proofErr w:type="spellEnd"/>
      <w:r>
        <w:t xml:space="preserve"> class</w:t>
      </w:r>
      <w:bookmarkEnd w:id="57"/>
    </w:p>
    <w:p w:rsidR="00FA7A7F" w:rsidRPr="00276B6D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C_id</w:t>
            </w:r>
            <w:proofErr w:type="spellEnd"/>
          </w:p>
        </w:tc>
        <w:tc>
          <w:tcPr>
            <w:tcW w:w="851" w:type="dxa"/>
          </w:tcPr>
          <w:p w:rsidR="00FA7A7F" w:rsidRPr="00E5627F" w:rsidRDefault="001C5E03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C_level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C_title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6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C_image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</w:pPr>
            <w:proofErr w:type="spellStart"/>
            <w:r w:rsidRPr="00282C4E">
              <w:rPr>
                <w:szCs w:val="24"/>
              </w:rPr>
              <w:t>Con_id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Con_hiragana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Con_romaji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61" w:type="dxa"/>
          </w:tcPr>
          <w:p w:rsidR="00FA7A7F" w:rsidRPr="00282C4E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282C4E">
              <w:rPr>
                <w:szCs w:val="24"/>
              </w:rPr>
              <w:t>Con_meaning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C6D59" w:rsidRPr="00276B6D" w:rsidTr="00360B34">
        <w:trPr>
          <w:jc w:val="center"/>
        </w:trPr>
        <w:tc>
          <w:tcPr>
            <w:tcW w:w="557" w:type="dxa"/>
          </w:tcPr>
          <w:p w:rsidR="00EC6D59" w:rsidRPr="00276B6D" w:rsidRDefault="00401E02" w:rsidP="00401E0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961" w:type="dxa"/>
          </w:tcPr>
          <w:p w:rsidR="00EC6D59" w:rsidRPr="00282C4E" w:rsidRDefault="00EC6D59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Con_file</w:t>
            </w:r>
            <w:proofErr w:type="spellEnd"/>
          </w:p>
        </w:tc>
        <w:tc>
          <w:tcPr>
            <w:tcW w:w="851" w:type="dxa"/>
          </w:tcPr>
          <w:p w:rsidR="00EC6D59" w:rsidRDefault="00EC6D59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EC6D59" w:rsidRPr="00276B6D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EC6D59" w:rsidRPr="00276B6D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EC6D59" w:rsidRPr="00276B6D" w:rsidRDefault="00EC6D59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3827"/>
        <w:gridCol w:w="4643"/>
      </w:tblGrid>
      <w:tr w:rsidR="00FA7A7F" w:rsidRPr="00276B6D" w:rsidTr="00E41E9B">
        <w:trPr>
          <w:jc w:val="center"/>
        </w:trPr>
        <w:tc>
          <w:tcPr>
            <w:tcW w:w="534" w:type="dxa"/>
            <w:shd w:val="clear" w:color="auto" w:fill="FFE8E1"/>
          </w:tcPr>
          <w:p w:rsidR="00FA7A7F" w:rsidRPr="00276B6D" w:rsidRDefault="00FA7A7F" w:rsidP="00E41E9B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82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E41E9B">
        <w:trPr>
          <w:jc w:val="center"/>
        </w:trPr>
        <w:tc>
          <w:tcPr>
            <w:tcW w:w="534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82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56175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getAllConversation</w:t>
            </w:r>
            <w:proofErr w:type="spellEnd"/>
            <w:r w:rsidRPr="0056175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E41E9B">
        <w:trPr>
          <w:jc w:val="center"/>
        </w:trPr>
        <w:tc>
          <w:tcPr>
            <w:tcW w:w="534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82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E41E9B">
        <w:trPr>
          <w:jc w:val="center"/>
        </w:trPr>
        <w:tc>
          <w:tcPr>
            <w:tcW w:w="534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3827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addConversation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E41E9B">
        <w:trPr>
          <w:jc w:val="center"/>
        </w:trPr>
        <w:tc>
          <w:tcPr>
            <w:tcW w:w="534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3827" w:type="dxa"/>
          </w:tcPr>
          <w:p w:rsidR="00FA7A7F" w:rsidRPr="002B4AC8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updateConversation</w:t>
            </w:r>
            <w:proofErr w:type="spellEnd"/>
            <w:r w:rsidR="00360B3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E41E9B">
        <w:trPr>
          <w:jc w:val="center"/>
        </w:trPr>
        <w:tc>
          <w:tcPr>
            <w:tcW w:w="534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3827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updateContent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E41E9B">
        <w:trPr>
          <w:jc w:val="center"/>
        </w:trPr>
        <w:tc>
          <w:tcPr>
            <w:tcW w:w="534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3827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Default="00FA7A7F" w:rsidP="00FA7A7F"/>
    <w:p w:rsidR="00FA7A7F" w:rsidRDefault="00FA7A7F" w:rsidP="00FA7A7F"/>
    <w:p w:rsidR="00FA7A7F" w:rsidRDefault="00FA7A7F" w:rsidP="00FA7A7F"/>
    <w:p w:rsidR="00FA7A7F" w:rsidRPr="001D446D" w:rsidRDefault="00FA7A7F" w:rsidP="00FA7A7F"/>
    <w:p w:rsidR="00FA7A7F" w:rsidRDefault="00FA7A7F" w:rsidP="00FA7A7F">
      <w:pPr>
        <w:pStyle w:val="Heading3"/>
      </w:pPr>
      <w:bookmarkStart w:id="58" w:name="_Toc391909326"/>
      <w:proofErr w:type="spellStart"/>
      <w:r>
        <w:t>ConversationController</w:t>
      </w:r>
      <w:bookmarkEnd w:id="58"/>
      <w:proofErr w:type="spellEnd"/>
    </w:p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4171"/>
        <w:gridCol w:w="3934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417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39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getConversationByLevel</w:t>
            </w:r>
            <w:proofErr w:type="spellEnd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addConversation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editConversation()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2B4AC8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deleteConversation</w:t>
            </w:r>
            <w:proofErr w:type="spellEnd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Conversation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50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171" w:type="dxa"/>
          </w:tcPr>
          <w:p w:rsidR="00FA7A7F" w:rsidRPr="00035F5C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35F5C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addContent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39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Content of Conversation</w:t>
            </w:r>
          </w:p>
        </w:tc>
      </w:tr>
    </w:tbl>
    <w:p w:rsidR="00FA7A7F" w:rsidRPr="00E95F6E" w:rsidRDefault="00FA7A7F" w:rsidP="00FA7A7F"/>
    <w:p w:rsidR="00FA7A7F" w:rsidRDefault="00FA7A7F" w:rsidP="00FA7A7F">
      <w:pPr>
        <w:pStyle w:val="Heading2"/>
      </w:pPr>
      <w:bookmarkStart w:id="59" w:name="_Toc391909311"/>
      <w:r>
        <w:lastRenderedPageBreak/>
        <w:t>Video Package</w:t>
      </w:r>
      <w:bookmarkEnd w:id="59"/>
    </w:p>
    <w:p w:rsidR="00FA7A7F" w:rsidRDefault="00FA7A7F" w:rsidP="00FA7A7F">
      <w:pPr>
        <w:pStyle w:val="Heading3"/>
      </w:pPr>
      <w:bookmarkStart w:id="60" w:name="_Toc391909312"/>
      <w:r>
        <w:t>Class diagram</w:t>
      </w:r>
      <w:bookmarkEnd w:id="60"/>
    </w:p>
    <w:p w:rsidR="00FA7A7F" w:rsidRDefault="00FA7A7F" w:rsidP="00FA7A7F">
      <w:r>
        <w:rPr>
          <w:noProof/>
          <w:snapToGrid/>
          <w:lang w:eastAsia="ja-JP"/>
        </w:rPr>
        <w:drawing>
          <wp:inline distT="0" distB="0" distL="0" distR="0" wp14:anchorId="417829D5" wp14:editId="39E9B4B5">
            <wp:extent cx="5476875" cy="4429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deo clas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276B6D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12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>Video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A7A7F" w:rsidRPr="00276B6D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/>
    <w:p w:rsidR="00FA7A7F" w:rsidRPr="00C84200" w:rsidRDefault="00FA7A7F" w:rsidP="00FA7A7F"/>
    <w:p w:rsidR="00FA7A7F" w:rsidRDefault="00FA7A7F" w:rsidP="00FA7A7F">
      <w:pPr>
        <w:pStyle w:val="Heading3"/>
      </w:pPr>
      <w:bookmarkStart w:id="61" w:name="_Toc391909313"/>
      <w:proofErr w:type="spellStart"/>
      <w:r>
        <w:t>Model_Video</w:t>
      </w:r>
      <w:proofErr w:type="spellEnd"/>
      <w:r>
        <w:t xml:space="preserve"> class</w:t>
      </w:r>
      <w:bookmarkEnd w:id="61"/>
    </w:p>
    <w:p w:rsidR="00FA7A7F" w:rsidRPr="00276B6D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394"/>
        <w:gridCol w:w="851"/>
        <w:gridCol w:w="1134"/>
        <w:gridCol w:w="1134"/>
        <w:gridCol w:w="3934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39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9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394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Vi_id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394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Vi_title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3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1394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Vi_link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9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getAllVideo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C842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4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382E99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Pr="00C84200" w:rsidRDefault="00FA7A7F" w:rsidP="00FA7A7F"/>
    <w:p w:rsidR="00FA7A7F" w:rsidRDefault="00FA7A7F" w:rsidP="00FA7A7F">
      <w:pPr>
        <w:pStyle w:val="Heading3"/>
      </w:pPr>
      <w:bookmarkStart w:id="62" w:name="_Toc391909314"/>
      <w:proofErr w:type="spellStart"/>
      <w:r>
        <w:t>VideoController</w:t>
      </w:r>
      <w:bookmarkEnd w:id="62"/>
      <w:proofErr w:type="spellEnd"/>
    </w:p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Video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Video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C842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deleteVideo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Video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22306C">
            <w:pPr>
              <w:pStyle w:val="comment"/>
              <w:numPr>
                <w:ilvl w:val="0"/>
                <w:numId w:val="45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FA7A7F" w:rsidRPr="00C84200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getByTitle</w:t>
            </w:r>
            <w:proofErr w:type="spellEnd"/>
            <w:r w:rsidRPr="00382E99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Video</w:t>
            </w:r>
          </w:p>
        </w:tc>
      </w:tr>
    </w:tbl>
    <w:p w:rsidR="00FA7A7F" w:rsidRPr="00205E75" w:rsidRDefault="00FA7A7F" w:rsidP="00FA7A7F"/>
    <w:p w:rsidR="002A1671" w:rsidRDefault="002A1671">
      <w:pPr>
        <w:pStyle w:val="Heading2"/>
      </w:pPr>
      <w:proofErr w:type="spellStart"/>
      <w:r>
        <w:lastRenderedPageBreak/>
        <w:t>TrainingListening</w:t>
      </w:r>
      <w:proofErr w:type="spellEnd"/>
      <w:r>
        <w:t xml:space="preserve"> Package</w:t>
      </w:r>
      <w:bookmarkEnd w:id="54"/>
    </w:p>
    <w:p w:rsidR="00047731" w:rsidRDefault="00047731" w:rsidP="00047731">
      <w:pPr>
        <w:pStyle w:val="Heading3"/>
      </w:pPr>
      <w:bookmarkStart w:id="63" w:name="_Toc391909308"/>
      <w:r>
        <w:t>Class diagram</w:t>
      </w:r>
      <w:bookmarkEnd w:id="63"/>
    </w:p>
    <w:p w:rsidR="00047731" w:rsidRDefault="00E62E2B" w:rsidP="00047731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44303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Listening clas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31" w:rsidRPr="00276B6D" w:rsidRDefault="00FA7A7F" w:rsidP="00047731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13</w:t>
      </w:r>
      <w:r w:rsidR="00047731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proofErr w:type="spellStart"/>
      <w:r w:rsidR="00047731">
        <w:rPr>
          <w:rFonts w:ascii="Times New Roman" w:hAnsi="Times New Roman" w:cs="Times New Roman"/>
          <w:b/>
          <w:color w:val="auto"/>
          <w:sz w:val="22"/>
          <w:szCs w:val="22"/>
        </w:rPr>
        <w:t>TrainingListening</w:t>
      </w:r>
      <w:proofErr w:type="spellEnd"/>
      <w:r w:rsidR="00047731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BA30B6" w:rsidRPr="00276B6D" w:rsidTr="00BA30B6">
        <w:trPr>
          <w:jc w:val="center"/>
        </w:trPr>
        <w:tc>
          <w:tcPr>
            <w:tcW w:w="6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BA30B6" w:rsidRPr="00276B6D" w:rsidRDefault="00BA30B6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BA30B6" w:rsidRPr="00276B6D" w:rsidRDefault="00BA30B6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BA30B6">
        <w:trPr>
          <w:jc w:val="center"/>
        </w:trPr>
        <w:tc>
          <w:tcPr>
            <w:tcW w:w="6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TrainingListening</w:t>
            </w:r>
            <w:proofErr w:type="spellEnd"/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359B4" w:rsidRPr="00047731" w:rsidRDefault="000359B4" w:rsidP="00047731">
      <w:pPr>
        <w:ind w:left="0"/>
      </w:pPr>
    </w:p>
    <w:p w:rsidR="00047731" w:rsidRDefault="00047731">
      <w:pPr>
        <w:pStyle w:val="Heading3"/>
      </w:pPr>
      <w:bookmarkStart w:id="64" w:name="_Toc391909309"/>
      <w:proofErr w:type="spellStart"/>
      <w:r>
        <w:t>Model_TraniningListening</w:t>
      </w:r>
      <w:proofErr w:type="spellEnd"/>
      <w:r>
        <w:t xml:space="preserve"> class</w:t>
      </w:r>
      <w:bookmarkEnd w:id="64"/>
    </w:p>
    <w:p w:rsidR="00047731" w:rsidRPr="00276B6D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2812"/>
        <w:gridCol w:w="992"/>
        <w:gridCol w:w="1134"/>
        <w:gridCol w:w="992"/>
        <w:gridCol w:w="2517"/>
      </w:tblGrid>
      <w:tr w:rsidR="00047731" w:rsidRPr="00276B6D" w:rsidTr="000A0C28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81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99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99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251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2812" w:type="dxa"/>
          </w:tcPr>
          <w:p w:rsidR="00BA30B6" w:rsidRPr="00E5627F" w:rsidRDefault="00BA30B6" w:rsidP="00BA30B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Lis_id</w:t>
            </w:r>
            <w:proofErr w:type="spellEnd"/>
          </w:p>
        </w:tc>
        <w:tc>
          <w:tcPr>
            <w:tcW w:w="992" w:type="dxa"/>
          </w:tcPr>
          <w:p w:rsidR="00BA30B6" w:rsidRPr="00E5627F" w:rsidRDefault="000A0C28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BA30B6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2812" w:type="dxa"/>
          </w:tcPr>
          <w:p w:rsidR="00BA30B6" w:rsidRPr="00E5627F" w:rsidRDefault="00BA30B6" w:rsidP="000A0C28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</w:t>
            </w:r>
            <w:r w:rsidR="000A0C28">
              <w:rPr>
                <w:szCs w:val="24"/>
              </w:rPr>
              <w:t>title</w:t>
            </w:r>
            <w:proofErr w:type="spellEnd"/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0A0C28" w:rsidRPr="00276B6D" w:rsidTr="000A0C28">
        <w:trPr>
          <w:jc w:val="center"/>
        </w:trPr>
        <w:tc>
          <w:tcPr>
            <w:tcW w:w="557" w:type="dxa"/>
          </w:tcPr>
          <w:p w:rsidR="000A0C28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>3</w:t>
            </w:r>
          </w:p>
        </w:tc>
        <w:tc>
          <w:tcPr>
            <w:tcW w:w="2812" w:type="dxa"/>
          </w:tcPr>
          <w:p w:rsidR="000A0C28" w:rsidRDefault="000A0C28" w:rsidP="00BA30B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Lis_level</w:t>
            </w:r>
            <w:proofErr w:type="spellEnd"/>
          </w:p>
        </w:tc>
        <w:tc>
          <w:tcPr>
            <w:tcW w:w="992" w:type="dxa"/>
          </w:tcPr>
          <w:p w:rsidR="000A0C28" w:rsidRDefault="000A0C28" w:rsidP="00762896">
            <w:pPr>
              <w:ind w:left="0"/>
              <w:rPr>
                <w:szCs w:val="24"/>
              </w:rPr>
            </w:pPr>
          </w:p>
        </w:tc>
        <w:tc>
          <w:tcPr>
            <w:tcW w:w="1134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517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</w:pPr>
            <w:proofErr w:type="spellStart"/>
            <w:r w:rsidRPr="009971D9">
              <w:rPr>
                <w:szCs w:val="24"/>
              </w:rPr>
              <w:t>Sourcefile_id</w:t>
            </w:r>
            <w:proofErr w:type="spellEnd"/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question</w:t>
            </w:r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script</w:t>
            </w:r>
          </w:p>
        </w:tc>
        <w:tc>
          <w:tcPr>
            <w:tcW w:w="992" w:type="dxa"/>
          </w:tcPr>
          <w:p w:rsidR="00BA30B6" w:rsidRPr="00E5627F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BA30B6" w:rsidRPr="00276B6D" w:rsidTr="000A0C28">
        <w:trPr>
          <w:jc w:val="center"/>
        </w:trPr>
        <w:tc>
          <w:tcPr>
            <w:tcW w:w="557" w:type="dxa"/>
          </w:tcPr>
          <w:p w:rsidR="00BA30B6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812" w:type="dxa"/>
          </w:tcPr>
          <w:p w:rsidR="00BA30B6" w:rsidRPr="009971D9" w:rsidRDefault="00BA30B6" w:rsidP="00BA30B6">
            <w:pPr>
              <w:ind w:left="0"/>
              <w:rPr>
                <w:szCs w:val="24"/>
              </w:rPr>
            </w:pPr>
            <w:proofErr w:type="spellStart"/>
            <w:r w:rsidRPr="009971D9">
              <w:rPr>
                <w:szCs w:val="24"/>
              </w:rPr>
              <w:t>Sourcefile</w:t>
            </w:r>
            <w:proofErr w:type="spellEnd"/>
            <w:r w:rsidRPr="009971D9">
              <w:rPr>
                <w:szCs w:val="24"/>
              </w:rPr>
              <w:t>_</w:t>
            </w:r>
            <w:r>
              <w:rPr>
                <w:szCs w:val="24"/>
              </w:rPr>
              <w:t xml:space="preserve"> </w:t>
            </w:r>
            <w:r w:rsidRPr="009971D9">
              <w:rPr>
                <w:szCs w:val="24"/>
              </w:rPr>
              <w:t>meaning</w:t>
            </w:r>
          </w:p>
        </w:tc>
        <w:tc>
          <w:tcPr>
            <w:tcW w:w="992" w:type="dxa"/>
          </w:tcPr>
          <w:p w:rsidR="00BA30B6" w:rsidRDefault="00BA30B6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992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2517" w:type="dxa"/>
          </w:tcPr>
          <w:p w:rsidR="00BA30B6" w:rsidRPr="00276B6D" w:rsidRDefault="00BA30B6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Default="00047731" w:rsidP="00047731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4252"/>
        <w:gridCol w:w="4218"/>
      </w:tblGrid>
      <w:tr w:rsidR="00047731" w:rsidRPr="00276B6D" w:rsidTr="00E41E9B">
        <w:trPr>
          <w:jc w:val="center"/>
        </w:trPr>
        <w:tc>
          <w:tcPr>
            <w:tcW w:w="534" w:type="dxa"/>
            <w:shd w:val="clear" w:color="auto" w:fill="FFE8E1"/>
          </w:tcPr>
          <w:p w:rsidR="00047731" w:rsidRPr="00276B6D" w:rsidRDefault="00047731" w:rsidP="00E41E9B">
            <w:pPr>
              <w:pStyle w:val="TableCaption0"/>
              <w:tabs>
                <w:tab w:val="center" w:pos="329"/>
              </w:tabs>
              <w:ind w:left="0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425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E41E9B">
        <w:trPr>
          <w:jc w:val="center"/>
        </w:trPr>
        <w:tc>
          <w:tcPr>
            <w:tcW w:w="534" w:type="dxa"/>
          </w:tcPr>
          <w:p w:rsidR="00047731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425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getAllListening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Interact with database </w:t>
            </w:r>
          </w:p>
        </w:tc>
      </w:tr>
      <w:tr w:rsidR="00047731" w:rsidRPr="00276B6D" w:rsidTr="00E41E9B">
        <w:trPr>
          <w:jc w:val="center"/>
        </w:trPr>
        <w:tc>
          <w:tcPr>
            <w:tcW w:w="534" w:type="dxa"/>
          </w:tcPr>
          <w:p w:rsidR="00047731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425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47731" w:rsidRPr="00276B6D" w:rsidTr="00E41E9B">
        <w:trPr>
          <w:jc w:val="center"/>
        </w:trPr>
        <w:tc>
          <w:tcPr>
            <w:tcW w:w="534" w:type="dxa"/>
          </w:tcPr>
          <w:p w:rsidR="00047731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425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E41E9B">
        <w:trPr>
          <w:jc w:val="center"/>
        </w:trPr>
        <w:tc>
          <w:tcPr>
            <w:tcW w:w="534" w:type="dxa"/>
          </w:tcPr>
          <w:p w:rsidR="000A0C28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4252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E41E9B">
        <w:trPr>
          <w:jc w:val="center"/>
        </w:trPr>
        <w:tc>
          <w:tcPr>
            <w:tcW w:w="534" w:type="dxa"/>
          </w:tcPr>
          <w:p w:rsidR="000A0C28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4252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updateTraininglistening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E41E9B">
        <w:trPr>
          <w:jc w:val="center"/>
        </w:trPr>
        <w:tc>
          <w:tcPr>
            <w:tcW w:w="534" w:type="dxa"/>
          </w:tcPr>
          <w:p w:rsidR="000A0C28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4252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updateSourcefile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0A0C28" w:rsidRPr="00276B6D" w:rsidTr="00E41E9B">
        <w:trPr>
          <w:jc w:val="center"/>
        </w:trPr>
        <w:tc>
          <w:tcPr>
            <w:tcW w:w="534" w:type="dxa"/>
          </w:tcPr>
          <w:p w:rsidR="000A0C28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4252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0A0C28" w:rsidRPr="00276B6D" w:rsidRDefault="000A0C28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047731" w:rsidRPr="00047731" w:rsidRDefault="00047731" w:rsidP="000359B4">
      <w:pPr>
        <w:ind w:left="0"/>
      </w:pPr>
    </w:p>
    <w:p w:rsidR="00047731" w:rsidRDefault="00047731">
      <w:pPr>
        <w:pStyle w:val="Heading3"/>
      </w:pPr>
      <w:bookmarkStart w:id="65" w:name="_Toc391909310"/>
      <w:proofErr w:type="spellStart"/>
      <w:r>
        <w:t>TrainingListeningController</w:t>
      </w:r>
      <w:bookmarkEnd w:id="65"/>
      <w:proofErr w:type="spellEnd"/>
    </w:p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047731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762896">
        <w:trPr>
          <w:jc w:val="center"/>
        </w:trPr>
        <w:tc>
          <w:tcPr>
            <w:tcW w:w="557" w:type="dxa"/>
          </w:tcPr>
          <w:p w:rsidR="00047731" w:rsidRPr="00276B6D" w:rsidRDefault="00047731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047731" w:rsidRPr="00276B6D" w:rsidRDefault="00047731" w:rsidP="00047731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462"/>
        <w:gridCol w:w="4643"/>
      </w:tblGrid>
      <w:tr w:rsidR="00047731" w:rsidRPr="00276B6D" w:rsidTr="000A0C28">
        <w:trPr>
          <w:jc w:val="center"/>
        </w:trPr>
        <w:tc>
          <w:tcPr>
            <w:tcW w:w="899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462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643" w:type="dxa"/>
            <w:shd w:val="clear" w:color="auto" w:fill="FFE8E1"/>
          </w:tcPr>
          <w:p w:rsidR="00047731" w:rsidRPr="00276B6D" w:rsidRDefault="00047731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addTraininglistening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276B6D" w:rsidRDefault="00047731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Create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0A0C28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addSourcefile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276B6D" w:rsidRDefault="000A0C28" w:rsidP="00BA30B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Source file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editTraininglistening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Edit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47731" w:rsidRPr="00276B6D" w:rsidTr="000A0C28">
        <w:trPr>
          <w:jc w:val="center"/>
        </w:trPr>
        <w:tc>
          <w:tcPr>
            <w:tcW w:w="899" w:type="dxa"/>
          </w:tcPr>
          <w:p w:rsidR="00047731" w:rsidRPr="00276B6D" w:rsidRDefault="00047731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47731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deleteSourcefile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47731" w:rsidRPr="00276B6D" w:rsidRDefault="00047731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="00BA30B6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Training Listening</w:t>
            </w:r>
          </w:p>
        </w:tc>
      </w:tr>
      <w:tr w:rsidR="000A0C28" w:rsidRPr="00276B6D" w:rsidTr="000A0C28">
        <w:trPr>
          <w:jc w:val="center"/>
        </w:trPr>
        <w:tc>
          <w:tcPr>
            <w:tcW w:w="899" w:type="dxa"/>
          </w:tcPr>
          <w:p w:rsidR="000A0C28" w:rsidRPr="00276B6D" w:rsidRDefault="000A0C28" w:rsidP="0022306C">
            <w:pPr>
              <w:pStyle w:val="comment"/>
              <w:numPr>
                <w:ilvl w:val="0"/>
                <w:numId w:val="3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462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getListeningByLevel</w:t>
            </w:r>
            <w:proofErr w:type="spellEnd"/>
            <w:r w:rsidRPr="000A0C28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643" w:type="dxa"/>
          </w:tcPr>
          <w:p w:rsidR="000A0C28" w:rsidRPr="00276B6D" w:rsidRDefault="000A0C28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Training Listening</w:t>
            </w:r>
          </w:p>
        </w:tc>
      </w:tr>
    </w:tbl>
    <w:p w:rsidR="00047731" w:rsidRPr="00047731" w:rsidRDefault="00047731" w:rsidP="00047731"/>
    <w:p w:rsidR="00FA7A7F" w:rsidRDefault="00FA7A7F" w:rsidP="00FA7A7F">
      <w:pPr>
        <w:pStyle w:val="Heading2"/>
      </w:pPr>
      <w:bookmarkStart w:id="66" w:name="_Toc391909327"/>
      <w:bookmarkStart w:id="67" w:name="_Toc391909315"/>
      <w:r>
        <w:t>Test Management Package</w:t>
      </w:r>
      <w:bookmarkEnd w:id="66"/>
    </w:p>
    <w:p w:rsidR="00FA7A7F" w:rsidRDefault="00FA7A7F" w:rsidP="00FA7A7F">
      <w:pPr>
        <w:pStyle w:val="Heading3"/>
      </w:pPr>
      <w:bookmarkStart w:id="68" w:name="_Toc391909328"/>
      <w:r>
        <w:t>Class diagram</w:t>
      </w:r>
      <w:bookmarkEnd w:id="68"/>
    </w:p>
    <w:p w:rsidR="00FA7A7F" w:rsidRDefault="00DC4B1A" w:rsidP="00FA7A7F">
      <w:pPr>
        <w:ind w:left="0"/>
      </w:pPr>
      <w:r>
        <w:rPr>
          <w:noProof/>
          <w:snapToGrid/>
          <w:lang w:eastAsia="ja-JP"/>
        </w:rPr>
        <w:drawing>
          <wp:inline distT="0" distB="0" distL="0" distR="0">
            <wp:extent cx="5580380" cy="5375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 manageme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A7F" w:rsidRPr="00276B6D" w:rsidRDefault="00FA7A7F" w:rsidP="00FA7A7F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14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>
        <w:rPr>
          <w:rFonts w:ascii="Times New Roman" w:hAnsi="Times New Roman" w:cs="Times New Roman"/>
          <w:b/>
          <w:color w:val="auto"/>
          <w:sz w:val="22"/>
          <w:szCs w:val="22"/>
        </w:rPr>
        <w:t xml:space="preserve">Test </w:t>
      </w:r>
      <w:r w:rsidRPr="00276B6D">
        <w:rPr>
          <w:rFonts w:ascii="Times New Roman" w:hAnsi="Times New Roman" w:cs="Times New Roman"/>
          <w:b/>
          <w:color w:val="auto"/>
          <w:sz w:val="22"/>
          <w:szCs w:val="22"/>
        </w:rPr>
        <w:t>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FA7A7F" w:rsidRPr="00276B6D" w:rsidTr="00360B34">
        <w:trPr>
          <w:jc w:val="center"/>
        </w:trPr>
        <w:tc>
          <w:tcPr>
            <w:tcW w:w="6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6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Test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 Controller</w:t>
            </w:r>
          </w:p>
        </w:tc>
        <w:tc>
          <w:tcPr>
            <w:tcW w:w="5210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Default="00FA7A7F" w:rsidP="00FA7A7F"/>
    <w:p w:rsidR="00FA7A7F" w:rsidRPr="001D446D" w:rsidRDefault="00FA7A7F" w:rsidP="00FA7A7F"/>
    <w:p w:rsidR="00FA7A7F" w:rsidRDefault="00FA7A7F" w:rsidP="00FA7A7F">
      <w:pPr>
        <w:pStyle w:val="Heading3"/>
      </w:pPr>
      <w:bookmarkStart w:id="69" w:name="_Toc391909329"/>
      <w:proofErr w:type="spellStart"/>
      <w:r>
        <w:t>Model_Test</w:t>
      </w:r>
      <w:proofErr w:type="spellEnd"/>
      <w:r>
        <w:t xml:space="preserve"> class</w:t>
      </w:r>
      <w:bookmarkEnd w:id="69"/>
    </w:p>
    <w:p w:rsidR="00FA7A7F" w:rsidRPr="00276B6D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Test_id</w:t>
            </w:r>
            <w:proofErr w:type="spellEnd"/>
          </w:p>
        </w:tc>
        <w:tc>
          <w:tcPr>
            <w:tcW w:w="851" w:type="dxa"/>
          </w:tcPr>
          <w:p w:rsidR="00FA7A7F" w:rsidRPr="00E5627F" w:rsidRDefault="00E62E2B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FA7A7F" w:rsidRPr="00E5627F" w:rsidRDefault="00E41E9B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Test_title</w:t>
            </w:r>
            <w:proofErr w:type="spellEnd"/>
          </w:p>
        </w:tc>
        <w:tc>
          <w:tcPr>
            <w:tcW w:w="851" w:type="dxa"/>
          </w:tcPr>
          <w:p w:rsidR="00FA7A7F" w:rsidRPr="00E5627F" w:rsidRDefault="00E41E9B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E41E9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E41E9B" w:rsidRPr="00276B6D" w:rsidTr="00360B34">
        <w:trPr>
          <w:jc w:val="center"/>
        </w:trPr>
        <w:tc>
          <w:tcPr>
            <w:tcW w:w="557" w:type="dxa"/>
          </w:tcPr>
          <w:p w:rsidR="00E41E9B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E41E9B" w:rsidRPr="00E5627F" w:rsidRDefault="00E41E9B" w:rsidP="00E15523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Test_category</w:t>
            </w:r>
            <w:proofErr w:type="spellEnd"/>
          </w:p>
        </w:tc>
        <w:tc>
          <w:tcPr>
            <w:tcW w:w="851" w:type="dxa"/>
          </w:tcPr>
          <w:p w:rsidR="00E41E9B" w:rsidRPr="00E5627F" w:rsidRDefault="00E41E9B" w:rsidP="00E15523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E41E9B" w:rsidRPr="00276B6D" w:rsidRDefault="00E41E9B" w:rsidP="00E1552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E41E9B" w:rsidRPr="00276B6D" w:rsidRDefault="00E41E9B" w:rsidP="00E1552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E41E9B" w:rsidRPr="00276B6D" w:rsidRDefault="00E41E9B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Test_level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4</w:t>
            </w:r>
          </w:p>
        </w:tc>
        <w:tc>
          <w:tcPr>
            <w:tcW w:w="196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Test_content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5</w:t>
            </w:r>
          </w:p>
        </w:tc>
        <w:tc>
          <w:tcPr>
            <w:tcW w:w="1961" w:type="dxa"/>
          </w:tcPr>
          <w:p w:rsidR="00FA7A7F" w:rsidRPr="008A1A71" w:rsidRDefault="00FA7A7F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Question_id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6</w:t>
            </w:r>
          </w:p>
        </w:tc>
        <w:tc>
          <w:tcPr>
            <w:tcW w:w="1961" w:type="dxa"/>
          </w:tcPr>
          <w:p w:rsidR="00FA7A7F" w:rsidRPr="008A1A71" w:rsidRDefault="00FA7A7F" w:rsidP="00360B34">
            <w:pPr>
              <w:ind w:left="0"/>
            </w:pPr>
            <w:proofErr w:type="spellStart"/>
            <w:r w:rsidRPr="008A1A71">
              <w:rPr>
                <w:szCs w:val="24"/>
              </w:rPr>
              <w:t>Question_content</w:t>
            </w:r>
            <w:proofErr w:type="spellEnd"/>
          </w:p>
        </w:tc>
        <w:tc>
          <w:tcPr>
            <w:tcW w:w="851" w:type="dxa"/>
          </w:tcPr>
          <w:p w:rsidR="00FA7A7F" w:rsidRPr="00E562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1961" w:type="dxa"/>
          </w:tcPr>
          <w:p w:rsidR="00FA7A7F" w:rsidRPr="00C342F0" w:rsidRDefault="00FA7A7F" w:rsidP="00360B34">
            <w:pPr>
              <w:ind w:left="0"/>
            </w:pPr>
            <w:proofErr w:type="spellStart"/>
            <w:r w:rsidRPr="00C342F0">
              <w:rPr>
                <w:szCs w:val="24"/>
              </w:rPr>
              <w:t>Answer_id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8</w:t>
            </w:r>
          </w:p>
        </w:tc>
        <w:tc>
          <w:tcPr>
            <w:tcW w:w="1961" w:type="dxa"/>
          </w:tcPr>
          <w:p w:rsidR="00FA7A7F" w:rsidRPr="00C342F0" w:rsidRDefault="00FA7A7F" w:rsidP="00360B34">
            <w:pPr>
              <w:ind w:left="0"/>
              <w:rPr>
                <w:szCs w:val="24"/>
              </w:rPr>
            </w:pPr>
            <w:proofErr w:type="spellStart"/>
            <w:r w:rsidRPr="00C342F0">
              <w:rPr>
                <w:szCs w:val="24"/>
              </w:rPr>
              <w:t>Answer</w:t>
            </w:r>
            <w:r>
              <w:rPr>
                <w:szCs w:val="24"/>
              </w:rPr>
              <w:t>_content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E41E9B" w:rsidP="00E41E9B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9</w:t>
            </w:r>
          </w:p>
        </w:tc>
        <w:tc>
          <w:tcPr>
            <w:tcW w:w="1961" w:type="dxa"/>
          </w:tcPr>
          <w:p w:rsidR="00FA7A7F" w:rsidRPr="00C342F0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Answer_correct</w:t>
            </w:r>
            <w:proofErr w:type="spellEnd"/>
          </w:p>
        </w:tc>
        <w:tc>
          <w:tcPr>
            <w:tcW w:w="851" w:type="dxa"/>
          </w:tcPr>
          <w:p w:rsidR="00FA7A7F" w:rsidRDefault="00FA7A7F" w:rsidP="00360B34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Default="00FA7A7F" w:rsidP="00FA7A7F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4"/>
        <w:gridCol w:w="2439"/>
        <w:gridCol w:w="6031"/>
      </w:tblGrid>
      <w:tr w:rsidR="00FA7A7F" w:rsidRPr="00276B6D" w:rsidTr="00360B34">
        <w:trPr>
          <w:jc w:val="center"/>
        </w:trPr>
        <w:tc>
          <w:tcPr>
            <w:tcW w:w="53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243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1</w:t>
            </w:r>
          </w:p>
        </w:tc>
        <w:tc>
          <w:tcPr>
            <w:tcW w:w="243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getAllTest</w:t>
            </w:r>
            <w:proofErr w:type="spellEnd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2</w:t>
            </w:r>
          </w:p>
        </w:tc>
        <w:tc>
          <w:tcPr>
            <w:tcW w:w="243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3</w:t>
            </w:r>
          </w:p>
        </w:tc>
        <w:tc>
          <w:tcPr>
            <w:tcW w:w="243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addTest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4</w:t>
            </w:r>
          </w:p>
        </w:tc>
        <w:tc>
          <w:tcPr>
            <w:tcW w:w="2439" w:type="dxa"/>
          </w:tcPr>
          <w:p w:rsidR="00FA7A7F" w:rsidRPr="000C4162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updateTest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5</w:t>
            </w:r>
          </w:p>
        </w:tc>
        <w:tc>
          <w:tcPr>
            <w:tcW w:w="2439" w:type="dxa"/>
          </w:tcPr>
          <w:p w:rsidR="00FA7A7F" w:rsidRPr="000C4162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deleteTest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6</w:t>
            </w:r>
          </w:p>
        </w:tc>
        <w:tc>
          <w:tcPr>
            <w:tcW w:w="2439" w:type="dxa"/>
          </w:tcPr>
          <w:p w:rsidR="00FA7A7F" w:rsidRPr="000C4162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addQuestion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7</w:t>
            </w:r>
          </w:p>
        </w:tc>
        <w:tc>
          <w:tcPr>
            <w:tcW w:w="2439" w:type="dxa"/>
          </w:tcPr>
          <w:p w:rsidR="00FA7A7F" w:rsidRPr="000C4162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0C416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updateQuestion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8</w:t>
            </w:r>
          </w:p>
        </w:tc>
        <w:tc>
          <w:tcPr>
            <w:tcW w:w="2439" w:type="dxa"/>
          </w:tcPr>
          <w:p w:rsidR="00FA7A7F" w:rsidRPr="001322E2" w:rsidRDefault="001322E2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FA7A7F" w:rsidRPr="00276B6D" w:rsidTr="00360B34">
        <w:trPr>
          <w:jc w:val="center"/>
        </w:trPr>
        <w:tc>
          <w:tcPr>
            <w:tcW w:w="534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9</w:t>
            </w:r>
          </w:p>
        </w:tc>
        <w:tc>
          <w:tcPr>
            <w:tcW w:w="2439" w:type="dxa"/>
          </w:tcPr>
          <w:p w:rsidR="00FA7A7F" w:rsidRPr="000C4162" w:rsidRDefault="00FA7A7F" w:rsidP="001322E2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proofErr w:type="spellStart"/>
            <w:r w:rsidR="001322E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addAnswer</w:t>
            </w:r>
            <w:proofErr w:type="spellEnd"/>
            <w:r w:rsidR="001322E2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Default="00FA7A7F" w:rsidP="00FA7A7F">
      <w:pPr>
        <w:ind w:left="0"/>
      </w:pPr>
    </w:p>
    <w:p w:rsidR="00FA7A7F" w:rsidRPr="001D446D" w:rsidRDefault="00FA7A7F" w:rsidP="00FA7A7F">
      <w:pPr>
        <w:ind w:left="0"/>
      </w:pPr>
    </w:p>
    <w:p w:rsidR="00FA7A7F" w:rsidRDefault="00FA7A7F" w:rsidP="00FA7A7F">
      <w:pPr>
        <w:pStyle w:val="Heading3"/>
      </w:pPr>
      <w:bookmarkStart w:id="70" w:name="_Toc391909330"/>
      <w:proofErr w:type="spellStart"/>
      <w:r>
        <w:t>TestController</w:t>
      </w:r>
      <w:bookmarkEnd w:id="70"/>
      <w:proofErr w:type="spellEnd"/>
    </w:p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FA7A7F" w:rsidRPr="00276B6D" w:rsidTr="00360B34">
        <w:trPr>
          <w:jc w:val="center"/>
        </w:trPr>
        <w:tc>
          <w:tcPr>
            <w:tcW w:w="557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557" w:type="dxa"/>
          </w:tcPr>
          <w:p w:rsidR="00FA7A7F" w:rsidRPr="00276B6D" w:rsidRDefault="00FA7A7F" w:rsidP="00360B34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FA7A7F" w:rsidRPr="00276B6D" w:rsidRDefault="00FA7A7F" w:rsidP="00FA7A7F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FA7A7F" w:rsidRPr="00276B6D" w:rsidTr="00360B34">
        <w:trPr>
          <w:jc w:val="center"/>
        </w:trPr>
        <w:tc>
          <w:tcPr>
            <w:tcW w:w="899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FA7A7F" w:rsidRPr="00276B6D" w:rsidRDefault="00FA7A7F" w:rsidP="00360B34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1</w:t>
            </w: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getTestByLevel</w:t>
            </w:r>
            <w:proofErr w:type="spellEnd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2</w:t>
            </w: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addTest</w:t>
            </w:r>
            <w:proofErr w:type="spellEnd"/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Create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3</w:t>
            </w:r>
          </w:p>
        </w:tc>
        <w:tc>
          <w:tcPr>
            <w:tcW w:w="2074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editTest 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4</w:t>
            </w:r>
          </w:p>
        </w:tc>
        <w:tc>
          <w:tcPr>
            <w:tcW w:w="2074" w:type="dxa"/>
          </w:tcPr>
          <w:p w:rsidR="00FA7A7F" w:rsidRPr="008070EA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deleteTest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5</w:t>
            </w:r>
          </w:p>
        </w:tc>
        <w:tc>
          <w:tcPr>
            <w:tcW w:w="2074" w:type="dxa"/>
          </w:tcPr>
          <w:p w:rsidR="00FA7A7F" w:rsidRPr="008070EA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addQuestion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Question of Test</w:t>
            </w:r>
          </w:p>
        </w:tc>
      </w:tr>
      <w:tr w:rsidR="00DC4B1A" w:rsidRPr="00276B6D" w:rsidTr="00360B34">
        <w:trPr>
          <w:jc w:val="center"/>
        </w:trPr>
        <w:tc>
          <w:tcPr>
            <w:tcW w:w="899" w:type="dxa"/>
          </w:tcPr>
          <w:p w:rsidR="00DC4B1A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6</w:t>
            </w:r>
          </w:p>
        </w:tc>
        <w:tc>
          <w:tcPr>
            <w:tcW w:w="2074" w:type="dxa"/>
          </w:tcPr>
          <w:p w:rsidR="00DC4B1A" w:rsidRPr="00DC4B1A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editQuestion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Edit Question of Test</w:t>
            </w:r>
          </w:p>
        </w:tc>
      </w:tr>
      <w:tr w:rsidR="00FA7A7F" w:rsidRPr="00276B6D" w:rsidTr="00360B34">
        <w:trPr>
          <w:jc w:val="center"/>
        </w:trPr>
        <w:tc>
          <w:tcPr>
            <w:tcW w:w="899" w:type="dxa"/>
          </w:tcPr>
          <w:p w:rsidR="00FA7A7F" w:rsidRPr="00276B6D" w:rsidRDefault="00FA7A7F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lastRenderedPageBreak/>
              <w:t xml:space="preserve">    </w:t>
            </w:r>
            <w:r w:rsidR="00DC4B1A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7</w:t>
            </w:r>
          </w:p>
        </w:tc>
        <w:tc>
          <w:tcPr>
            <w:tcW w:w="2074" w:type="dxa"/>
          </w:tcPr>
          <w:p w:rsidR="00FA7A7F" w:rsidRPr="008070EA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deleteQuestion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FA7A7F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Question of Test</w:t>
            </w:r>
          </w:p>
        </w:tc>
      </w:tr>
      <w:tr w:rsidR="00DC4B1A" w:rsidRPr="00276B6D" w:rsidTr="00360B34">
        <w:trPr>
          <w:jc w:val="center"/>
        </w:trPr>
        <w:tc>
          <w:tcPr>
            <w:tcW w:w="899" w:type="dxa"/>
          </w:tcPr>
          <w:p w:rsidR="00DC4B1A" w:rsidRDefault="00DC4B1A" w:rsidP="00360B34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 xml:space="preserve">    8</w:t>
            </w:r>
          </w:p>
        </w:tc>
        <w:tc>
          <w:tcPr>
            <w:tcW w:w="2074" w:type="dxa"/>
          </w:tcPr>
          <w:p w:rsidR="00DC4B1A" w:rsidRPr="008070EA" w:rsidRDefault="00DC4B1A" w:rsidP="00E1552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3E711F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addAnswer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DC4B1A" w:rsidRDefault="00DC4B1A" w:rsidP="00E15523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Add Answer of Question</w:t>
            </w:r>
          </w:p>
        </w:tc>
      </w:tr>
    </w:tbl>
    <w:p w:rsidR="00FA7A7F" w:rsidRPr="00F944E8" w:rsidRDefault="00FA7A7F" w:rsidP="00FA7A7F"/>
    <w:p w:rsidR="002A1671" w:rsidRDefault="002A1671">
      <w:pPr>
        <w:pStyle w:val="Heading2"/>
      </w:pPr>
      <w:r>
        <w:t xml:space="preserve">Contact </w:t>
      </w:r>
      <w:r w:rsidR="00427FB4">
        <w:t xml:space="preserve">management </w:t>
      </w:r>
      <w:r>
        <w:t>Package</w:t>
      </w:r>
      <w:bookmarkEnd w:id="67"/>
    </w:p>
    <w:p w:rsidR="001D446D" w:rsidRDefault="001D446D" w:rsidP="001D446D">
      <w:pPr>
        <w:pStyle w:val="Heading3"/>
      </w:pPr>
      <w:bookmarkStart w:id="71" w:name="_Toc391909316"/>
      <w:r>
        <w:t>Class diagram</w:t>
      </w:r>
      <w:bookmarkEnd w:id="71"/>
    </w:p>
    <w:p w:rsidR="001D446D" w:rsidRDefault="0030787E" w:rsidP="001A4398">
      <w:pPr>
        <w:ind w:left="0"/>
      </w:pPr>
      <w:r>
        <w:rPr>
          <w:noProof/>
          <w:snapToGrid/>
          <w:lang w:eastAsia="ja-JP"/>
        </w:rPr>
        <w:drawing>
          <wp:inline distT="0" distB="0" distL="0" distR="0" wp14:anchorId="33B82680" wp14:editId="3AA9C089">
            <wp:extent cx="5580380" cy="41960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 clas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46D" w:rsidRPr="00276B6D" w:rsidRDefault="00FA7A7F" w:rsidP="001D446D">
      <w:pPr>
        <w:pStyle w:val="comment"/>
        <w:jc w:val="center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Figure 15</w:t>
      </w:r>
      <w:r w:rsidR="001D446D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: Class diagram </w:t>
      </w:r>
      <w:r w:rsidR="001D446D">
        <w:rPr>
          <w:rFonts w:ascii="Times New Roman" w:hAnsi="Times New Roman" w:cs="Times New Roman"/>
          <w:b/>
          <w:color w:val="auto"/>
          <w:sz w:val="22"/>
          <w:szCs w:val="22"/>
        </w:rPr>
        <w:t>Contact</w:t>
      </w:r>
      <w:r w:rsidR="001D446D" w:rsidRPr="00276B6D">
        <w:rPr>
          <w:rFonts w:ascii="Times New Roman" w:hAnsi="Times New Roman" w:cs="Times New Roman"/>
          <w:b/>
          <w:color w:val="auto"/>
          <w:sz w:val="22"/>
          <w:szCs w:val="22"/>
        </w:rPr>
        <w:t xml:space="preserve"> package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7"/>
        <w:gridCol w:w="3147"/>
        <w:gridCol w:w="5210"/>
      </w:tblGrid>
      <w:tr w:rsidR="001D446D" w:rsidRPr="00276B6D" w:rsidTr="00762896">
        <w:trPr>
          <w:jc w:val="center"/>
        </w:trPr>
        <w:tc>
          <w:tcPr>
            <w:tcW w:w="6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314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Class Name</w:t>
            </w:r>
          </w:p>
        </w:tc>
        <w:tc>
          <w:tcPr>
            <w:tcW w:w="5210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3147" w:type="dxa"/>
          </w:tcPr>
          <w:p w:rsidR="001D446D" w:rsidRPr="00276B6D" w:rsidRDefault="001D446D" w:rsidP="001D446D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Model_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762896">
        <w:trPr>
          <w:jc w:val="center"/>
        </w:trPr>
        <w:tc>
          <w:tcPr>
            <w:tcW w:w="6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3147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Contact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Controller</w:t>
            </w:r>
          </w:p>
        </w:tc>
        <w:tc>
          <w:tcPr>
            <w:tcW w:w="5210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2" w:name="_Toc391909317"/>
      <w:proofErr w:type="spellStart"/>
      <w:r>
        <w:lastRenderedPageBreak/>
        <w:t>Model_Contact</w:t>
      </w:r>
      <w:proofErr w:type="spellEnd"/>
      <w:r>
        <w:t xml:space="preserve"> class</w:t>
      </w:r>
      <w:bookmarkEnd w:id="72"/>
    </w:p>
    <w:p w:rsidR="001D446D" w:rsidRPr="00276B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961"/>
        <w:gridCol w:w="851"/>
        <w:gridCol w:w="1134"/>
        <w:gridCol w:w="1275"/>
        <w:gridCol w:w="3226"/>
      </w:tblGrid>
      <w:tr w:rsidR="001D446D" w:rsidRPr="00276B6D" w:rsidTr="001D446D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96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85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13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1275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322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1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Contact_id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2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Contact_email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3</w:t>
            </w:r>
          </w:p>
        </w:tc>
        <w:tc>
          <w:tcPr>
            <w:tcW w:w="1961" w:type="dxa"/>
          </w:tcPr>
          <w:p w:rsidR="001D446D" w:rsidRPr="00E5627F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Contact_content</w:t>
            </w:r>
            <w:proofErr w:type="spellEnd"/>
          </w:p>
        </w:tc>
        <w:tc>
          <w:tcPr>
            <w:tcW w:w="851" w:type="dxa"/>
          </w:tcPr>
          <w:p w:rsidR="001D446D" w:rsidRPr="00E5627F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Contact_type</w:t>
            </w:r>
            <w:proofErr w:type="spellEnd"/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427FB4" w:rsidRPr="00276B6D" w:rsidTr="001D446D">
        <w:trPr>
          <w:jc w:val="center"/>
        </w:trPr>
        <w:tc>
          <w:tcPr>
            <w:tcW w:w="557" w:type="dxa"/>
          </w:tcPr>
          <w:p w:rsidR="00427FB4" w:rsidRPr="00276B6D" w:rsidRDefault="00427FB4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427FB4" w:rsidRDefault="00427FB4" w:rsidP="001D446D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Contact_reply</w:t>
            </w:r>
            <w:proofErr w:type="spellEnd"/>
          </w:p>
        </w:tc>
        <w:tc>
          <w:tcPr>
            <w:tcW w:w="851" w:type="dxa"/>
          </w:tcPr>
          <w:p w:rsidR="00427FB4" w:rsidRDefault="00427FB4" w:rsidP="00762896">
            <w:pPr>
              <w:ind w:left="0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1134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Private</w:t>
            </w:r>
          </w:p>
        </w:tc>
        <w:tc>
          <w:tcPr>
            <w:tcW w:w="3226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  <w:tr w:rsidR="001D446D" w:rsidRPr="00276B6D" w:rsidTr="001D446D">
        <w:trPr>
          <w:jc w:val="center"/>
        </w:trPr>
        <w:tc>
          <w:tcPr>
            <w:tcW w:w="557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6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961" w:type="dxa"/>
          </w:tcPr>
          <w:p w:rsidR="001D446D" w:rsidRDefault="001D446D" w:rsidP="001D446D">
            <w:pPr>
              <w:ind w:left="0"/>
              <w:rPr>
                <w:szCs w:val="24"/>
              </w:rPr>
            </w:pPr>
            <w:r>
              <w:rPr>
                <w:szCs w:val="24"/>
              </w:rPr>
              <w:t>Contact_ status</w:t>
            </w:r>
          </w:p>
        </w:tc>
        <w:tc>
          <w:tcPr>
            <w:tcW w:w="851" w:type="dxa"/>
          </w:tcPr>
          <w:p w:rsidR="001D446D" w:rsidRDefault="001D446D" w:rsidP="00762896">
            <w:pPr>
              <w:ind w:left="0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113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5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P</w:t>
            </w:r>
            <w:r w:rsidR="001D446D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rivate</w:t>
            </w:r>
          </w:p>
        </w:tc>
        <w:tc>
          <w:tcPr>
            <w:tcW w:w="322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Default="001D446D" w:rsidP="001D446D">
      <w:pPr>
        <w:pStyle w:val="Heading4"/>
        <w:ind w:left="0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2074"/>
        <w:gridCol w:w="6031"/>
      </w:tblGrid>
      <w:tr w:rsidR="001D446D" w:rsidRPr="00276B6D" w:rsidTr="00762896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2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6031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getAllContact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1D446D" w:rsidRPr="00276B6D" w:rsidTr="00762896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1D446D" w:rsidRPr="00276B6D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getReplyContact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276B6D" w:rsidTr="00762896">
        <w:trPr>
          <w:jc w:val="center"/>
        </w:trPr>
        <w:tc>
          <w:tcPr>
            <w:tcW w:w="899" w:type="dxa"/>
          </w:tcPr>
          <w:p w:rsidR="0030787E" w:rsidRPr="00276B6D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30787E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getContactByType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276B6D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  <w:tr w:rsidR="0030787E" w:rsidRPr="00276B6D" w:rsidTr="00762896">
        <w:trPr>
          <w:jc w:val="center"/>
        </w:trPr>
        <w:tc>
          <w:tcPr>
            <w:tcW w:w="899" w:type="dxa"/>
          </w:tcPr>
          <w:p w:rsidR="0030787E" w:rsidRPr="00276B6D" w:rsidRDefault="0030787E" w:rsidP="0022306C">
            <w:pPr>
              <w:pStyle w:val="comment"/>
              <w:numPr>
                <w:ilvl w:val="0"/>
                <w:numId w:val="47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2074" w:type="dxa"/>
          </w:tcPr>
          <w:p w:rsidR="0030787E" w:rsidRPr="0030787E" w:rsidRDefault="0030787E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30787E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deleteContact</w:t>
            </w:r>
            <w:proofErr w:type="spellEnd"/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6031" w:type="dxa"/>
          </w:tcPr>
          <w:p w:rsidR="0030787E" w:rsidRPr="00276B6D" w:rsidRDefault="0030787E" w:rsidP="00F13198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Interact with database</w:t>
            </w:r>
          </w:p>
        </w:tc>
      </w:tr>
    </w:tbl>
    <w:p w:rsidR="001D446D" w:rsidRPr="001D446D" w:rsidRDefault="001D446D" w:rsidP="001D446D"/>
    <w:p w:rsidR="001D446D" w:rsidRDefault="001D446D">
      <w:pPr>
        <w:pStyle w:val="Heading3"/>
      </w:pPr>
      <w:bookmarkStart w:id="73" w:name="_Toc391909318"/>
      <w:proofErr w:type="spellStart"/>
      <w:r>
        <w:t>ContactController</w:t>
      </w:r>
      <w:bookmarkEnd w:id="73"/>
      <w:proofErr w:type="spellEnd"/>
    </w:p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Attributes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7"/>
        <w:gridCol w:w="1276"/>
        <w:gridCol w:w="783"/>
        <w:gridCol w:w="1074"/>
        <w:gridCol w:w="896"/>
        <w:gridCol w:w="4418"/>
      </w:tblGrid>
      <w:tr w:rsidR="001D446D" w:rsidRPr="00276B6D" w:rsidTr="00762896">
        <w:trPr>
          <w:jc w:val="center"/>
        </w:trPr>
        <w:tc>
          <w:tcPr>
            <w:tcW w:w="55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>No</w:t>
            </w:r>
          </w:p>
        </w:tc>
        <w:tc>
          <w:tcPr>
            <w:tcW w:w="127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Attribute</w:t>
            </w:r>
          </w:p>
        </w:tc>
        <w:tc>
          <w:tcPr>
            <w:tcW w:w="783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Type</w:t>
            </w:r>
          </w:p>
        </w:tc>
        <w:tc>
          <w:tcPr>
            <w:tcW w:w="1074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Default</w:t>
            </w:r>
          </w:p>
        </w:tc>
        <w:tc>
          <w:tcPr>
            <w:tcW w:w="896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Note</w:t>
            </w:r>
          </w:p>
        </w:tc>
        <w:tc>
          <w:tcPr>
            <w:tcW w:w="4418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762896">
        <w:trPr>
          <w:jc w:val="center"/>
        </w:trPr>
        <w:tc>
          <w:tcPr>
            <w:tcW w:w="557" w:type="dxa"/>
          </w:tcPr>
          <w:p w:rsidR="001D446D" w:rsidRPr="00276B6D" w:rsidRDefault="001D446D" w:rsidP="00762896">
            <w:pPr>
              <w:pStyle w:val="comment"/>
              <w:ind w:left="36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27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783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1074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896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4418" w:type="dxa"/>
          </w:tcPr>
          <w:p w:rsidR="001D446D" w:rsidRPr="00276B6D" w:rsidRDefault="001D446D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</w:tr>
    </w:tbl>
    <w:p w:rsidR="001D446D" w:rsidRPr="00276B6D" w:rsidRDefault="001D446D" w:rsidP="001D446D">
      <w:pPr>
        <w:pStyle w:val="Heading4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sz w:val="22"/>
          <w:szCs w:val="22"/>
          <w:lang w:eastAsia="ja-JP"/>
        </w:rPr>
        <w:t>Methods</w:t>
      </w:r>
    </w:p>
    <w:tbl>
      <w:tblPr>
        <w:tblW w:w="5000" w:type="pct"/>
        <w:jc w:val="center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9"/>
        <w:gridCol w:w="3887"/>
        <w:gridCol w:w="4218"/>
      </w:tblGrid>
      <w:tr w:rsidR="001D446D" w:rsidRPr="00276B6D" w:rsidTr="00427FB4">
        <w:trPr>
          <w:jc w:val="center"/>
        </w:trPr>
        <w:tc>
          <w:tcPr>
            <w:tcW w:w="899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tabs>
                <w:tab w:val="center" w:pos="329"/>
              </w:tabs>
              <w:rPr>
                <w:rFonts w:ascii="Times New Roman" w:hAnsi="Times New Roman" w:cs="Times New Roman"/>
                <w:color w:val="800000"/>
                <w:sz w:val="22"/>
                <w:szCs w:val="22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</w:rPr>
              <w:tab/>
              <w:t>No</w:t>
            </w:r>
          </w:p>
        </w:tc>
        <w:tc>
          <w:tcPr>
            <w:tcW w:w="3887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Method</w:t>
            </w:r>
          </w:p>
        </w:tc>
        <w:tc>
          <w:tcPr>
            <w:tcW w:w="4218" w:type="dxa"/>
            <w:shd w:val="clear" w:color="auto" w:fill="FFE8E1"/>
          </w:tcPr>
          <w:p w:rsidR="001D446D" w:rsidRPr="00276B6D" w:rsidRDefault="001D446D" w:rsidP="00762896">
            <w:pPr>
              <w:pStyle w:val="TableCaption0"/>
              <w:jc w:val="center"/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</w:pPr>
            <w:r w:rsidRPr="00276B6D">
              <w:rPr>
                <w:rFonts w:ascii="Times New Roman" w:hAnsi="Times New Roman" w:cs="Times New Roman"/>
                <w:color w:val="800000"/>
                <w:sz w:val="22"/>
                <w:szCs w:val="22"/>
                <w:lang w:eastAsia="ja-JP"/>
              </w:rPr>
              <w:t>Description</w:t>
            </w:r>
          </w:p>
        </w:tc>
      </w:tr>
      <w:tr w:rsidR="001D446D" w:rsidRPr="00276B6D" w:rsidTr="00427FB4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proofErr w:type="spellStart"/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listReplyContact</w:t>
            </w:r>
            <w:proofErr w:type="spellEnd"/>
          </w:p>
        </w:tc>
        <w:tc>
          <w:tcPr>
            <w:tcW w:w="4218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List Contact</w:t>
            </w:r>
          </w:p>
        </w:tc>
      </w:tr>
      <w:tr w:rsidR="001D446D" w:rsidRPr="00276B6D" w:rsidTr="00427FB4">
        <w:trPr>
          <w:jc w:val="center"/>
        </w:trPr>
        <w:tc>
          <w:tcPr>
            <w:tcW w:w="899" w:type="dxa"/>
          </w:tcPr>
          <w:p w:rsidR="001D446D" w:rsidRPr="00276B6D" w:rsidRDefault="001D446D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 xml:space="preserve">replyContact </w:t>
            </w:r>
            <w:r w:rsidR="001D446D" w:rsidRPr="00276B6D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1D446D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Reply Contact</w:t>
            </w:r>
          </w:p>
        </w:tc>
      </w:tr>
      <w:tr w:rsidR="00427FB4" w:rsidRPr="00276B6D" w:rsidTr="00427FB4">
        <w:trPr>
          <w:jc w:val="center"/>
        </w:trPr>
        <w:tc>
          <w:tcPr>
            <w:tcW w:w="899" w:type="dxa"/>
          </w:tcPr>
          <w:p w:rsidR="00427FB4" w:rsidRPr="00276B6D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427FB4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getContactByContactType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Search Contact</w:t>
            </w:r>
          </w:p>
        </w:tc>
      </w:tr>
      <w:tr w:rsidR="00427FB4" w:rsidRPr="00276B6D" w:rsidTr="00427FB4">
        <w:trPr>
          <w:jc w:val="center"/>
        </w:trPr>
        <w:tc>
          <w:tcPr>
            <w:tcW w:w="899" w:type="dxa"/>
          </w:tcPr>
          <w:p w:rsidR="00427FB4" w:rsidRPr="00276B6D" w:rsidRDefault="00427FB4" w:rsidP="0022306C">
            <w:pPr>
              <w:pStyle w:val="comment"/>
              <w:numPr>
                <w:ilvl w:val="0"/>
                <w:numId w:val="48"/>
              </w:numPr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</w:p>
        </w:tc>
        <w:tc>
          <w:tcPr>
            <w:tcW w:w="3887" w:type="dxa"/>
          </w:tcPr>
          <w:p w:rsidR="00427FB4" w:rsidRPr="00427FB4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 w:rsidRPr="00427FB4"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  <w:lang w:val="vi-VN"/>
              </w:rPr>
              <w:t>deleteContact</w:t>
            </w: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()</w:t>
            </w:r>
          </w:p>
        </w:tc>
        <w:tc>
          <w:tcPr>
            <w:tcW w:w="4218" w:type="dxa"/>
          </w:tcPr>
          <w:p w:rsidR="00427FB4" w:rsidRPr="00276B6D" w:rsidRDefault="00427FB4" w:rsidP="00762896">
            <w:pPr>
              <w:pStyle w:val="comment"/>
              <w:ind w:left="0"/>
              <w:jc w:val="both"/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22"/>
                <w:szCs w:val="22"/>
              </w:rPr>
              <w:t>Delete Contact</w:t>
            </w:r>
          </w:p>
        </w:tc>
      </w:tr>
    </w:tbl>
    <w:p w:rsidR="001D446D" w:rsidRPr="001D446D" w:rsidRDefault="001D446D" w:rsidP="001D446D"/>
    <w:p w:rsidR="00C40B3D" w:rsidRPr="00276B6D" w:rsidRDefault="00F944E8">
      <w:pPr>
        <w:pStyle w:val="Heading1"/>
        <w:rPr>
          <w:rFonts w:ascii="Times New Roman" w:hAnsi="Times New Roman" w:cs="Times New Roman"/>
          <w:color w:val="800000"/>
          <w:sz w:val="22"/>
          <w:szCs w:val="22"/>
          <w:lang w:eastAsia="ja-JP"/>
        </w:rPr>
      </w:pPr>
      <w:bookmarkStart w:id="74" w:name="_Toc391909331"/>
      <w:r>
        <w:rPr>
          <w:rFonts w:ascii="Times New Roman" w:hAnsi="Times New Roman" w:cs="Times New Roman"/>
          <w:color w:val="800000"/>
          <w:sz w:val="22"/>
          <w:szCs w:val="22"/>
          <w:lang w:eastAsia="ja-JP"/>
        </w:rPr>
        <w:lastRenderedPageBreak/>
        <w:t>M</w:t>
      </w:r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>VC model</w:t>
      </w:r>
      <w:bookmarkEnd w:id="74"/>
      <w:r w:rsidR="00635082" w:rsidRPr="00276B6D">
        <w:rPr>
          <w:rFonts w:ascii="Times New Roman" w:hAnsi="Times New Roman" w:cs="Times New Roman"/>
          <w:color w:val="800000"/>
          <w:sz w:val="22"/>
          <w:szCs w:val="22"/>
          <w:lang w:eastAsia="ja-JP"/>
        </w:rPr>
        <w:t xml:space="preserve"> </w:t>
      </w:r>
    </w:p>
    <w:p w:rsidR="00635082" w:rsidRPr="00276B6D" w:rsidRDefault="00635082" w:rsidP="00342499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noProof/>
          <w:snapToGrid/>
          <w:sz w:val="22"/>
          <w:szCs w:val="22"/>
          <w:lang w:eastAsia="ja-JP"/>
        </w:rPr>
        <w:drawing>
          <wp:inline distT="0" distB="0" distL="0" distR="0" wp14:anchorId="61011865" wp14:editId="0211C984">
            <wp:extent cx="4742180" cy="5528945"/>
            <wp:effectExtent l="0" t="0" r="1270" b="0"/>
            <wp:docPr id="17" name="Picture 17" descr="C:\Users\CuongNM01278\Desktop\mvcNti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uongNM01278\Desktop\mvcNtier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082" w:rsidRPr="00276B6D" w:rsidRDefault="0085424C" w:rsidP="0085424C">
      <w:pPr>
        <w:jc w:val="center"/>
        <w:rPr>
          <w:rFonts w:ascii="Times New Roman" w:hAnsi="Times New Roman" w:cs="Times New Roman"/>
          <w:b/>
          <w:i/>
          <w:sz w:val="22"/>
          <w:szCs w:val="22"/>
          <w:lang w:eastAsia="ja-JP"/>
        </w:rPr>
      </w:pPr>
      <w:r w:rsidRPr="00276B6D">
        <w:rPr>
          <w:rFonts w:ascii="Times New Roman" w:hAnsi="Times New Roman" w:cs="Times New Roman"/>
          <w:b/>
          <w:i/>
          <w:sz w:val="22"/>
          <w:szCs w:val="22"/>
          <w:lang w:eastAsia="ja-JP"/>
        </w:rPr>
        <w:t>Figure 6: MVC Model</w:t>
      </w: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4604CC">
      <w:pPr>
        <w:jc w:val="center"/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p w:rsidR="00635082" w:rsidRPr="00276B6D" w:rsidRDefault="00635082" w:rsidP="00635082">
      <w:pPr>
        <w:rPr>
          <w:rFonts w:ascii="Times New Roman" w:hAnsi="Times New Roman" w:cs="Times New Roman"/>
          <w:sz w:val="22"/>
          <w:szCs w:val="22"/>
          <w:lang w:eastAsia="ja-JP"/>
        </w:rPr>
      </w:pPr>
    </w:p>
    <w:sectPr w:rsidR="00635082" w:rsidRPr="00276B6D" w:rsidSect="00C874E6">
      <w:headerReference w:type="default" r:id="rId26"/>
      <w:footerReference w:type="default" r:id="rId27"/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7CF7" w:rsidRDefault="00F67CF7">
      <w:r>
        <w:separator/>
      </w:r>
    </w:p>
  </w:endnote>
  <w:endnote w:type="continuationSeparator" w:id="0">
    <w:p w:rsidR="00F67CF7" w:rsidRDefault="00F67C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5420" w:rsidRDefault="00A95420" w:rsidP="00531325">
    <w:pPr>
      <w:pStyle w:val="Footer"/>
      <w:framePr w:wrap="around"/>
      <w:ind w:right="400"/>
      <w:jc w:val="left"/>
    </w:pPr>
    <w:r w:rsidRPr="009E408B">
      <w:t>07be-BM/PM/HDCV/FSOFT</w:t>
    </w:r>
    <w:r>
      <w:t xml:space="preserve"> v1/3</w:t>
    </w:r>
    <w:r>
      <w:ptab w:relativeTo="margin" w:alignment="center" w:leader="none"/>
    </w:r>
    <w:r>
      <w:t xml:space="preserve">                Internal use</w:t>
    </w:r>
    <w:r>
      <w:ptab w:relativeTo="margin" w:alignment="right" w:leader="none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7684D">
      <w:rPr>
        <w:rStyle w:val="PageNumber"/>
      </w:rPr>
      <w:t>2</w:t>
    </w:r>
    <w:r>
      <w:rPr>
        <w:rStyle w:val="PageNumber"/>
      </w:rPr>
      <w:fldChar w:fldCharType="end"/>
    </w:r>
    <w:r>
      <w:rPr>
        <w:rStyle w:val="PageNumber"/>
      </w:rPr>
      <w:t>/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C7684D">
      <w:rPr>
        <w:rStyle w:val="PageNumber"/>
      </w:rPr>
      <w:t>48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7CF7" w:rsidRDefault="00F67CF7">
      <w:r>
        <w:separator/>
      </w:r>
    </w:p>
  </w:footnote>
  <w:footnote w:type="continuationSeparator" w:id="0">
    <w:p w:rsidR="00F67CF7" w:rsidRDefault="00F67C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5420" w:rsidRDefault="00A95420" w:rsidP="00DA0A63">
    <w:pPr>
      <w:pStyle w:val="Header"/>
      <w:ind w:left="0"/>
      <w:rPr>
        <w:lang w:eastAsia="ja-JP"/>
      </w:rPr>
    </w:pPr>
    <w:r>
      <w:t xml:space="preserve">VNBD – </w:t>
    </w:r>
    <w:r>
      <w:rPr>
        <w:rFonts w:hint="eastAsia"/>
        <w:lang w:eastAsia="ja-JP"/>
      </w:rPr>
      <w:t>Class Design</w:t>
    </w:r>
    <w:r>
      <w:tab/>
      <w:t xml:space="preserve">  </w:t>
    </w:r>
    <w:r>
      <w:tab/>
    </w:r>
    <w:r>
      <w:tab/>
    </w:r>
    <w:r>
      <w:tab/>
    </w:r>
    <w:r>
      <w:tab/>
    </w:r>
    <w:r>
      <w:tab/>
    </w:r>
    <w:r>
      <w:tab/>
      <w:t xml:space="preserve">                   </w:t>
    </w:r>
    <w:r>
      <w:rPr>
        <w:rFonts w:hint="eastAsia"/>
        <w:lang w:eastAsia="ja-JP"/>
      </w:rPr>
      <w:t xml:space="preserve">           </w:t>
    </w:r>
    <w:r>
      <w:t>v</w:t>
    </w:r>
    <w:r>
      <w:rPr>
        <w:rFonts w:hint="eastAsia"/>
        <w:lang w:eastAsia="ja-JP"/>
      </w:rPr>
      <w:t>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F48056B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2F0066C4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35683F14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4C24944E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D9CFA7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0B9E001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F821F6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8E0004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FB410D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02396B87"/>
    <w:multiLevelType w:val="hybridMultilevel"/>
    <w:tmpl w:val="DAFA349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6F8080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E3D78F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565B3C"/>
    <w:multiLevelType w:val="hybridMultilevel"/>
    <w:tmpl w:val="9CB4209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6310CF6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F1101A"/>
    <w:multiLevelType w:val="hybridMultilevel"/>
    <w:tmpl w:val="CA56DBBC"/>
    <w:lvl w:ilvl="0" w:tplc="7536F2EC">
      <w:start w:val="1"/>
      <w:numFmt w:val="decimal"/>
      <w:lvlText w:val="%1"/>
      <w:lvlJc w:val="righ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D561EA4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F14D3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972EB9"/>
    <w:multiLevelType w:val="hybridMultilevel"/>
    <w:tmpl w:val="35B483B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616365"/>
    <w:multiLevelType w:val="hybridMultilevel"/>
    <w:tmpl w:val="D72E8F8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E82F0B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6B2AC2"/>
    <w:multiLevelType w:val="hybridMultilevel"/>
    <w:tmpl w:val="2E48CC44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3C54B9A"/>
    <w:multiLevelType w:val="hybridMultilevel"/>
    <w:tmpl w:val="5280515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4D871E5"/>
    <w:multiLevelType w:val="hybridMultilevel"/>
    <w:tmpl w:val="42D672D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381C4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8B41567"/>
    <w:multiLevelType w:val="hybridMultilevel"/>
    <w:tmpl w:val="A824FF4A"/>
    <w:lvl w:ilvl="0" w:tplc="DED07CFA">
      <w:start w:val="1"/>
      <w:numFmt w:val="bullet"/>
      <w:pStyle w:val="List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5">
    <w:nsid w:val="3A25550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C636387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22B291E"/>
    <w:multiLevelType w:val="hybridMultilevel"/>
    <w:tmpl w:val="636EF238"/>
    <w:lvl w:ilvl="0" w:tplc="73E69A64">
      <w:start w:val="1"/>
      <w:numFmt w:val="bullet"/>
      <w:pStyle w:val="StyleListSubConten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8">
    <w:nsid w:val="4411148C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9644FC3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9B27AAE"/>
    <w:multiLevelType w:val="multilevel"/>
    <w:tmpl w:val="05F4B87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ascii="Verdana" w:hAnsi="Verdana" w:hint="default"/>
        <w:b/>
        <w:i/>
        <w:color w:val="003300"/>
        <w:sz w:val="22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>
    <w:nsid w:val="4C7856E2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029713E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0A92AB8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7AF0BF3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8450685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BC146FE"/>
    <w:multiLevelType w:val="hybridMultilevel"/>
    <w:tmpl w:val="842E58FE"/>
    <w:lvl w:ilvl="0" w:tplc="226ABBA6">
      <w:start w:val="1"/>
      <w:numFmt w:val="bullet"/>
      <w:pStyle w:val="Secondindex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>
    <w:nsid w:val="5C83451F"/>
    <w:multiLevelType w:val="hybridMultilevel"/>
    <w:tmpl w:val="FC783368"/>
    <w:lvl w:ilvl="0" w:tplc="1CB0D0BC">
      <w:start w:val="1"/>
      <w:numFmt w:val="bullet"/>
      <w:pStyle w:val="ListConten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8">
    <w:nsid w:val="5DA671A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522066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0043C62"/>
    <w:multiLevelType w:val="hybridMultilevel"/>
    <w:tmpl w:val="FCAE21CE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1F96424"/>
    <w:multiLevelType w:val="hybridMultilevel"/>
    <w:tmpl w:val="2426430C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20A65CC"/>
    <w:multiLevelType w:val="hybridMultilevel"/>
    <w:tmpl w:val="18FCDED8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20F2667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3BC6880"/>
    <w:multiLevelType w:val="hybridMultilevel"/>
    <w:tmpl w:val="A3A0B0F4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142545"/>
    <w:multiLevelType w:val="hybridMultilevel"/>
    <w:tmpl w:val="4EA46552"/>
    <w:lvl w:ilvl="0" w:tplc="72768E48">
      <w:start w:val="1"/>
      <w:numFmt w:val="bullet"/>
      <w:pStyle w:val="NormalFirstIndex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46">
    <w:nsid w:val="6AA505F9"/>
    <w:multiLevelType w:val="hybridMultilevel"/>
    <w:tmpl w:val="859C53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D226FC8"/>
    <w:multiLevelType w:val="hybridMultilevel"/>
    <w:tmpl w:val="2D16EE02"/>
    <w:lvl w:ilvl="0" w:tplc="DF5C8190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D26217F"/>
    <w:multiLevelType w:val="hybridMultilevel"/>
    <w:tmpl w:val="619E6326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11C0305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1841518"/>
    <w:multiLevelType w:val="hybridMultilevel"/>
    <w:tmpl w:val="3336E866"/>
    <w:lvl w:ilvl="0" w:tplc="E6723FA2">
      <w:start w:val="1"/>
      <w:numFmt w:val="decimal"/>
      <w:pStyle w:val="list123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51">
    <w:nsid w:val="738E5C51"/>
    <w:multiLevelType w:val="hybridMultilevel"/>
    <w:tmpl w:val="B108310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57718A3"/>
    <w:multiLevelType w:val="hybridMultilevel"/>
    <w:tmpl w:val="A5C87F6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6B302F0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80648BB"/>
    <w:multiLevelType w:val="hybridMultilevel"/>
    <w:tmpl w:val="F36AB04E"/>
    <w:lvl w:ilvl="0" w:tplc="4EA6CD12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8FB7F73"/>
    <w:multiLevelType w:val="hybridMultilevel"/>
    <w:tmpl w:val="73AE7070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799769CC"/>
    <w:multiLevelType w:val="hybridMultilevel"/>
    <w:tmpl w:val="F02C7B9C"/>
    <w:lvl w:ilvl="0" w:tplc="7536F2EC">
      <w:start w:val="1"/>
      <w:numFmt w:val="decimal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pStyle w:val="ListBullet0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58">
    <w:nsid w:val="7E2104A0"/>
    <w:multiLevelType w:val="hybridMultilevel"/>
    <w:tmpl w:val="3DF8C1EC"/>
    <w:lvl w:ilvl="0" w:tplc="4208BA26">
      <w:start w:val="1"/>
      <w:numFmt w:val="bullet"/>
      <w:pStyle w:val="Heading6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0"/>
  </w:num>
  <w:num w:numId="3">
    <w:abstractNumId w:val="30"/>
  </w:num>
  <w:num w:numId="4">
    <w:abstractNumId w:val="30"/>
  </w:num>
  <w:num w:numId="5">
    <w:abstractNumId w:val="58"/>
  </w:num>
  <w:num w:numId="6">
    <w:abstractNumId w:val="30"/>
  </w:num>
  <w:num w:numId="7">
    <w:abstractNumId w:val="30"/>
  </w:num>
  <w:num w:numId="8">
    <w:abstractNumId w:val="30"/>
  </w:num>
  <w:num w:numId="9">
    <w:abstractNumId w:val="24"/>
  </w:num>
  <w:num w:numId="10">
    <w:abstractNumId w:val="57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7"/>
  </w:num>
  <w:num w:numId="16">
    <w:abstractNumId w:val="8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50"/>
  </w:num>
  <w:num w:numId="22">
    <w:abstractNumId w:val="45"/>
  </w:num>
  <w:num w:numId="23">
    <w:abstractNumId w:val="36"/>
  </w:num>
  <w:num w:numId="24">
    <w:abstractNumId w:val="27"/>
  </w:num>
  <w:num w:numId="25">
    <w:abstractNumId w:val="40"/>
  </w:num>
  <w:num w:numId="26">
    <w:abstractNumId w:val="28"/>
  </w:num>
  <w:num w:numId="27">
    <w:abstractNumId w:val="35"/>
  </w:num>
  <w:num w:numId="28">
    <w:abstractNumId w:val="47"/>
  </w:num>
  <w:num w:numId="29">
    <w:abstractNumId w:val="34"/>
  </w:num>
  <w:num w:numId="30">
    <w:abstractNumId w:val="23"/>
  </w:num>
  <w:num w:numId="31">
    <w:abstractNumId w:val="33"/>
  </w:num>
  <w:num w:numId="32">
    <w:abstractNumId w:val="13"/>
  </w:num>
  <w:num w:numId="33">
    <w:abstractNumId w:val="46"/>
  </w:num>
  <w:num w:numId="34">
    <w:abstractNumId w:val="44"/>
  </w:num>
  <w:num w:numId="35">
    <w:abstractNumId w:val="31"/>
  </w:num>
  <w:num w:numId="36">
    <w:abstractNumId w:val="32"/>
  </w:num>
  <w:num w:numId="37">
    <w:abstractNumId w:val="48"/>
  </w:num>
  <w:num w:numId="38">
    <w:abstractNumId w:val="12"/>
  </w:num>
  <w:num w:numId="39">
    <w:abstractNumId w:val="42"/>
  </w:num>
  <w:num w:numId="40">
    <w:abstractNumId w:val="55"/>
  </w:num>
  <w:num w:numId="41">
    <w:abstractNumId w:val="21"/>
  </w:num>
  <w:num w:numId="42">
    <w:abstractNumId w:val="22"/>
  </w:num>
  <w:num w:numId="43">
    <w:abstractNumId w:val="52"/>
  </w:num>
  <w:num w:numId="44">
    <w:abstractNumId w:val="18"/>
  </w:num>
  <w:num w:numId="45">
    <w:abstractNumId w:val="43"/>
  </w:num>
  <w:num w:numId="46">
    <w:abstractNumId w:val="56"/>
  </w:num>
  <w:num w:numId="47">
    <w:abstractNumId w:val="20"/>
  </w:num>
  <w:num w:numId="48">
    <w:abstractNumId w:val="19"/>
  </w:num>
  <w:num w:numId="49">
    <w:abstractNumId w:val="9"/>
  </w:num>
  <w:num w:numId="50">
    <w:abstractNumId w:val="17"/>
  </w:num>
  <w:num w:numId="51">
    <w:abstractNumId w:val="14"/>
  </w:num>
  <w:num w:numId="52">
    <w:abstractNumId w:val="51"/>
  </w:num>
  <w:num w:numId="53">
    <w:abstractNumId w:val="41"/>
  </w:num>
  <w:num w:numId="54">
    <w:abstractNumId w:val="10"/>
  </w:num>
  <w:num w:numId="55">
    <w:abstractNumId w:val="39"/>
  </w:num>
  <w:num w:numId="56">
    <w:abstractNumId w:val="15"/>
  </w:num>
  <w:num w:numId="57">
    <w:abstractNumId w:val="25"/>
  </w:num>
  <w:num w:numId="58">
    <w:abstractNumId w:val="49"/>
  </w:num>
  <w:num w:numId="59">
    <w:abstractNumId w:val="11"/>
  </w:num>
  <w:num w:numId="60">
    <w:abstractNumId w:val="54"/>
  </w:num>
  <w:num w:numId="61">
    <w:abstractNumId w:val="26"/>
  </w:num>
  <w:num w:numId="62">
    <w:abstractNumId w:val="16"/>
  </w:num>
  <w:num w:numId="63">
    <w:abstractNumId w:val="53"/>
  </w:num>
  <w:num w:numId="64">
    <w:abstractNumId w:val="38"/>
  </w:num>
  <w:num w:numId="65">
    <w:abstractNumId w:val="29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35173"/>
    <w:rsid w:val="00000A2F"/>
    <w:rsid w:val="00000E38"/>
    <w:rsid w:val="00007A9F"/>
    <w:rsid w:val="0002310B"/>
    <w:rsid w:val="00025A30"/>
    <w:rsid w:val="000359B4"/>
    <w:rsid w:val="00035F5C"/>
    <w:rsid w:val="00044899"/>
    <w:rsid w:val="00047731"/>
    <w:rsid w:val="000676D8"/>
    <w:rsid w:val="00067D44"/>
    <w:rsid w:val="0007504A"/>
    <w:rsid w:val="0009221B"/>
    <w:rsid w:val="000A0C28"/>
    <w:rsid w:val="000B2E99"/>
    <w:rsid w:val="000C4162"/>
    <w:rsid w:val="000D199F"/>
    <w:rsid w:val="000D21FD"/>
    <w:rsid w:val="000D3D7F"/>
    <w:rsid w:val="000D4114"/>
    <w:rsid w:val="000E275E"/>
    <w:rsid w:val="001067E7"/>
    <w:rsid w:val="001322E2"/>
    <w:rsid w:val="00133BE8"/>
    <w:rsid w:val="00135BFC"/>
    <w:rsid w:val="00143B04"/>
    <w:rsid w:val="001523F3"/>
    <w:rsid w:val="001555BD"/>
    <w:rsid w:val="001703EF"/>
    <w:rsid w:val="00172724"/>
    <w:rsid w:val="001864B1"/>
    <w:rsid w:val="001A4398"/>
    <w:rsid w:val="001B3097"/>
    <w:rsid w:val="001C1E94"/>
    <w:rsid w:val="001C5E03"/>
    <w:rsid w:val="001D22F0"/>
    <w:rsid w:val="001D33CF"/>
    <w:rsid w:val="001D446D"/>
    <w:rsid w:val="001E0204"/>
    <w:rsid w:val="00205E75"/>
    <w:rsid w:val="00215984"/>
    <w:rsid w:val="0022306C"/>
    <w:rsid w:val="00230502"/>
    <w:rsid w:val="0025193E"/>
    <w:rsid w:val="002535B2"/>
    <w:rsid w:val="0026007E"/>
    <w:rsid w:val="00261EC5"/>
    <w:rsid w:val="002665B3"/>
    <w:rsid w:val="00276B6D"/>
    <w:rsid w:val="00282622"/>
    <w:rsid w:val="00284E52"/>
    <w:rsid w:val="00290D03"/>
    <w:rsid w:val="00291622"/>
    <w:rsid w:val="002A1417"/>
    <w:rsid w:val="002A1671"/>
    <w:rsid w:val="002B4AC8"/>
    <w:rsid w:val="002B6E68"/>
    <w:rsid w:val="002B7EB0"/>
    <w:rsid w:val="002D25CA"/>
    <w:rsid w:val="00304EAD"/>
    <w:rsid w:val="00305F68"/>
    <w:rsid w:val="0030787E"/>
    <w:rsid w:val="00315153"/>
    <w:rsid w:val="00342499"/>
    <w:rsid w:val="00360B34"/>
    <w:rsid w:val="0038087F"/>
    <w:rsid w:val="00382E99"/>
    <w:rsid w:val="003C366D"/>
    <w:rsid w:val="003E711F"/>
    <w:rsid w:val="00401E02"/>
    <w:rsid w:val="00403730"/>
    <w:rsid w:val="00427FB4"/>
    <w:rsid w:val="004604CC"/>
    <w:rsid w:val="00476924"/>
    <w:rsid w:val="004F38ED"/>
    <w:rsid w:val="00501364"/>
    <w:rsid w:val="00506D82"/>
    <w:rsid w:val="0050761A"/>
    <w:rsid w:val="00515464"/>
    <w:rsid w:val="00531325"/>
    <w:rsid w:val="00552C1C"/>
    <w:rsid w:val="0056175A"/>
    <w:rsid w:val="005658FA"/>
    <w:rsid w:val="005661A8"/>
    <w:rsid w:val="00571A8B"/>
    <w:rsid w:val="00583F66"/>
    <w:rsid w:val="005A21BD"/>
    <w:rsid w:val="005C78A1"/>
    <w:rsid w:val="005D78DC"/>
    <w:rsid w:val="005E4B42"/>
    <w:rsid w:val="0061179E"/>
    <w:rsid w:val="006230DB"/>
    <w:rsid w:val="00635082"/>
    <w:rsid w:val="00646F96"/>
    <w:rsid w:val="00647D84"/>
    <w:rsid w:val="00681558"/>
    <w:rsid w:val="006A63DF"/>
    <w:rsid w:val="006E2EC3"/>
    <w:rsid w:val="006F3EF0"/>
    <w:rsid w:val="006F6ED3"/>
    <w:rsid w:val="00703A58"/>
    <w:rsid w:val="00715EC4"/>
    <w:rsid w:val="00724682"/>
    <w:rsid w:val="0073743E"/>
    <w:rsid w:val="007412CB"/>
    <w:rsid w:val="00751F53"/>
    <w:rsid w:val="00756B03"/>
    <w:rsid w:val="00762896"/>
    <w:rsid w:val="007822B4"/>
    <w:rsid w:val="00792FE5"/>
    <w:rsid w:val="007A2221"/>
    <w:rsid w:val="007A36E1"/>
    <w:rsid w:val="007A6742"/>
    <w:rsid w:val="007B0AA7"/>
    <w:rsid w:val="007E279B"/>
    <w:rsid w:val="00800C6B"/>
    <w:rsid w:val="008070EA"/>
    <w:rsid w:val="00814F18"/>
    <w:rsid w:val="00817ABA"/>
    <w:rsid w:val="00836805"/>
    <w:rsid w:val="00844B23"/>
    <w:rsid w:val="00845FC9"/>
    <w:rsid w:val="0085424C"/>
    <w:rsid w:val="00887A2B"/>
    <w:rsid w:val="008B3560"/>
    <w:rsid w:val="008F3269"/>
    <w:rsid w:val="00916B78"/>
    <w:rsid w:val="009260F2"/>
    <w:rsid w:val="00935173"/>
    <w:rsid w:val="009826C9"/>
    <w:rsid w:val="009828F3"/>
    <w:rsid w:val="00990234"/>
    <w:rsid w:val="009A6176"/>
    <w:rsid w:val="009B3805"/>
    <w:rsid w:val="009D2795"/>
    <w:rsid w:val="009D5388"/>
    <w:rsid w:val="009E0F53"/>
    <w:rsid w:val="009E36D9"/>
    <w:rsid w:val="00A01B0B"/>
    <w:rsid w:val="00A04DF5"/>
    <w:rsid w:val="00A07175"/>
    <w:rsid w:val="00A135A2"/>
    <w:rsid w:val="00A177A1"/>
    <w:rsid w:val="00A27184"/>
    <w:rsid w:val="00A27410"/>
    <w:rsid w:val="00A40A37"/>
    <w:rsid w:val="00A5722E"/>
    <w:rsid w:val="00A73E5D"/>
    <w:rsid w:val="00A836E2"/>
    <w:rsid w:val="00A84B69"/>
    <w:rsid w:val="00A95420"/>
    <w:rsid w:val="00AA351D"/>
    <w:rsid w:val="00AB22A3"/>
    <w:rsid w:val="00AB47C2"/>
    <w:rsid w:val="00AC2C87"/>
    <w:rsid w:val="00B07628"/>
    <w:rsid w:val="00B17AE1"/>
    <w:rsid w:val="00B21F6A"/>
    <w:rsid w:val="00B24F58"/>
    <w:rsid w:val="00B30FA3"/>
    <w:rsid w:val="00B323AB"/>
    <w:rsid w:val="00B42B31"/>
    <w:rsid w:val="00B468F7"/>
    <w:rsid w:val="00B60341"/>
    <w:rsid w:val="00B64A28"/>
    <w:rsid w:val="00B8022E"/>
    <w:rsid w:val="00B8526E"/>
    <w:rsid w:val="00B87739"/>
    <w:rsid w:val="00BA30B6"/>
    <w:rsid w:val="00BD3B0C"/>
    <w:rsid w:val="00BE6CF5"/>
    <w:rsid w:val="00BF6FC3"/>
    <w:rsid w:val="00C1691C"/>
    <w:rsid w:val="00C401B9"/>
    <w:rsid w:val="00C40B3D"/>
    <w:rsid w:val="00C661A9"/>
    <w:rsid w:val="00C67E1C"/>
    <w:rsid w:val="00C72A1D"/>
    <w:rsid w:val="00C7684D"/>
    <w:rsid w:val="00C82234"/>
    <w:rsid w:val="00C84200"/>
    <w:rsid w:val="00C874E6"/>
    <w:rsid w:val="00C92C63"/>
    <w:rsid w:val="00CA0F1D"/>
    <w:rsid w:val="00CB27F4"/>
    <w:rsid w:val="00CC1CE4"/>
    <w:rsid w:val="00CC6E18"/>
    <w:rsid w:val="00CD1103"/>
    <w:rsid w:val="00CD6A44"/>
    <w:rsid w:val="00CE3169"/>
    <w:rsid w:val="00D60122"/>
    <w:rsid w:val="00D61759"/>
    <w:rsid w:val="00D74D95"/>
    <w:rsid w:val="00D8662A"/>
    <w:rsid w:val="00DA0A63"/>
    <w:rsid w:val="00DC4B1A"/>
    <w:rsid w:val="00DE0CD5"/>
    <w:rsid w:val="00DE7C94"/>
    <w:rsid w:val="00DF1408"/>
    <w:rsid w:val="00DF2B55"/>
    <w:rsid w:val="00DF41E9"/>
    <w:rsid w:val="00E27164"/>
    <w:rsid w:val="00E343F8"/>
    <w:rsid w:val="00E37D51"/>
    <w:rsid w:val="00E41E9B"/>
    <w:rsid w:val="00E44848"/>
    <w:rsid w:val="00E44AF4"/>
    <w:rsid w:val="00E44EEC"/>
    <w:rsid w:val="00E55D48"/>
    <w:rsid w:val="00E62E2B"/>
    <w:rsid w:val="00E80D73"/>
    <w:rsid w:val="00E85623"/>
    <w:rsid w:val="00E869FC"/>
    <w:rsid w:val="00E95F6E"/>
    <w:rsid w:val="00E963B0"/>
    <w:rsid w:val="00EA6A0E"/>
    <w:rsid w:val="00EC174C"/>
    <w:rsid w:val="00EC6D59"/>
    <w:rsid w:val="00ED5F1A"/>
    <w:rsid w:val="00EF0504"/>
    <w:rsid w:val="00F13198"/>
    <w:rsid w:val="00F6084E"/>
    <w:rsid w:val="00F64603"/>
    <w:rsid w:val="00F67284"/>
    <w:rsid w:val="00F67CF7"/>
    <w:rsid w:val="00F75CF1"/>
    <w:rsid w:val="00F7637B"/>
    <w:rsid w:val="00F944E8"/>
    <w:rsid w:val="00FA7A7F"/>
    <w:rsid w:val="00FB3753"/>
    <w:rsid w:val="00FC5923"/>
    <w:rsid w:val="00FE2B56"/>
    <w:rsid w:val="00FF4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2A1417"/>
    <w:pPr>
      <w:widowControl w:val="0"/>
      <w:jc w:val="center"/>
    </w:pPr>
    <w:rPr>
      <w:rFonts w:ascii="Arial" w:hAnsi="Arial"/>
      <w:b/>
      <w:color w:val="6E2500"/>
      <w:sz w:val="22"/>
      <w:szCs w:val="22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36E2"/>
    <w:pPr>
      <w:spacing w:before="120" w:line="360" w:lineRule="auto"/>
      <w:ind w:left="720"/>
    </w:pPr>
    <w:rPr>
      <w:rFonts w:ascii="Tahoma" w:hAnsi="Tahoma" w:cs="Arial"/>
      <w:bCs/>
      <w:snapToGrid w:val="0"/>
      <w:lang w:eastAsia="en-US"/>
    </w:rPr>
  </w:style>
  <w:style w:type="paragraph" w:styleId="Heading1">
    <w:name w:val="heading 1"/>
    <w:aliases w:val="H1"/>
    <w:basedOn w:val="Normal"/>
    <w:next w:val="Normal"/>
    <w:qFormat/>
    <w:rsid w:val="00A836E2"/>
    <w:pPr>
      <w:keepNext/>
      <w:pageBreakBefore/>
      <w:numPr>
        <w:numId w:val="1"/>
      </w:numPr>
      <w:spacing w:before="360" w:after="240"/>
      <w:outlineLvl w:val="0"/>
    </w:pPr>
    <w:rPr>
      <w:rFonts w:ascii="Verdana" w:hAnsi="Verdana" w:cs="Tahoma"/>
      <w:b/>
      <w:bCs w:val="0"/>
      <w:caps/>
      <w:noProof/>
      <w:color w:val="6E2500"/>
      <w:kern w:val="28"/>
    </w:rPr>
  </w:style>
  <w:style w:type="paragraph" w:styleId="Heading2">
    <w:name w:val="heading 2"/>
    <w:aliases w:val="l2,H2,HD2"/>
    <w:basedOn w:val="Normal"/>
    <w:next w:val="Normal"/>
    <w:qFormat/>
    <w:rsid w:val="00A836E2"/>
    <w:pPr>
      <w:keepNext/>
      <w:numPr>
        <w:ilvl w:val="1"/>
        <w:numId w:val="3"/>
      </w:numPr>
      <w:tabs>
        <w:tab w:val="clear" w:pos="576"/>
        <w:tab w:val="num" w:pos="700"/>
      </w:tabs>
      <w:spacing w:before="480" w:after="240"/>
      <w:ind w:left="700" w:hanging="700"/>
      <w:outlineLvl w:val="1"/>
    </w:pPr>
    <w:rPr>
      <w:rFonts w:ascii="Verdana" w:hAnsi="Verdana" w:cs="Tahoma"/>
      <w:b/>
      <w:bCs w:val="0"/>
      <w:i/>
      <w:iCs/>
      <w:color w:val="003400"/>
      <w:sz w:val="22"/>
      <w:szCs w:val="22"/>
    </w:rPr>
  </w:style>
  <w:style w:type="paragraph" w:styleId="Heading3">
    <w:name w:val="heading 3"/>
    <w:basedOn w:val="Normal"/>
    <w:next w:val="Normal"/>
    <w:qFormat/>
    <w:rsid w:val="00A836E2"/>
    <w:pPr>
      <w:keepNext/>
      <w:keepLines/>
      <w:numPr>
        <w:ilvl w:val="2"/>
        <w:numId w:val="4"/>
      </w:numPr>
      <w:spacing w:before="180" w:after="120"/>
      <w:outlineLvl w:val="2"/>
    </w:pPr>
    <w:rPr>
      <w:rFonts w:cs="Tahoma"/>
      <w:b/>
      <w:szCs w:val="18"/>
    </w:rPr>
  </w:style>
  <w:style w:type="paragraph" w:styleId="Heading4">
    <w:name w:val="heading 4"/>
    <w:basedOn w:val="Normal"/>
    <w:next w:val="Normal"/>
    <w:qFormat/>
    <w:rsid w:val="00A836E2"/>
    <w:pPr>
      <w:keepNext/>
      <w:tabs>
        <w:tab w:val="left" w:pos="700"/>
        <w:tab w:val="num" w:pos="2520"/>
      </w:tabs>
      <w:spacing w:before="240" w:after="120"/>
      <w:ind w:left="706"/>
      <w:outlineLvl w:val="3"/>
    </w:pPr>
    <w:rPr>
      <w:rFonts w:cs="Tahoma"/>
      <w:b/>
      <w:sz w:val="19"/>
      <w:szCs w:val="19"/>
    </w:rPr>
  </w:style>
  <w:style w:type="paragraph" w:styleId="Heading5">
    <w:name w:val="heading 5"/>
    <w:basedOn w:val="Normal"/>
    <w:next w:val="Normal"/>
    <w:qFormat/>
    <w:rsid w:val="00A836E2"/>
    <w:pPr>
      <w:keepNext/>
      <w:spacing w:before="240"/>
      <w:outlineLvl w:val="4"/>
    </w:pPr>
    <w:rPr>
      <w:rFonts w:cs="Tahoma"/>
      <w:b/>
      <w:bCs w:val="0"/>
      <w:noProof/>
    </w:rPr>
  </w:style>
  <w:style w:type="paragraph" w:styleId="Heading6">
    <w:name w:val="heading 6"/>
    <w:basedOn w:val="Normal"/>
    <w:next w:val="Normal"/>
    <w:qFormat/>
    <w:rsid w:val="00A836E2"/>
    <w:pPr>
      <w:keepNext/>
      <w:numPr>
        <w:numId w:val="5"/>
      </w:numPr>
      <w:tabs>
        <w:tab w:val="left" w:pos="702"/>
      </w:tabs>
      <w:spacing w:before="240" w:line="288" w:lineRule="auto"/>
      <w:outlineLvl w:val="5"/>
    </w:pPr>
    <w:rPr>
      <w:b/>
      <w:noProof/>
      <w:color w:val="000000"/>
      <w:sz w:val="16"/>
      <w:szCs w:val="22"/>
    </w:rPr>
  </w:style>
  <w:style w:type="paragraph" w:styleId="Heading7">
    <w:name w:val="heading 7"/>
    <w:basedOn w:val="Normal"/>
    <w:next w:val="Normal"/>
    <w:qFormat/>
    <w:rsid w:val="00A836E2"/>
    <w:pPr>
      <w:numPr>
        <w:ilvl w:val="6"/>
        <w:numId w:val="6"/>
      </w:numPr>
      <w:tabs>
        <w:tab w:val="left" w:pos="702"/>
        <w:tab w:val="left" w:pos="1080"/>
      </w:tabs>
      <w:spacing w:before="240" w:line="288" w:lineRule="auto"/>
      <w:outlineLvl w:val="6"/>
    </w:pPr>
    <w:rPr>
      <w:rFonts w:ascii="Helvetica" w:hAnsi="Helvetica"/>
      <w:bCs w:val="0"/>
      <w:noProof/>
      <w:color w:val="000000"/>
    </w:rPr>
  </w:style>
  <w:style w:type="paragraph" w:styleId="Heading8">
    <w:name w:val="heading 8"/>
    <w:basedOn w:val="Normal"/>
    <w:next w:val="Normal"/>
    <w:qFormat/>
    <w:rsid w:val="00A836E2"/>
    <w:pPr>
      <w:numPr>
        <w:ilvl w:val="7"/>
        <w:numId w:val="7"/>
      </w:numPr>
      <w:tabs>
        <w:tab w:val="left" w:pos="702"/>
        <w:tab w:val="left" w:pos="1080"/>
      </w:tabs>
      <w:spacing w:before="240" w:line="288" w:lineRule="auto"/>
      <w:outlineLvl w:val="7"/>
    </w:pPr>
    <w:rPr>
      <w:rFonts w:ascii="Helvetica" w:hAnsi="Helvetica"/>
      <w:bCs w:val="0"/>
      <w:i/>
      <w:iCs/>
      <w:noProof/>
      <w:color w:val="000000"/>
    </w:rPr>
  </w:style>
  <w:style w:type="paragraph" w:styleId="Heading9">
    <w:name w:val="heading 9"/>
    <w:basedOn w:val="Normal"/>
    <w:next w:val="Normal"/>
    <w:qFormat/>
    <w:rsid w:val="00A836E2"/>
    <w:pPr>
      <w:numPr>
        <w:ilvl w:val="8"/>
        <w:numId w:val="8"/>
      </w:numPr>
      <w:tabs>
        <w:tab w:val="left" w:pos="702"/>
        <w:tab w:val="left" w:pos="1080"/>
      </w:tabs>
      <w:spacing w:before="240" w:line="288" w:lineRule="auto"/>
      <w:outlineLvl w:val="8"/>
    </w:pPr>
    <w:rPr>
      <w:rFonts w:ascii="Helvetica" w:hAnsi="Helvetica"/>
      <w:bCs w:val="0"/>
      <w:i/>
      <w:iCs/>
      <w:noProof/>
      <w:color w:val="00000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ppendix">
    <w:name w:val="Appendix"/>
    <w:basedOn w:val="Normal"/>
    <w:rsid w:val="00A836E2"/>
    <w:rPr>
      <w:b/>
      <w:caps/>
      <w:noProof/>
    </w:rPr>
  </w:style>
  <w:style w:type="paragraph" w:styleId="BalloonText">
    <w:name w:val="Balloon Text"/>
    <w:basedOn w:val="Normal"/>
    <w:semiHidden/>
    <w:rsid w:val="00A836E2"/>
    <w:rPr>
      <w:rFonts w:cs="Tahoma"/>
      <w:bCs w:val="0"/>
      <w:noProof/>
      <w:sz w:val="16"/>
      <w:szCs w:val="16"/>
    </w:rPr>
  </w:style>
  <w:style w:type="paragraph" w:styleId="BlockText">
    <w:name w:val="Block Text"/>
    <w:basedOn w:val="Normal"/>
    <w:rsid w:val="00A836E2"/>
    <w:pPr>
      <w:tabs>
        <w:tab w:val="left" w:pos="8820"/>
      </w:tabs>
      <w:ind w:right="22"/>
    </w:pPr>
    <w:rPr>
      <w:rFonts w:ascii=".VnTime" w:hAnsi=".VnTime"/>
      <w:bCs w:val="0"/>
      <w:noProof/>
    </w:rPr>
  </w:style>
  <w:style w:type="paragraph" w:styleId="BodyText">
    <w:name w:val="Body Text"/>
    <w:basedOn w:val="Normal"/>
    <w:rsid w:val="00A836E2"/>
    <w:rPr>
      <w:bCs w:val="0"/>
      <w:noProof/>
    </w:rPr>
  </w:style>
  <w:style w:type="paragraph" w:styleId="BodyText2">
    <w:name w:val="Body Text 2"/>
    <w:basedOn w:val="Normal"/>
    <w:rsid w:val="00A836E2"/>
    <w:pPr>
      <w:spacing w:after="120" w:line="480" w:lineRule="auto"/>
    </w:pPr>
    <w:rPr>
      <w:bCs w:val="0"/>
      <w:noProof/>
    </w:rPr>
  </w:style>
  <w:style w:type="paragraph" w:styleId="BodyText3">
    <w:name w:val="Body Text 3"/>
    <w:basedOn w:val="Normal"/>
    <w:rsid w:val="00A836E2"/>
    <w:rPr>
      <w:b/>
      <w:i/>
      <w:iCs/>
      <w:noProof/>
      <w:sz w:val="44"/>
      <w:szCs w:val="44"/>
    </w:rPr>
  </w:style>
  <w:style w:type="paragraph" w:styleId="BodyTextFirstIndent">
    <w:name w:val="Body Text First Indent"/>
    <w:basedOn w:val="BodyText"/>
    <w:rsid w:val="00A836E2"/>
    <w:pPr>
      <w:spacing w:after="120"/>
      <w:ind w:firstLine="210"/>
    </w:pPr>
  </w:style>
  <w:style w:type="paragraph" w:styleId="BodyTextIndent">
    <w:name w:val="Body Text Indent"/>
    <w:basedOn w:val="Normal"/>
    <w:rsid w:val="00A836E2"/>
    <w:rPr>
      <w:bCs w:val="0"/>
      <w:noProof/>
    </w:rPr>
  </w:style>
  <w:style w:type="paragraph" w:styleId="BodyTextFirstIndent2">
    <w:name w:val="Body Text First Indent 2"/>
    <w:basedOn w:val="BodyTextIndent"/>
    <w:rsid w:val="00A836E2"/>
    <w:pPr>
      <w:ind w:left="360" w:firstLine="210"/>
    </w:pPr>
  </w:style>
  <w:style w:type="paragraph" w:styleId="BodyTextIndent2">
    <w:name w:val="Body Text Indent 2"/>
    <w:basedOn w:val="Normal"/>
    <w:rsid w:val="00A836E2"/>
    <w:rPr>
      <w:rFonts w:ascii=".VnTime" w:hAnsi=".VnTime"/>
      <w:bCs w:val="0"/>
      <w:noProof/>
    </w:rPr>
  </w:style>
  <w:style w:type="paragraph" w:styleId="BodyTextIndent3">
    <w:name w:val="Body Text Indent 3"/>
    <w:basedOn w:val="Normal"/>
    <w:rsid w:val="00A836E2"/>
    <w:pPr>
      <w:ind w:left="540"/>
    </w:pPr>
    <w:rPr>
      <w:bCs w:val="0"/>
      <w:noProof/>
    </w:rPr>
  </w:style>
  <w:style w:type="paragraph" w:customStyle="1" w:styleId="Bullet">
    <w:name w:val="Bullet"/>
    <w:basedOn w:val="Normal"/>
    <w:rsid w:val="00A836E2"/>
    <w:pPr>
      <w:tabs>
        <w:tab w:val="left" w:pos="-720"/>
        <w:tab w:val="left" w:pos="0"/>
      </w:tabs>
      <w:spacing w:before="40" w:after="80"/>
      <w:ind w:left="1440" w:hanging="720"/>
    </w:pPr>
    <w:rPr>
      <w:bCs w:val="0"/>
      <w:noProof/>
    </w:rPr>
  </w:style>
  <w:style w:type="paragraph" w:styleId="Caption">
    <w:name w:val="caption"/>
    <w:basedOn w:val="Normal"/>
    <w:next w:val="Normal"/>
    <w:qFormat/>
    <w:rsid w:val="00A836E2"/>
    <w:pPr>
      <w:ind w:left="540"/>
      <w:jc w:val="center"/>
    </w:pPr>
    <w:rPr>
      <w:rFonts w:cs="Tahoma"/>
      <w:bCs w:val="0"/>
      <w:noProof/>
      <w:color w:val="000000"/>
      <w:lang w:val="en-GB"/>
    </w:rPr>
  </w:style>
  <w:style w:type="paragraph" w:customStyle="1" w:styleId="CHAPTER">
    <w:name w:val="CHAPTER"/>
    <w:basedOn w:val="Normal"/>
    <w:rsid w:val="00A836E2"/>
    <w:pPr>
      <w:ind w:left="360" w:hanging="360"/>
      <w:jc w:val="center"/>
    </w:pPr>
    <w:rPr>
      <w:b/>
      <w:noProof/>
      <w:sz w:val="36"/>
      <w:szCs w:val="36"/>
    </w:rPr>
  </w:style>
  <w:style w:type="paragraph" w:customStyle="1" w:styleId="CHKLVL4">
    <w:name w:val="CHKLVL4"/>
    <w:basedOn w:val="Normal"/>
    <w:rsid w:val="00A836E2"/>
    <w:pPr>
      <w:ind w:left="1440"/>
      <w:jc w:val="both"/>
    </w:pPr>
    <w:rPr>
      <w:i/>
      <w:iCs/>
      <w:noProof/>
      <w:lang w:val="en-AU"/>
    </w:rPr>
  </w:style>
  <w:style w:type="paragraph" w:styleId="Closing">
    <w:name w:val="Closing"/>
    <w:basedOn w:val="Normal"/>
    <w:rsid w:val="00A836E2"/>
    <w:pPr>
      <w:ind w:left="4320"/>
    </w:pPr>
    <w:rPr>
      <w:bCs w:val="0"/>
      <w:noProof/>
    </w:rPr>
  </w:style>
  <w:style w:type="character" w:styleId="CommentReference">
    <w:name w:val="annotation reference"/>
    <w:basedOn w:val="DefaultParagraphFont"/>
    <w:semiHidden/>
    <w:rsid w:val="00A836E2"/>
    <w:rPr>
      <w:sz w:val="16"/>
      <w:szCs w:val="16"/>
    </w:rPr>
  </w:style>
  <w:style w:type="paragraph" w:styleId="CommentText">
    <w:name w:val="annotation text"/>
    <w:basedOn w:val="Normal"/>
    <w:semiHidden/>
    <w:rsid w:val="00A836E2"/>
    <w:rPr>
      <w:bCs w:val="0"/>
      <w:noProof/>
      <w:lang w:val="en-GB"/>
    </w:rPr>
  </w:style>
  <w:style w:type="paragraph" w:customStyle="1" w:styleId="Content">
    <w:name w:val="Content"/>
    <w:basedOn w:val="Normal"/>
    <w:rsid w:val="00A836E2"/>
    <w:pPr>
      <w:ind w:left="709" w:firstLine="720"/>
    </w:pPr>
    <w:rPr>
      <w:rFonts w:ascii=".VnTime" w:hAnsi=".VnTime"/>
      <w:bCs w:val="0"/>
      <w:noProof/>
    </w:rPr>
  </w:style>
  <w:style w:type="paragraph" w:customStyle="1" w:styleId="content0">
    <w:name w:val="content"/>
    <w:basedOn w:val="Normal"/>
    <w:rsid w:val="00A836E2"/>
    <w:pPr>
      <w:spacing w:before="187" w:after="187"/>
      <w:ind w:left="187" w:right="187"/>
    </w:pPr>
    <w:rPr>
      <w:rFonts w:ascii="Verdana" w:hAnsi="Verdana"/>
      <w:noProof/>
      <w:sz w:val="19"/>
      <w:szCs w:val="19"/>
    </w:rPr>
  </w:style>
  <w:style w:type="paragraph" w:styleId="Date">
    <w:name w:val="Date"/>
    <w:basedOn w:val="Normal"/>
    <w:next w:val="Normal"/>
    <w:rsid w:val="00A836E2"/>
    <w:rPr>
      <w:bCs w:val="0"/>
      <w:noProof/>
    </w:rPr>
  </w:style>
  <w:style w:type="paragraph" w:customStyle="1" w:styleId="Diagram">
    <w:name w:val="Diagram"/>
    <w:autoRedefine/>
    <w:rsid w:val="00A836E2"/>
    <w:pPr>
      <w:jc w:val="center"/>
    </w:pPr>
    <w:rPr>
      <w:rFonts w:ascii="Tahoma" w:hAnsi="Tahoma"/>
      <w:sz w:val="12"/>
    </w:rPr>
  </w:style>
  <w:style w:type="paragraph" w:customStyle="1" w:styleId="DiagramHead">
    <w:name w:val="DiagramHead"/>
    <w:autoRedefine/>
    <w:rsid w:val="00A836E2"/>
    <w:pPr>
      <w:spacing w:before="120" w:line="360" w:lineRule="auto"/>
      <w:jc w:val="center"/>
    </w:pPr>
    <w:rPr>
      <w:rFonts w:ascii="Tahoma" w:hAnsi="Tahoma" w:cs="Arial"/>
      <w:b/>
      <w:snapToGrid w:val="0"/>
    </w:rPr>
  </w:style>
  <w:style w:type="paragraph" w:customStyle="1" w:styleId="DiagramTag">
    <w:name w:val="DiagramTag"/>
    <w:autoRedefine/>
    <w:rsid w:val="00A836E2"/>
    <w:pPr>
      <w:jc w:val="center"/>
    </w:pPr>
    <w:rPr>
      <w:rFonts w:ascii="Tahoma" w:hAnsi="Tahoma"/>
      <w:b/>
      <w:bCs/>
      <w:sz w:val="16"/>
      <w:lang w:eastAsia="en-US"/>
    </w:rPr>
  </w:style>
  <w:style w:type="paragraph" w:customStyle="1" w:styleId="DiffListing">
    <w:name w:val="Diff Listing"/>
    <w:basedOn w:val="Normal"/>
    <w:rsid w:val="00A836E2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</w:pPr>
    <w:rPr>
      <w:rFonts w:ascii="Courier New" w:hAnsi="Courier New" w:cs="Courier New"/>
      <w:bCs w:val="0"/>
      <w:sz w:val="18"/>
      <w:szCs w:val="16"/>
    </w:rPr>
  </w:style>
  <w:style w:type="character" w:customStyle="1" w:styleId="DiffListingChar">
    <w:name w:val="Diff Listing Char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A836E2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A836E2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paragraph" w:styleId="DocumentMap">
    <w:name w:val="Document Map"/>
    <w:basedOn w:val="Normal"/>
    <w:semiHidden/>
    <w:rsid w:val="00A836E2"/>
    <w:pPr>
      <w:shd w:val="clear" w:color="auto" w:fill="000080"/>
    </w:pPr>
    <w:rPr>
      <w:rFonts w:cs="Tahoma"/>
      <w:bCs w:val="0"/>
      <w:noProof/>
    </w:rPr>
  </w:style>
  <w:style w:type="paragraph" w:styleId="E-mailSignature">
    <w:name w:val="E-mail Signature"/>
    <w:basedOn w:val="Normal"/>
    <w:rsid w:val="00A836E2"/>
    <w:rPr>
      <w:bCs w:val="0"/>
      <w:noProof/>
    </w:rPr>
  </w:style>
  <w:style w:type="paragraph" w:styleId="EndnoteText">
    <w:name w:val="endnote text"/>
    <w:basedOn w:val="Normal"/>
    <w:semiHidden/>
    <w:rsid w:val="00A836E2"/>
    <w:rPr>
      <w:bCs w:val="0"/>
      <w:noProof/>
    </w:rPr>
  </w:style>
  <w:style w:type="paragraph" w:styleId="EnvelopeAddress">
    <w:name w:val="envelope address"/>
    <w:basedOn w:val="Normal"/>
    <w:rsid w:val="00A836E2"/>
    <w:pPr>
      <w:framePr w:w="7920" w:h="1980" w:hRule="exact" w:hSpace="180" w:wrap="auto" w:hAnchor="page" w:xAlign="center" w:yAlign="bottom"/>
      <w:ind w:left="2880"/>
    </w:pPr>
    <w:rPr>
      <w:rFonts w:ascii="Arial" w:hAnsi="Arial"/>
      <w:bCs w:val="0"/>
      <w:noProof/>
    </w:rPr>
  </w:style>
  <w:style w:type="paragraph" w:styleId="EnvelopeReturn">
    <w:name w:val="envelope return"/>
    <w:basedOn w:val="Normal"/>
    <w:rsid w:val="00A836E2"/>
    <w:rPr>
      <w:rFonts w:ascii="Arial" w:hAnsi="Arial"/>
      <w:bCs w:val="0"/>
      <w:noProof/>
    </w:rPr>
  </w:style>
  <w:style w:type="paragraph" w:styleId="NormalIndent">
    <w:name w:val="Normal Indent"/>
    <w:basedOn w:val="Normal"/>
    <w:rsid w:val="00A836E2"/>
    <w:pPr>
      <w:tabs>
        <w:tab w:val="left" w:pos="702"/>
        <w:tab w:val="left" w:pos="1080"/>
      </w:tabs>
      <w:spacing w:line="288" w:lineRule="auto"/>
      <w:jc w:val="both"/>
    </w:pPr>
  </w:style>
  <w:style w:type="paragraph" w:customStyle="1" w:styleId="Example">
    <w:name w:val="Example"/>
    <w:basedOn w:val="NormalIndent"/>
    <w:autoRedefine/>
    <w:rsid w:val="00A836E2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A836E2"/>
  </w:style>
  <w:style w:type="character" w:styleId="FollowedHyperlink">
    <w:name w:val="FollowedHyperlink"/>
    <w:basedOn w:val="DefaultParagraphFont"/>
    <w:rsid w:val="00A836E2"/>
    <w:rPr>
      <w:color w:val="800080"/>
      <w:u w:val="single"/>
    </w:rPr>
  </w:style>
  <w:style w:type="paragraph" w:styleId="Footer">
    <w:name w:val="footer"/>
    <w:basedOn w:val="Normal"/>
    <w:link w:val="FooterChar"/>
    <w:uiPriority w:val="99"/>
    <w:rsid w:val="00A836E2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jc w:val="right"/>
    </w:pPr>
    <w:rPr>
      <w:rFonts w:cs="Tahoma"/>
      <w:bCs w:val="0"/>
      <w:noProof/>
    </w:rPr>
  </w:style>
  <w:style w:type="character" w:styleId="FootnoteReference">
    <w:name w:val="footnote reference"/>
    <w:basedOn w:val="DefaultParagraphFont"/>
    <w:semiHidden/>
    <w:rsid w:val="00A836E2"/>
    <w:rPr>
      <w:vertAlign w:val="superscript"/>
    </w:rPr>
  </w:style>
  <w:style w:type="paragraph" w:styleId="FootnoteText">
    <w:name w:val="footnote text"/>
    <w:basedOn w:val="Normal"/>
    <w:semiHidden/>
    <w:rsid w:val="00A836E2"/>
    <w:rPr>
      <w:bCs w:val="0"/>
      <w:noProof/>
    </w:rPr>
  </w:style>
  <w:style w:type="paragraph" w:customStyle="1" w:styleId="GLOSSARY1">
    <w:name w:val="GLOSSARY1"/>
    <w:basedOn w:val="Normal"/>
    <w:rsid w:val="00A836E2"/>
    <w:pPr>
      <w:ind w:left="274" w:hanging="274"/>
    </w:pPr>
    <w:rPr>
      <w:b/>
      <w:noProof/>
    </w:rPr>
  </w:style>
  <w:style w:type="paragraph" w:customStyle="1" w:styleId="h1para">
    <w:name w:val="h1para"/>
    <w:basedOn w:val="Normal"/>
    <w:rsid w:val="00A836E2"/>
    <w:pPr>
      <w:ind w:left="450"/>
      <w:jc w:val="both"/>
    </w:pPr>
    <w:rPr>
      <w:noProof/>
      <w:lang w:val="en-AU"/>
    </w:rPr>
  </w:style>
  <w:style w:type="paragraph" w:customStyle="1" w:styleId="h2level">
    <w:name w:val="h2level"/>
    <w:basedOn w:val="Normal"/>
    <w:rsid w:val="00A836E2"/>
    <w:pPr>
      <w:ind w:left="1170"/>
      <w:jc w:val="both"/>
    </w:pPr>
    <w:rPr>
      <w:noProof/>
      <w:lang w:val="en-AU"/>
    </w:rPr>
  </w:style>
  <w:style w:type="paragraph" w:customStyle="1" w:styleId="H3">
    <w:name w:val="H3"/>
    <w:basedOn w:val="Normal"/>
    <w:next w:val="Normal"/>
    <w:rsid w:val="00A836E2"/>
    <w:pPr>
      <w:keepNext/>
      <w:spacing w:before="100" w:after="100"/>
      <w:outlineLvl w:val="3"/>
    </w:pPr>
    <w:rPr>
      <w:b/>
      <w:bCs w:val="0"/>
      <w:noProof/>
      <w:sz w:val="28"/>
    </w:rPr>
  </w:style>
  <w:style w:type="paragraph" w:customStyle="1" w:styleId="H4">
    <w:name w:val="H4"/>
    <w:basedOn w:val="Normal"/>
    <w:next w:val="Normal"/>
    <w:rsid w:val="00A836E2"/>
    <w:pPr>
      <w:keepNext/>
      <w:spacing w:before="100" w:after="100"/>
      <w:outlineLvl w:val="4"/>
    </w:pPr>
    <w:rPr>
      <w:rFonts w:ascii="Verdana" w:hAnsi="Verdana"/>
      <w:b/>
      <w:bCs w:val="0"/>
      <w:noProof/>
    </w:rPr>
  </w:style>
  <w:style w:type="paragraph" w:customStyle="1" w:styleId="H5">
    <w:name w:val="H5"/>
    <w:basedOn w:val="NormalIndent"/>
    <w:next w:val="Normal"/>
    <w:rsid w:val="00A836E2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rsid w:val="00A836E2"/>
    <w:pPr>
      <w:pBdr>
        <w:bottom w:val="single" w:sz="4" w:space="1" w:color="auto"/>
      </w:pBdr>
    </w:pPr>
    <w:rPr>
      <w:bCs w:val="0"/>
      <w:noProof/>
    </w:rPr>
  </w:style>
  <w:style w:type="paragraph" w:customStyle="1" w:styleId="Heading1H1">
    <w:name w:val="Heading 1.H1"/>
    <w:basedOn w:val="Normal"/>
    <w:next w:val="Normal"/>
    <w:rsid w:val="00A836E2"/>
    <w:pPr>
      <w:keepNext/>
      <w:tabs>
        <w:tab w:val="left" w:pos="432"/>
      </w:tabs>
      <w:spacing w:before="240" w:after="240"/>
      <w:ind w:left="432" w:hanging="432"/>
    </w:pPr>
    <w:rPr>
      <w:b/>
      <w:caps/>
      <w:noProof/>
      <w:kern w:val="28"/>
    </w:rPr>
  </w:style>
  <w:style w:type="paragraph" w:customStyle="1" w:styleId="Heading10">
    <w:name w:val="Heading 10"/>
    <w:basedOn w:val="Heading4"/>
    <w:rsid w:val="00A836E2"/>
    <w:pPr>
      <w:numPr>
        <w:ilvl w:val="3"/>
        <w:numId w:val="2"/>
      </w:numPr>
    </w:pPr>
    <w:rPr>
      <w:rFonts w:ascii=".VnTime" w:hAnsi=".VnTime"/>
      <w:bCs w:val="0"/>
      <w:i/>
      <w:iCs/>
      <w:noProof/>
      <w:sz w:val="22"/>
      <w:szCs w:val="22"/>
    </w:rPr>
  </w:style>
  <w:style w:type="paragraph" w:customStyle="1" w:styleId="Heading2H2">
    <w:name w:val="Heading 2.H2"/>
    <w:basedOn w:val="Normal"/>
    <w:next w:val="Normal"/>
    <w:autoRedefine/>
    <w:rsid w:val="00A836E2"/>
    <w:pPr>
      <w:keepNext/>
      <w:tabs>
        <w:tab w:val="left" w:pos="576"/>
      </w:tabs>
      <w:spacing w:before="240" w:after="200"/>
      <w:ind w:left="576" w:hanging="576"/>
    </w:pPr>
    <w:rPr>
      <w:b/>
      <w:noProof/>
    </w:rPr>
  </w:style>
  <w:style w:type="paragraph" w:customStyle="1" w:styleId="HeadingBig">
    <w:name w:val="Heading Big"/>
    <w:basedOn w:val="Normal"/>
    <w:autoRedefine/>
    <w:rsid w:val="001864B1"/>
    <w:pPr>
      <w:widowControl w:val="0"/>
      <w:jc w:val="center"/>
    </w:pPr>
    <w:rPr>
      <w:rFonts w:ascii="Swis721 BlkEx BT" w:hAnsi="Swis721 BlkEx BT"/>
      <w:b/>
      <w:color w:val="6E2500"/>
      <w:sz w:val="36"/>
    </w:rPr>
  </w:style>
  <w:style w:type="paragraph" w:customStyle="1" w:styleId="HeadingLv1">
    <w:name w:val="Heading Lv1"/>
    <w:basedOn w:val="Normal"/>
    <w:autoRedefine/>
    <w:rsid w:val="00A836E2"/>
    <w:pPr>
      <w:widowControl w:val="0"/>
      <w:jc w:val="center"/>
    </w:pPr>
    <w:rPr>
      <w:rFonts w:cs="Tahoma"/>
      <w:b/>
      <w:noProof/>
      <w:color w:val="6E2500"/>
      <w:sz w:val="18"/>
    </w:rPr>
  </w:style>
  <w:style w:type="paragraph" w:customStyle="1" w:styleId="Heading30">
    <w:name w:val="Heading3"/>
    <w:basedOn w:val="NormalIndent"/>
    <w:rsid w:val="00A836E2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A836E2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">
    <w:name w:val="Heading3 Char"/>
    <w:basedOn w:val="NormalIndentChar"/>
    <w:rsid w:val="00A836E2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A836E2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</w:pPr>
    <w:rPr>
      <w:b/>
      <w:bCs w:val="0"/>
      <w:noProof/>
    </w:rPr>
  </w:style>
  <w:style w:type="paragraph" w:styleId="HTMLAddress">
    <w:name w:val="HTML Address"/>
    <w:basedOn w:val="Normal"/>
    <w:rsid w:val="00A836E2"/>
    <w:rPr>
      <w:bCs w:val="0"/>
      <w:i/>
      <w:iCs/>
      <w:noProof/>
    </w:rPr>
  </w:style>
  <w:style w:type="character" w:styleId="HTMLCode">
    <w:name w:val="HTML Code"/>
    <w:basedOn w:val="DefaultParagraphFont"/>
    <w:rsid w:val="00A836E2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rsid w:val="00A836E2"/>
    <w:rPr>
      <w:rFonts w:ascii="Courier New" w:hAnsi="Courier New" w:cs="Courier New"/>
      <w:bCs w:val="0"/>
      <w:noProof/>
    </w:rPr>
  </w:style>
  <w:style w:type="character" w:styleId="Hyperlink">
    <w:name w:val="Hyperlink"/>
    <w:basedOn w:val="DefaultParagraphFont"/>
    <w:rsid w:val="00A836E2"/>
    <w:rPr>
      <w:color w:val="0000FF"/>
      <w:u w:val="single"/>
    </w:rPr>
  </w:style>
  <w:style w:type="paragraph" w:styleId="Index1">
    <w:name w:val="index 1"/>
    <w:basedOn w:val="Normal"/>
    <w:next w:val="Normal"/>
    <w:autoRedefine/>
    <w:semiHidden/>
    <w:rsid w:val="00A836E2"/>
    <w:pPr>
      <w:tabs>
        <w:tab w:val="left" w:pos="702"/>
        <w:tab w:val="left" w:pos="1080"/>
      </w:tabs>
      <w:spacing w:line="288" w:lineRule="auto"/>
      <w:ind w:left="-18"/>
    </w:pPr>
    <w:rPr>
      <w:rFonts w:ascii=".VnTime" w:hAnsi=".VnTime"/>
      <w:bCs w:val="0"/>
      <w:i/>
      <w:iCs/>
      <w:noProof/>
    </w:rPr>
  </w:style>
  <w:style w:type="paragraph" w:styleId="Index2">
    <w:name w:val="index 2"/>
    <w:basedOn w:val="Normal"/>
    <w:next w:val="Normal"/>
    <w:autoRedefine/>
    <w:semiHidden/>
    <w:rsid w:val="00A836E2"/>
    <w:pPr>
      <w:ind w:left="400" w:hanging="200"/>
    </w:pPr>
    <w:rPr>
      <w:bCs w:val="0"/>
      <w:noProof/>
    </w:rPr>
  </w:style>
  <w:style w:type="paragraph" w:styleId="Index3">
    <w:name w:val="index 3"/>
    <w:basedOn w:val="Normal"/>
    <w:next w:val="Normal"/>
    <w:autoRedefine/>
    <w:semiHidden/>
    <w:rsid w:val="00A836E2"/>
    <w:pPr>
      <w:ind w:left="600" w:hanging="200"/>
    </w:pPr>
    <w:rPr>
      <w:bCs w:val="0"/>
      <w:noProof/>
    </w:rPr>
  </w:style>
  <w:style w:type="paragraph" w:styleId="Index4">
    <w:name w:val="index 4"/>
    <w:basedOn w:val="Normal"/>
    <w:next w:val="Normal"/>
    <w:autoRedefine/>
    <w:semiHidden/>
    <w:rsid w:val="00A836E2"/>
    <w:pPr>
      <w:ind w:left="800" w:hanging="200"/>
    </w:pPr>
    <w:rPr>
      <w:bCs w:val="0"/>
      <w:noProof/>
    </w:rPr>
  </w:style>
  <w:style w:type="paragraph" w:styleId="Index5">
    <w:name w:val="index 5"/>
    <w:basedOn w:val="Normal"/>
    <w:next w:val="Normal"/>
    <w:autoRedefine/>
    <w:semiHidden/>
    <w:rsid w:val="00A836E2"/>
    <w:pPr>
      <w:ind w:left="1000" w:hanging="200"/>
    </w:pPr>
    <w:rPr>
      <w:bCs w:val="0"/>
      <w:noProof/>
    </w:rPr>
  </w:style>
  <w:style w:type="paragraph" w:styleId="Index6">
    <w:name w:val="index 6"/>
    <w:basedOn w:val="Normal"/>
    <w:next w:val="Normal"/>
    <w:autoRedefine/>
    <w:semiHidden/>
    <w:rsid w:val="00A836E2"/>
    <w:pPr>
      <w:ind w:left="1200" w:hanging="200"/>
    </w:pPr>
    <w:rPr>
      <w:bCs w:val="0"/>
      <w:noProof/>
    </w:rPr>
  </w:style>
  <w:style w:type="paragraph" w:styleId="Index7">
    <w:name w:val="index 7"/>
    <w:basedOn w:val="Normal"/>
    <w:next w:val="Normal"/>
    <w:autoRedefine/>
    <w:semiHidden/>
    <w:rsid w:val="00A836E2"/>
    <w:pPr>
      <w:ind w:left="1400" w:hanging="200"/>
    </w:pPr>
    <w:rPr>
      <w:bCs w:val="0"/>
      <w:noProof/>
    </w:rPr>
  </w:style>
  <w:style w:type="paragraph" w:styleId="Index8">
    <w:name w:val="index 8"/>
    <w:basedOn w:val="Normal"/>
    <w:next w:val="Normal"/>
    <w:autoRedefine/>
    <w:semiHidden/>
    <w:rsid w:val="00A836E2"/>
    <w:pPr>
      <w:ind w:left="1600" w:hanging="200"/>
    </w:pPr>
    <w:rPr>
      <w:bCs w:val="0"/>
      <w:noProof/>
    </w:rPr>
  </w:style>
  <w:style w:type="paragraph" w:styleId="Index9">
    <w:name w:val="index 9"/>
    <w:basedOn w:val="Normal"/>
    <w:next w:val="Normal"/>
    <w:autoRedefine/>
    <w:semiHidden/>
    <w:rsid w:val="00A836E2"/>
    <w:pPr>
      <w:ind w:left="1800" w:hanging="200"/>
    </w:pPr>
    <w:rPr>
      <w:bCs w:val="0"/>
      <w:noProof/>
    </w:rPr>
  </w:style>
  <w:style w:type="paragraph" w:styleId="IndexHeading">
    <w:name w:val="index heading"/>
    <w:basedOn w:val="Normal"/>
    <w:next w:val="Index1"/>
    <w:semiHidden/>
    <w:rsid w:val="00A836E2"/>
    <w:rPr>
      <w:rFonts w:ascii="Arial" w:hAnsi="Arial"/>
      <w:b/>
      <w:bCs w:val="0"/>
      <w:noProof/>
    </w:rPr>
  </w:style>
  <w:style w:type="paragraph" w:customStyle="1" w:styleId="InfoBlue">
    <w:name w:val="InfoBlue"/>
    <w:basedOn w:val="Normal"/>
    <w:next w:val="BodyText"/>
    <w:autoRedefine/>
    <w:rsid w:val="00A836E2"/>
    <w:pPr>
      <w:spacing w:after="120" w:line="240" w:lineRule="atLeast"/>
    </w:pPr>
    <w:rPr>
      <w:rFonts w:cs="Tahoma"/>
      <w:i/>
      <w:noProof/>
      <w:color w:val="0000FF"/>
    </w:rPr>
  </w:style>
  <w:style w:type="paragraph" w:customStyle="1" w:styleId="Level1">
    <w:name w:val="Level_1"/>
    <w:basedOn w:val="Normal"/>
    <w:rsid w:val="00A836E2"/>
    <w:rPr>
      <w:b/>
      <w:noProof/>
    </w:rPr>
  </w:style>
  <w:style w:type="paragraph" w:customStyle="1" w:styleId="Level3">
    <w:name w:val="Level_3"/>
    <w:basedOn w:val="Level1"/>
    <w:rsid w:val="00A836E2"/>
    <w:rPr>
      <w:b w:val="0"/>
      <w:bCs w:val="0"/>
    </w:rPr>
  </w:style>
  <w:style w:type="paragraph" w:customStyle="1" w:styleId="Level2">
    <w:name w:val="Level_2"/>
    <w:basedOn w:val="Level3"/>
    <w:rsid w:val="00A836E2"/>
    <w:pPr>
      <w:ind w:left="432"/>
    </w:pPr>
  </w:style>
  <w:style w:type="paragraph" w:customStyle="1" w:styleId="Level4">
    <w:name w:val="Level_4"/>
    <w:basedOn w:val="Normal"/>
    <w:rsid w:val="00A836E2"/>
    <w:pPr>
      <w:ind w:left="1080"/>
    </w:pPr>
    <w:rPr>
      <w:bCs w:val="0"/>
      <w:noProof/>
    </w:rPr>
  </w:style>
  <w:style w:type="paragraph" w:customStyle="1" w:styleId="Level5">
    <w:name w:val="Level_5"/>
    <w:basedOn w:val="Normal"/>
    <w:rsid w:val="00A836E2"/>
    <w:pPr>
      <w:ind w:left="1440"/>
    </w:pPr>
    <w:rPr>
      <w:bCs w:val="0"/>
      <w:noProof/>
    </w:rPr>
  </w:style>
  <w:style w:type="paragraph" w:customStyle="1" w:styleId="level6">
    <w:name w:val="level_6"/>
    <w:basedOn w:val="Normal"/>
    <w:rsid w:val="00A836E2"/>
    <w:pPr>
      <w:ind w:left="1800"/>
    </w:pPr>
    <w:rPr>
      <w:bCs w:val="0"/>
      <w:noProof/>
    </w:rPr>
  </w:style>
  <w:style w:type="paragraph" w:styleId="List">
    <w:name w:val="List"/>
    <w:basedOn w:val="Normal"/>
    <w:rsid w:val="00A836E2"/>
    <w:pPr>
      <w:ind w:left="360" w:hanging="360"/>
    </w:pPr>
    <w:rPr>
      <w:bCs w:val="0"/>
      <w:noProof/>
    </w:rPr>
  </w:style>
  <w:style w:type="paragraph" w:styleId="List2">
    <w:name w:val="List 2"/>
    <w:basedOn w:val="Normal"/>
    <w:rsid w:val="00A836E2"/>
    <w:pPr>
      <w:ind w:hanging="360"/>
    </w:pPr>
    <w:rPr>
      <w:bCs w:val="0"/>
      <w:noProof/>
    </w:rPr>
  </w:style>
  <w:style w:type="paragraph" w:styleId="List3">
    <w:name w:val="List 3"/>
    <w:basedOn w:val="Normal"/>
    <w:rsid w:val="00A836E2"/>
    <w:pPr>
      <w:ind w:left="1080" w:hanging="360"/>
    </w:pPr>
    <w:rPr>
      <w:bCs w:val="0"/>
      <w:noProof/>
    </w:rPr>
  </w:style>
  <w:style w:type="paragraph" w:styleId="List4">
    <w:name w:val="List 4"/>
    <w:basedOn w:val="Normal"/>
    <w:rsid w:val="00A836E2"/>
    <w:pPr>
      <w:ind w:left="1440" w:hanging="360"/>
    </w:pPr>
    <w:rPr>
      <w:bCs w:val="0"/>
      <w:noProof/>
    </w:rPr>
  </w:style>
  <w:style w:type="paragraph" w:styleId="List5">
    <w:name w:val="List 5"/>
    <w:basedOn w:val="Normal"/>
    <w:rsid w:val="00A836E2"/>
    <w:pPr>
      <w:ind w:left="1800" w:hanging="360"/>
    </w:pPr>
    <w:rPr>
      <w:bCs w:val="0"/>
      <w:noProof/>
    </w:rPr>
  </w:style>
  <w:style w:type="paragraph" w:styleId="ListBullet">
    <w:name w:val="List Bullet"/>
    <w:basedOn w:val="Normal"/>
    <w:autoRedefine/>
    <w:rsid w:val="00A836E2"/>
    <w:pPr>
      <w:numPr>
        <w:numId w:val="9"/>
      </w:numPr>
    </w:pPr>
    <w:rPr>
      <w:bCs w:val="0"/>
      <w:noProof/>
    </w:rPr>
  </w:style>
  <w:style w:type="paragraph" w:customStyle="1" w:styleId="ListBullet0">
    <w:name w:val="List Bullet 0"/>
    <w:basedOn w:val="Normal"/>
    <w:rsid w:val="00A836E2"/>
    <w:pPr>
      <w:keepLines/>
      <w:numPr>
        <w:ilvl w:val="1"/>
        <w:numId w:val="10"/>
      </w:numPr>
    </w:pPr>
    <w:rPr>
      <w:rFonts w:cs="Tahoma"/>
      <w:bCs w:val="0"/>
      <w:noProof/>
      <w:szCs w:val="18"/>
    </w:rPr>
  </w:style>
  <w:style w:type="paragraph" w:styleId="ListBullet2">
    <w:name w:val="List Bullet 2"/>
    <w:basedOn w:val="Normal"/>
    <w:autoRedefine/>
    <w:rsid w:val="00A836E2"/>
    <w:pPr>
      <w:numPr>
        <w:numId w:val="11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Bullet3">
    <w:name w:val="List Bullet 3"/>
    <w:basedOn w:val="Normal"/>
    <w:autoRedefine/>
    <w:rsid w:val="00A836E2"/>
    <w:pPr>
      <w:numPr>
        <w:numId w:val="12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Bullet4">
    <w:name w:val="List Bullet 4"/>
    <w:basedOn w:val="Normal"/>
    <w:autoRedefine/>
    <w:rsid w:val="00A836E2"/>
    <w:pPr>
      <w:numPr>
        <w:numId w:val="13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Bullet5">
    <w:name w:val="List Bullet 5"/>
    <w:basedOn w:val="Normal"/>
    <w:autoRedefine/>
    <w:rsid w:val="00A836E2"/>
    <w:pPr>
      <w:numPr>
        <w:numId w:val="14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Content">
    <w:name w:val="List Content"/>
    <w:basedOn w:val="Normal"/>
    <w:autoRedefine/>
    <w:rsid w:val="00A836E2"/>
    <w:pPr>
      <w:numPr>
        <w:numId w:val="15"/>
      </w:numPr>
      <w:tabs>
        <w:tab w:val="left" w:pos="1000"/>
      </w:tabs>
      <w:jc w:val="both"/>
    </w:pPr>
    <w:rPr>
      <w:bCs w:val="0"/>
    </w:rPr>
  </w:style>
  <w:style w:type="paragraph" w:customStyle="1" w:styleId="ListContentTable">
    <w:name w:val="List Content Table"/>
    <w:basedOn w:val="ListContent"/>
    <w:rsid w:val="00A836E2"/>
    <w:pPr>
      <w:numPr>
        <w:numId w:val="0"/>
      </w:numPr>
      <w:tabs>
        <w:tab w:val="clear" w:pos="100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A836E2"/>
    <w:pPr>
      <w:spacing w:after="120"/>
      <w:ind w:left="360"/>
    </w:pPr>
    <w:rPr>
      <w:bCs w:val="0"/>
      <w:noProof/>
    </w:rPr>
  </w:style>
  <w:style w:type="paragraph" w:styleId="ListContinue2">
    <w:name w:val="List Continue 2"/>
    <w:basedOn w:val="Normal"/>
    <w:rsid w:val="00A836E2"/>
    <w:pPr>
      <w:spacing w:after="120"/>
    </w:pPr>
    <w:rPr>
      <w:bCs w:val="0"/>
      <w:noProof/>
    </w:rPr>
  </w:style>
  <w:style w:type="paragraph" w:styleId="ListContinue3">
    <w:name w:val="List Continue 3"/>
    <w:basedOn w:val="Normal"/>
    <w:rsid w:val="00A836E2"/>
    <w:pPr>
      <w:spacing w:after="120"/>
      <w:ind w:left="1080"/>
    </w:pPr>
    <w:rPr>
      <w:bCs w:val="0"/>
      <w:noProof/>
    </w:rPr>
  </w:style>
  <w:style w:type="paragraph" w:styleId="ListContinue4">
    <w:name w:val="List Continue 4"/>
    <w:basedOn w:val="Normal"/>
    <w:rsid w:val="00A836E2"/>
    <w:pPr>
      <w:spacing w:after="120"/>
      <w:ind w:left="1440"/>
    </w:pPr>
    <w:rPr>
      <w:bCs w:val="0"/>
      <w:noProof/>
    </w:rPr>
  </w:style>
  <w:style w:type="paragraph" w:styleId="ListContinue5">
    <w:name w:val="List Continue 5"/>
    <w:basedOn w:val="Normal"/>
    <w:rsid w:val="00A836E2"/>
    <w:pPr>
      <w:spacing w:after="120"/>
      <w:ind w:left="1800"/>
    </w:pPr>
    <w:rPr>
      <w:bCs w:val="0"/>
      <w:noProof/>
    </w:rPr>
  </w:style>
  <w:style w:type="paragraph" w:styleId="ListNumber">
    <w:name w:val="List Number"/>
    <w:basedOn w:val="Normal"/>
    <w:rsid w:val="00A836E2"/>
    <w:pPr>
      <w:numPr>
        <w:numId w:val="16"/>
      </w:numPr>
    </w:pPr>
    <w:rPr>
      <w:bCs w:val="0"/>
      <w:noProof/>
    </w:rPr>
  </w:style>
  <w:style w:type="paragraph" w:styleId="ListNumber2">
    <w:name w:val="List Number 2"/>
    <w:basedOn w:val="Normal"/>
    <w:rsid w:val="00A836E2"/>
    <w:pPr>
      <w:numPr>
        <w:numId w:val="17"/>
      </w:numPr>
      <w:tabs>
        <w:tab w:val="clear" w:pos="643"/>
        <w:tab w:val="num" w:pos="720"/>
      </w:tabs>
      <w:ind w:left="720"/>
    </w:pPr>
    <w:rPr>
      <w:bCs w:val="0"/>
      <w:noProof/>
    </w:rPr>
  </w:style>
  <w:style w:type="paragraph" w:styleId="ListNumber3">
    <w:name w:val="List Number 3"/>
    <w:basedOn w:val="Normal"/>
    <w:rsid w:val="00A836E2"/>
    <w:pPr>
      <w:numPr>
        <w:numId w:val="18"/>
      </w:numPr>
      <w:tabs>
        <w:tab w:val="clear" w:pos="926"/>
        <w:tab w:val="num" w:pos="1080"/>
      </w:tabs>
      <w:ind w:left="1080"/>
    </w:pPr>
    <w:rPr>
      <w:bCs w:val="0"/>
      <w:noProof/>
    </w:rPr>
  </w:style>
  <w:style w:type="paragraph" w:styleId="ListNumber4">
    <w:name w:val="List Number 4"/>
    <w:basedOn w:val="Normal"/>
    <w:rsid w:val="00A836E2"/>
    <w:pPr>
      <w:numPr>
        <w:numId w:val="19"/>
      </w:numPr>
      <w:tabs>
        <w:tab w:val="clear" w:pos="1209"/>
        <w:tab w:val="num" w:pos="1440"/>
      </w:tabs>
      <w:ind w:left="1440"/>
    </w:pPr>
    <w:rPr>
      <w:bCs w:val="0"/>
      <w:noProof/>
    </w:rPr>
  </w:style>
  <w:style w:type="paragraph" w:styleId="ListNumber5">
    <w:name w:val="List Number 5"/>
    <w:basedOn w:val="Normal"/>
    <w:rsid w:val="00A836E2"/>
    <w:pPr>
      <w:numPr>
        <w:numId w:val="20"/>
      </w:numPr>
      <w:tabs>
        <w:tab w:val="clear" w:pos="1492"/>
        <w:tab w:val="num" w:pos="1800"/>
      </w:tabs>
      <w:ind w:left="1800"/>
    </w:pPr>
    <w:rPr>
      <w:bCs w:val="0"/>
      <w:noProof/>
    </w:rPr>
  </w:style>
  <w:style w:type="paragraph" w:customStyle="1" w:styleId="list123">
    <w:name w:val="list_123"/>
    <w:basedOn w:val="NormalIndent"/>
    <w:rsid w:val="00A836E2"/>
    <w:pPr>
      <w:numPr>
        <w:numId w:val="21"/>
      </w:numPr>
      <w:spacing w:before="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A836E2"/>
    <w:rPr>
      <w:rFonts w:ascii="Courier New" w:hAnsi="Courier New" w:cs="Courier New"/>
      <w:bCs w:val="0"/>
      <w:noProof/>
      <w:sz w:val="16"/>
      <w:szCs w:val="16"/>
    </w:rPr>
  </w:style>
  <w:style w:type="paragraph" w:styleId="MacroText">
    <w:name w:val="macro"/>
    <w:semiHidden/>
    <w:rsid w:val="00A836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360" w:lineRule="auto"/>
      <w:ind w:left="547"/>
    </w:pPr>
    <w:rPr>
      <w:rFonts w:ascii="Courier New" w:hAnsi="Courier New" w:cs="Courier New"/>
      <w:bCs/>
      <w:snapToGrid w:val="0"/>
      <w:lang w:eastAsia="en-US"/>
    </w:rPr>
  </w:style>
  <w:style w:type="paragraph" w:styleId="MessageHeader">
    <w:name w:val="Message Header"/>
    <w:basedOn w:val="Normal"/>
    <w:rsid w:val="00A836E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  <w:bCs w:val="0"/>
      <w:noProof/>
    </w:rPr>
  </w:style>
  <w:style w:type="paragraph" w:customStyle="1" w:styleId="ModuleCallers">
    <w:name w:val="Module Callers"/>
    <w:basedOn w:val="DiffListing"/>
    <w:rsid w:val="00A836E2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table">
    <w:name w:val="table"/>
    <w:basedOn w:val="Normal"/>
    <w:rsid w:val="00A836E2"/>
    <w:pPr>
      <w:spacing w:after="120"/>
      <w:ind w:left="0"/>
    </w:pPr>
    <w:rPr>
      <w:rFonts w:cs="Tahoma"/>
      <w:color w:val="000000"/>
      <w:szCs w:val="24"/>
      <w:lang w:val="en-GB"/>
    </w:rPr>
  </w:style>
  <w:style w:type="paragraph" w:customStyle="1" w:styleId="TableNormal1">
    <w:name w:val="Table Normal1"/>
    <w:basedOn w:val="table"/>
    <w:rsid w:val="00A836E2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A836E2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A836E2"/>
  </w:style>
  <w:style w:type="paragraph" w:customStyle="1" w:styleId="NormalExplanation">
    <w:name w:val="Normal Explanation"/>
    <w:basedOn w:val="NormalIndent0"/>
    <w:rsid w:val="00A836E2"/>
    <w:pPr>
      <w:spacing w:before="60"/>
      <w:ind w:left="1094"/>
    </w:pPr>
  </w:style>
  <w:style w:type="paragraph" w:customStyle="1" w:styleId="NormalFirstIndex">
    <w:name w:val="Normal First Index"/>
    <w:basedOn w:val="Normal"/>
    <w:rsid w:val="00A836E2"/>
    <w:pPr>
      <w:numPr>
        <w:numId w:val="22"/>
      </w:numPr>
      <w:tabs>
        <w:tab w:val="clear" w:pos="1780"/>
        <w:tab w:val="num" w:pos="492"/>
      </w:tabs>
      <w:ind w:left="478" w:hanging="460"/>
    </w:pPr>
    <w:rPr>
      <w:bCs w:val="0"/>
      <w:lang w:eastAsia="ja-JP"/>
    </w:rPr>
  </w:style>
  <w:style w:type="paragraph" w:customStyle="1" w:styleId="NormalRecord">
    <w:name w:val="Normal Record"/>
    <w:basedOn w:val="TableNormal1"/>
    <w:rsid w:val="00A836E2"/>
    <w:pPr>
      <w:spacing w:before="120" w:after="120" w:line="360" w:lineRule="auto"/>
    </w:pPr>
    <w:rPr>
      <w:bCs w:val="0"/>
      <w:lang w:val="en-US"/>
    </w:rPr>
  </w:style>
  <w:style w:type="paragraph" w:customStyle="1" w:styleId="NormalRecordIndex">
    <w:name w:val="Normal Record Index"/>
    <w:basedOn w:val="NormalFirstIndex"/>
    <w:rsid w:val="00A836E2"/>
    <w:pPr>
      <w:numPr>
        <w:numId w:val="0"/>
      </w:numPr>
      <w:tabs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A836E2"/>
    <w:rPr>
      <w:sz w:val="16"/>
    </w:rPr>
  </w:style>
  <w:style w:type="paragraph" w:customStyle="1" w:styleId="NormalTableHeader">
    <w:name w:val="Normal Table Header"/>
    <w:basedOn w:val="NormalIndent"/>
    <w:rsid w:val="00A836E2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A836E2"/>
    <w:rPr>
      <w:i/>
      <w:iCs/>
    </w:rPr>
  </w:style>
  <w:style w:type="paragraph" w:customStyle="1" w:styleId="NormalBold">
    <w:name w:val="NormalBold"/>
    <w:basedOn w:val="Normal"/>
    <w:rsid w:val="00A836E2"/>
    <w:rPr>
      <w:b/>
      <w:bCs w:val="0"/>
      <w:lang w:eastAsia="ja-JP"/>
    </w:rPr>
  </w:style>
  <w:style w:type="paragraph" w:customStyle="1" w:styleId="NormalCaption">
    <w:name w:val="NormalCaption"/>
    <w:basedOn w:val="Normal"/>
    <w:autoRedefine/>
    <w:rsid w:val="00A836E2"/>
    <w:pPr>
      <w:widowControl w:val="0"/>
      <w:spacing w:after="120"/>
      <w:ind w:left="0"/>
      <w:jc w:val="center"/>
    </w:pPr>
  </w:style>
  <w:style w:type="paragraph" w:customStyle="1" w:styleId="NormalFD">
    <w:name w:val="NormalFD"/>
    <w:basedOn w:val="Normal"/>
    <w:rsid w:val="00A836E2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ind w:left="2880" w:hanging="2160"/>
      <w:jc w:val="both"/>
    </w:pPr>
    <w:rPr>
      <w:color w:val="000000"/>
    </w:rPr>
  </w:style>
  <w:style w:type="paragraph" w:customStyle="1" w:styleId="NormalH">
    <w:name w:val="NormalH"/>
    <w:basedOn w:val="Normal"/>
    <w:rsid w:val="00A836E2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  <w:ind w:left="0"/>
    </w:pPr>
    <w:rPr>
      <w:rFonts w:ascii="Verdana" w:hAnsi="Verdana" w:cs="Times New Roman"/>
      <w:b/>
      <w:caps/>
      <w:color w:val="003300"/>
      <w:sz w:val="24"/>
      <w:szCs w:val="32"/>
      <w:lang w:val="en-GB"/>
    </w:rPr>
  </w:style>
  <w:style w:type="paragraph" w:customStyle="1" w:styleId="NormalIndex">
    <w:name w:val="NormalIndex"/>
    <w:basedOn w:val="NormalIndent0"/>
    <w:rsid w:val="00A836E2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A836E2"/>
    <w:pPr>
      <w:spacing w:before="20" w:after="40" w:line="240" w:lineRule="auto"/>
      <w:ind w:left="2203" w:hanging="1483"/>
    </w:pPr>
    <w:rPr>
      <w:lang w:eastAsia="ja-JP"/>
    </w:rPr>
  </w:style>
  <w:style w:type="paragraph" w:customStyle="1" w:styleId="NormalPic">
    <w:name w:val="NormalPic"/>
    <w:basedOn w:val="Normal"/>
    <w:rsid w:val="00A836E2"/>
  </w:style>
  <w:style w:type="paragraph" w:customStyle="1" w:styleId="NormalPicture">
    <w:name w:val="NormalPicture"/>
    <w:basedOn w:val="Normal"/>
    <w:rsid w:val="00A836E2"/>
    <w:pPr>
      <w:keepNext/>
      <w:autoSpaceDE w:val="0"/>
      <w:autoSpaceDN w:val="0"/>
      <w:adjustRightInd w:val="0"/>
      <w:snapToGrid w:val="0"/>
      <w:spacing w:before="0" w:line="240" w:lineRule="auto"/>
      <w:ind w:left="0"/>
      <w:jc w:val="center"/>
    </w:pPr>
    <w:rPr>
      <w:rFonts w:eastAsia="MS PGothic"/>
      <w:b/>
      <w:bCs w:val="0"/>
      <w:snapToGrid/>
      <w:sz w:val="16"/>
      <w:szCs w:val="24"/>
      <w:lang w:eastAsia="ja-JP"/>
    </w:rPr>
  </w:style>
  <w:style w:type="paragraph" w:customStyle="1" w:styleId="NormalT">
    <w:name w:val="NormalT"/>
    <w:basedOn w:val="Normal"/>
    <w:rsid w:val="00A836E2"/>
  </w:style>
  <w:style w:type="paragraph" w:customStyle="1" w:styleId="normaltable">
    <w:name w:val="normaltable"/>
    <w:basedOn w:val="Normal"/>
    <w:rsid w:val="00A836E2"/>
    <w:pPr>
      <w:spacing w:before="100" w:beforeAutospacing="1" w:after="100" w:afterAutospacing="1" w:line="240" w:lineRule="auto"/>
      <w:ind w:left="0"/>
    </w:pPr>
    <w:rPr>
      <w:rFonts w:ascii="Arial Unicode MS" w:eastAsia="Arial Unicode MS" w:hAnsi="Arial Unicode MS" w:cs="Times New Roman"/>
      <w:bCs w:val="0"/>
      <w:snapToGrid/>
      <w:sz w:val="24"/>
      <w:szCs w:val="24"/>
    </w:rPr>
  </w:style>
  <w:style w:type="paragraph" w:customStyle="1" w:styleId="NormalText">
    <w:name w:val="NormalText"/>
    <w:basedOn w:val="Normal"/>
    <w:rsid w:val="00A836E2"/>
    <w:pPr>
      <w:widowControl w:val="0"/>
      <w:jc w:val="both"/>
    </w:pPr>
  </w:style>
  <w:style w:type="paragraph" w:styleId="NoteHeading">
    <w:name w:val="Note Heading"/>
    <w:basedOn w:val="Normal"/>
    <w:next w:val="Normal"/>
    <w:rsid w:val="00A836E2"/>
  </w:style>
  <w:style w:type="paragraph" w:customStyle="1" w:styleId="ObjectMember">
    <w:name w:val="Object Member"/>
    <w:basedOn w:val="Normal"/>
    <w:rsid w:val="00A836E2"/>
    <w:rPr>
      <w:b/>
    </w:rPr>
  </w:style>
  <w:style w:type="character" w:customStyle="1" w:styleId="ObjectMemberChar">
    <w:name w:val="Object Member Char"/>
    <w:basedOn w:val="DefaultParagraphFont"/>
    <w:rsid w:val="00A836E2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A836E2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A836E2"/>
    <w:pPr>
      <w:spacing w:before="0"/>
      <w:ind w:left="432"/>
      <w:jc w:val="both"/>
    </w:pPr>
    <w:rPr>
      <w:rFonts w:ascii="Times New Roman" w:hAnsi="Times New Roman" w:cs="Times New Roman"/>
      <w:lang w:val="en-AU"/>
    </w:rPr>
  </w:style>
  <w:style w:type="paragraph" w:customStyle="1" w:styleId="PARA1">
    <w:name w:val="PARA1"/>
    <w:basedOn w:val="Normal"/>
    <w:rsid w:val="00A836E2"/>
    <w:pPr>
      <w:tabs>
        <w:tab w:val="left" w:pos="-720"/>
        <w:tab w:val="left" w:pos="-576"/>
        <w:tab w:val="left" w:pos="0"/>
      </w:tabs>
      <w:spacing w:before="0"/>
      <w:jc w:val="both"/>
    </w:pPr>
    <w:rPr>
      <w:rFonts w:ascii="Times New Roman" w:hAnsi="Times New Roman" w:cs="Times New Roman"/>
      <w:lang w:val="en-GB"/>
    </w:rPr>
  </w:style>
  <w:style w:type="paragraph" w:customStyle="1" w:styleId="Picture">
    <w:name w:val="Picture"/>
    <w:basedOn w:val="Normal"/>
    <w:rsid w:val="00A836E2"/>
  </w:style>
  <w:style w:type="paragraph" w:styleId="PlainText">
    <w:name w:val="Plain Text"/>
    <w:basedOn w:val="Normal"/>
    <w:rsid w:val="00A836E2"/>
    <w:rPr>
      <w:rFonts w:ascii="Courier New" w:hAnsi="Courier New" w:cs="Courier New"/>
    </w:rPr>
  </w:style>
  <w:style w:type="paragraph" w:customStyle="1" w:styleId="Point">
    <w:name w:val="Point"/>
    <w:basedOn w:val="Header"/>
    <w:rsid w:val="00A836E2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A836E2"/>
    <w:pPr>
      <w:spacing w:after="120"/>
      <w:ind w:left="709" w:firstLine="720"/>
      <w:jc w:val="both"/>
    </w:pPr>
  </w:style>
  <w:style w:type="paragraph" w:styleId="Salutation">
    <w:name w:val="Salutation"/>
    <w:basedOn w:val="Normal"/>
    <w:next w:val="Normal"/>
    <w:rsid w:val="00A836E2"/>
  </w:style>
  <w:style w:type="paragraph" w:customStyle="1" w:styleId="screentable">
    <w:name w:val="screen table"/>
    <w:rsid w:val="00A836E2"/>
    <w:pPr>
      <w:widowControl w:val="0"/>
    </w:pPr>
    <w:rPr>
      <w:lang w:eastAsia="en-US"/>
    </w:rPr>
  </w:style>
  <w:style w:type="paragraph" w:customStyle="1" w:styleId="Secondindex">
    <w:name w:val="Second index"/>
    <w:basedOn w:val="Normal"/>
    <w:rsid w:val="00A836E2"/>
    <w:pPr>
      <w:numPr>
        <w:numId w:val="23"/>
      </w:numPr>
    </w:pPr>
  </w:style>
  <w:style w:type="paragraph" w:customStyle="1" w:styleId="Shadedterminal">
    <w:name w:val="Shaded terminal"/>
    <w:basedOn w:val="Normal"/>
    <w:rsid w:val="00A836E2"/>
    <w:pPr>
      <w:widowControl w:val="0"/>
      <w:shd w:val="pct10" w:color="auto" w:fill="auto"/>
      <w:spacing w:before="0"/>
      <w:ind w:left="0"/>
    </w:pPr>
    <w:rPr>
      <w:rFonts w:ascii="Courier New" w:hAnsi="Courier New" w:cs="Courier New"/>
      <w:sz w:val="12"/>
      <w:szCs w:val="12"/>
      <w:lang w:val="en-GB"/>
    </w:rPr>
  </w:style>
  <w:style w:type="character" w:customStyle="1" w:styleId="ShadedterminalChar">
    <w:name w:val="Shaded terminal Char"/>
    <w:basedOn w:val="DefaultParagraphFont"/>
    <w:rsid w:val="00A836E2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rsid w:val="00A836E2"/>
    <w:pPr>
      <w:ind w:left="4320"/>
    </w:pPr>
  </w:style>
  <w:style w:type="paragraph" w:customStyle="1" w:styleId="Standaard">
    <w:name w:val="Standaard"/>
    <w:rsid w:val="00A836E2"/>
    <w:rPr>
      <w:rFonts w:ascii="CG Times" w:hAnsi="CG Times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A836E2"/>
    <w:pPr>
      <w:spacing w:before="0" w:after="240"/>
      <w:ind w:left="360" w:hanging="36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character" w:styleId="Strong">
    <w:name w:val="Strong"/>
    <w:basedOn w:val="DefaultParagraphFont"/>
    <w:qFormat/>
    <w:rsid w:val="00A836E2"/>
    <w:rPr>
      <w:b/>
      <w:bCs/>
    </w:rPr>
  </w:style>
  <w:style w:type="paragraph" w:customStyle="1" w:styleId="StyleListSubContent">
    <w:name w:val="Style List Sub Content"/>
    <w:basedOn w:val="Normal"/>
    <w:rsid w:val="00A836E2"/>
    <w:pPr>
      <w:numPr>
        <w:numId w:val="24"/>
      </w:numPr>
    </w:pPr>
  </w:style>
  <w:style w:type="paragraph" w:customStyle="1" w:styleId="Sub-heading1">
    <w:name w:val="Sub-heading 1"/>
    <w:basedOn w:val="CHAPTER"/>
    <w:rsid w:val="00A836E2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qFormat/>
    <w:rsid w:val="00A836E2"/>
    <w:pPr>
      <w:spacing w:after="60"/>
      <w:jc w:val="center"/>
      <w:outlineLvl w:val="1"/>
    </w:pPr>
    <w:rPr>
      <w:rFonts w:ascii="Arial" w:hAnsi="Arial"/>
      <w:sz w:val="24"/>
      <w:szCs w:val="24"/>
    </w:rPr>
  </w:style>
  <w:style w:type="paragraph" w:customStyle="1" w:styleId="TableCaption">
    <w:name w:val="Table Caption"/>
    <w:basedOn w:val="NormalIndent"/>
    <w:rsid w:val="00A836E2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styleId="TableofAuthorities">
    <w:name w:val="table of authorities"/>
    <w:basedOn w:val="Normal"/>
    <w:next w:val="Normal"/>
    <w:semiHidden/>
    <w:rsid w:val="00A836E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A836E2"/>
    <w:pPr>
      <w:tabs>
        <w:tab w:val="right" w:leader="dot" w:pos="8800"/>
      </w:tabs>
      <w:spacing w:before="0"/>
      <w:ind w:left="180"/>
    </w:pPr>
    <w:rPr>
      <w:rFonts w:cs="Tahoma"/>
      <w:lang w:val="en-GB"/>
    </w:rPr>
  </w:style>
  <w:style w:type="paragraph" w:customStyle="1" w:styleId="TableTitle">
    <w:name w:val="Table Title"/>
    <w:basedOn w:val="NormalIndent"/>
    <w:autoRedefine/>
    <w:rsid w:val="00A836E2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A836E2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A836E2"/>
    <w:rPr>
      <w:rFonts w:ascii="CG Times" w:hAnsi="CG Times"/>
      <w:sz w:val="24"/>
      <w:lang w:val="en-GB" w:eastAsia="en-US"/>
    </w:rPr>
  </w:style>
  <w:style w:type="paragraph" w:customStyle="1" w:styleId="textnotindented">
    <w:name w:val="text not indented"/>
    <w:basedOn w:val="Normal"/>
    <w:rsid w:val="00A836E2"/>
    <w:pPr>
      <w:spacing w:before="240"/>
      <w:ind w:left="0"/>
      <w:jc w:val="both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paragraph" w:styleId="Title">
    <w:name w:val="Title"/>
    <w:basedOn w:val="Normal"/>
    <w:qFormat/>
    <w:rsid w:val="00A836E2"/>
    <w:pPr>
      <w:spacing w:before="240"/>
      <w:jc w:val="center"/>
    </w:pPr>
    <w:rPr>
      <w:rFonts w:ascii=".VnArialH" w:hAnsi=".VnArialH" w:cs="Times New Roman"/>
      <w:b/>
      <w:bCs w:val="0"/>
    </w:rPr>
  </w:style>
  <w:style w:type="paragraph" w:customStyle="1" w:styleId="Titlechklst">
    <w:name w:val="Title_chklst"/>
    <w:basedOn w:val="Normal"/>
    <w:rsid w:val="00A836E2"/>
    <w:pPr>
      <w:spacing w:before="0"/>
      <w:ind w:left="0"/>
      <w:jc w:val="center"/>
    </w:pPr>
    <w:rPr>
      <w:rFonts w:ascii="Times New Roman" w:hAnsi="Times New Roman" w:cs="Times New Roman"/>
      <w:b/>
      <w:bCs w:val="0"/>
      <w:caps/>
      <w:sz w:val="28"/>
      <w:szCs w:val="28"/>
      <w:lang w:val="en-AU"/>
    </w:rPr>
  </w:style>
  <w:style w:type="paragraph" w:styleId="TOAHeading">
    <w:name w:val="toa heading"/>
    <w:basedOn w:val="Normal"/>
    <w:next w:val="Normal"/>
    <w:semiHidden/>
    <w:rsid w:val="00A836E2"/>
    <w:rPr>
      <w:rFonts w:ascii="Arial" w:hAnsi="Arial"/>
      <w:b/>
      <w:sz w:val="24"/>
      <w:szCs w:val="24"/>
    </w:rPr>
  </w:style>
  <w:style w:type="paragraph" w:styleId="TOC1">
    <w:name w:val="toc 1"/>
    <w:basedOn w:val="Normal"/>
    <w:next w:val="Normal"/>
    <w:autoRedefine/>
    <w:uiPriority w:val="39"/>
    <w:rsid w:val="00A836E2"/>
    <w:pPr>
      <w:tabs>
        <w:tab w:val="left" w:pos="360"/>
        <w:tab w:val="left" w:pos="540"/>
        <w:tab w:val="right" w:leader="dot" w:pos="8820"/>
      </w:tabs>
      <w:spacing w:after="60"/>
      <w:ind w:left="0"/>
    </w:pPr>
    <w:rPr>
      <w:b/>
      <w:bCs w:val="0"/>
      <w:caps/>
      <w:lang w:eastAsia="ja-JP"/>
    </w:rPr>
  </w:style>
  <w:style w:type="paragraph" w:styleId="TOC2">
    <w:name w:val="toc 2"/>
    <w:basedOn w:val="Normal"/>
    <w:next w:val="Normal"/>
    <w:autoRedefine/>
    <w:uiPriority w:val="39"/>
    <w:rsid w:val="00A836E2"/>
    <w:pPr>
      <w:tabs>
        <w:tab w:val="left" w:pos="720"/>
        <w:tab w:val="left" w:pos="1000"/>
        <w:tab w:val="right" w:leader="dot" w:pos="8820"/>
      </w:tabs>
      <w:spacing w:line="240" w:lineRule="auto"/>
      <w:ind w:left="360"/>
    </w:pPr>
    <w:rPr>
      <w:lang w:eastAsia="ja-JP"/>
    </w:rPr>
  </w:style>
  <w:style w:type="paragraph" w:styleId="TOC3">
    <w:name w:val="toc 3"/>
    <w:basedOn w:val="Normal"/>
    <w:next w:val="Normal"/>
    <w:autoRedefine/>
    <w:uiPriority w:val="39"/>
    <w:rsid w:val="00A836E2"/>
    <w:pPr>
      <w:tabs>
        <w:tab w:val="left" w:pos="1300"/>
        <w:tab w:val="left" w:pos="1400"/>
        <w:tab w:val="right" w:leader="dot" w:pos="8820"/>
      </w:tabs>
      <w:spacing w:line="240" w:lineRule="auto"/>
    </w:pPr>
    <w:rPr>
      <w:sz w:val="18"/>
      <w:szCs w:val="18"/>
    </w:rPr>
  </w:style>
  <w:style w:type="paragraph" w:styleId="TOC4">
    <w:name w:val="toc 4"/>
    <w:basedOn w:val="Normal"/>
    <w:next w:val="Normal"/>
    <w:autoRedefine/>
    <w:semiHidden/>
    <w:rsid w:val="00A836E2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A836E2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A836E2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A836E2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A836E2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A836E2"/>
    <w:pPr>
      <w:ind w:left="1600"/>
    </w:pPr>
    <w:rPr>
      <w:sz w:val="18"/>
      <w:szCs w:val="18"/>
    </w:rPr>
  </w:style>
  <w:style w:type="paragraph" w:customStyle="1" w:styleId="NormalTB">
    <w:name w:val="NormalTB"/>
    <w:rsid w:val="00A836E2"/>
    <w:pPr>
      <w:jc w:val="center"/>
    </w:pPr>
    <w:rPr>
      <w:rFonts w:ascii=".VnTime" w:hAnsi=".VnTime"/>
      <w:lang w:val="en-GB" w:eastAsia="en-US"/>
    </w:rPr>
  </w:style>
  <w:style w:type="paragraph" w:customStyle="1" w:styleId="comment">
    <w:name w:val="comment"/>
    <w:basedOn w:val="Normal"/>
    <w:rsid w:val="00A836E2"/>
    <w:rPr>
      <w:i/>
      <w:color w:val="808080"/>
      <w:lang w:eastAsia="ja-JP"/>
    </w:rPr>
  </w:style>
  <w:style w:type="paragraph" w:customStyle="1" w:styleId="Bang">
    <w:name w:val="Bang"/>
    <w:basedOn w:val="Normal"/>
    <w:autoRedefine/>
    <w:rsid w:val="001523F3"/>
    <w:pPr>
      <w:spacing w:before="80" w:after="80" w:line="240" w:lineRule="auto"/>
      <w:ind w:left="0"/>
    </w:pPr>
    <w:rPr>
      <w:rFonts w:eastAsia="Times New Roman" w:cs="Tahoma"/>
      <w:bCs w:val="0"/>
      <w:snapToGrid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531325"/>
    <w:rPr>
      <w:rFonts w:ascii="Tahoma" w:hAnsi="Tahoma" w:cs="Tahoma"/>
      <w:noProof/>
      <w:snapToGrid w:val="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0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uongNM01278\Desktop\Template_Class%20Desig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2314C3-F778-445F-A9A7-BFA628A9FE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Template_Class Design</Template>
  <TotalTime>1720</TotalTime>
  <Pages>48</Pages>
  <Words>3738</Words>
  <Characters>21313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Template_Class Design</vt:lpstr>
    </vt:vector>
  </TitlesOfParts>
  <Company>FPT Corporation</Company>
  <LinksUpToDate>false</LinksUpToDate>
  <CharactersWithSpaces>25001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Template_Class Design</dc:title>
  <dc:subject>v1/2</dc:subject>
  <dc:creator>CuongNM01278</dc:creator>
  <dc:description>Add 5. OTHER CONSIDERATIONS</dc:description>
  <cp:lastModifiedBy>ismail - [2010]</cp:lastModifiedBy>
  <cp:revision>230</cp:revision>
  <cp:lastPrinted>1900-12-31T17:00:00Z</cp:lastPrinted>
  <dcterms:created xsi:type="dcterms:W3CDTF">2013-10-01T03:47:00Z</dcterms:created>
  <dcterms:modified xsi:type="dcterms:W3CDTF">2014-08-11T21:06:00Z</dcterms:modified>
</cp:coreProperties>
</file>