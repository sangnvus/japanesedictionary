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E6719C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E6719C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E6719C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E6719C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E6719C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7D5392FE" wp14:editId="0A3B16E2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E6719C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E6719C" w:rsidRDefault="002A1417" w:rsidP="002A1417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E6719C">
        <w:rPr>
          <w:rFonts w:ascii="Times New Roman" w:hAnsi="Times New Roman" w:cs="Times New Roman"/>
          <w:sz w:val="36"/>
          <w:szCs w:val="36"/>
        </w:rPr>
        <w:t>USEFUL JAPANESE DICTIONARY FOR VIETNAMESE</w:t>
      </w:r>
    </w:p>
    <w:p w:rsidR="00C40B3D" w:rsidRPr="00E6719C" w:rsidRDefault="00C40B3D" w:rsidP="002A1417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E6719C">
        <w:rPr>
          <w:rFonts w:ascii="Times New Roman" w:hAnsi="Times New Roman" w:cs="Times New Roman"/>
          <w:sz w:val="36"/>
          <w:szCs w:val="36"/>
          <w:lang w:eastAsia="ja-JP"/>
        </w:rPr>
        <w:t>DETAIL DESIGN DOCUMENT</w:t>
      </w:r>
    </w:p>
    <w:p w:rsidR="00C40B3D" w:rsidRPr="00E6719C" w:rsidRDefault="000D21FD" w:rsidP="002A1417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E6719C">
        <w:rPr>
          <w:rFonts w:ascii="Times New Roman" w:hAnsi="Times New Roman" w:cs="Times New Roman"/>
          <w:sz w:val="36"/>
          <w:szCs w:val="36"/>
          <w:lang w:eastAsia="ja-JP"/>
        </w:rPr>
        <w:t>Class D</w:t>
      </w:r>
      <w:r w:rsidR="00C40B3D" w:rsidRPr="00E6719C">
        <w:rPr>
          <w:rFonts w:ascii="Times New Roman" w:hAnsi="Times New Roman" w:cs="Times New Roman"/>
          <w:sz w:val="36"/>
          <w:szCs w:val="36"/>
          <w:lang w:eastAsia="ja-JP"/>
        </w:rPr>
        <w:t>esign</w:t>
      </w:r>
    </w:p>
    <w:p w:rsidR="00C40B3D" w:rsidRPr="00E6719C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E6719C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2A1417" w:rsidRPr="00E6719C">
        <w:rPr>
          <w:rFonts w:ascii="Times New Roman" w:hAnsi="Times New Roman" w:cs="Times New Roman"/>
          <w:b/>
          <w:bCs w:val="0"/>
          <w:sz w:val="32"/>
          <w:szCs w:val="32"/>
        </w:rPr>
        <w:t>UJD_VN</w:t>
      </w:r>
    </w:p>
    <w:p w:rsidR="00C40B3D" w:rsidRPr="00E6719C" w:rsidRDefault="00C40B3D" w:rsidP="00724682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E6719C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2A1417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UJD_VN</w:t>
      </w:r>
      <w:r w:rsidR="00935173" w:rsidRPr="00E6719C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="0085424C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</w:t>
      </w:r>
      <w:r w:rsidR="000D21FD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</w:t>
      </w:r>
      <w:r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</w:t>
      </w:r>
      <w:r w:rsidR="00751F53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1.0</w:t>
      </w:r>
      <w:r w:rsidR="000D21FD" w:rsidRPr="00E6719C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_EN</w:t>
      </w:r>
    </w:p>
    <w:p w:rsidR="00DA0A63" w:rsidRPr="00E6719C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E6719C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E6719C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E6719C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E6719C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E6719C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E6719C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 w:rsidRPr="00E6719C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E6719C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E6719C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411"/>
        <w:gridCol w:w="2009"/>
        <w:gridCol w:w="720"/>
        <w:gridCol w:w="3960"/>
        <w:gridCol w:w="1170"/>
      </w:tblGrid>
      <w:tr w:rsidR="00C40B3D" w:rsidRPr="00E6719C" w:rsidTr="000D21FD">
        <w:trPr>
          <w:trHeight w:val="576"/>
          <w:jc w:val="center"/>
        </w:trPr>
        <w:tc>
          <w:tcPr>
            <w:tcW w:w="1411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40B3D" w:rsidRPr="00E6719C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New Version</w:t>
            </w:r>
          </w:p>
        </w:tc>
      </w:tr>
      <w:tr w:rsidR="001523F3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1523F3" w:rsidRPr="00E6719C" w:rsidRDefault="002A1417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E6719C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E6719C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E6719C" w:rsidRDefault="001523F3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E6719C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E6719C" w:rsidRDefault="002A1417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E6719C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C40B3D" w:rsidRPr="00E6719C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009" w:type="dxa"/>
          </w:tcPr>
          <w:p w:rsidR="00C40B3D" w:rsidRPr="00E6719C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720" w:type="dxa"/>
          </w:tcPr>
          <w:p w:rsidR="00C40B3D" w:rsidRPr="00E6719C" w:rsidRDefault="00800C6B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C40B3D" w:rsidRPr="00E6719C" w:rsidRDefault="00C40B3D" w:rsidP="009A6176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E6719C" w:rsidRDefault="00800C6B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2009" w:type="dxa"/>
          </w:tcPr>
          <w:p w:rsidR="00A135A2" w:rsidRPr="00E6719C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</w:p>
        </w:tc>
        <w:tc>
          <w:tcPr>
            <w:tcW w:w="720" w:type="dxa"/>
          </w:tcPr>
          <w:p w:rsidR="00A135A2" w:rsidRPr="00E6719C" w:rsidRDefault="00C7684D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A135A2" w:rsidRPr="00E6719C" w:rsidRDefault="00A135A2" w:rsidP="00751F5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E6719C" w:rsidRDefault="00C7684D" w:rsidP="00751F5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V1.2</w:t>
            </w: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E6719C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E6719C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E6719C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E6719C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E6719C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ORIGINATOR:</w:t>
      </w:r>
      <w:r w:rsidRPr="00E6719C">
        <w:rPr>
          <w:rFonts w:ascii="Times New Roman" w:hAnsi="Times New Roman" w:cs="Times New Roman"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 w:rsidRPr="00E6719C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 w:rsidRPr="00E6719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 w:rsidRPr="00E6719C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 w:rsidRPr="00E6719C">
        <w:rPr>
          <w:rFonts w:ascii="Times New Roman" w:hAnsi="Times New Roman" w:cs="Times New Roman"/>
          <w:sz w:val="22"/>
          <w:szCs w:val="22"/>
        </w:rPr>
        <w:t>26/06/2014</w:t>
      </w:r>
      <w:r w:rsidRPr="00E6719C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E6719C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REVIEWERS:</w:t>
      </w:r>
      <w:r w:rsidRPr="00E6719C">
        <w:rPr>
          <w:rFonts w:ascii="Times New Roman" w:hAnsi="Times New Roman" w:cs="Times New Roman"/>
          <w:sz w:val="22"/>
          <w:szCs w:val="22"/>
        </w:rPr>
        <w:tab/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APPROVAL:</w:t>
      </w:r>
      <w:r w:rsidRPr="00E6719C">
        <w:rPr>
          <w:rFonts w:ascii="Times New Roman" w:hAnsi="Times New Roman" w:cs="Times New Roman"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sz w:val="22"/>
          <w:szCs w:val="22"/>
        </w:rPr>
        <w:t>Nguyen Van Sang</w:t>
      </w:r>
      <w:r w:rsidRPr="00E6719C">
        <w:rPr>
          <w:rFonts w:ascii="Times New Roman" w:hAnsi="Times New Roman" w:cs="Times New Roman"/>
          <w:sz w:val="22"/>
          <w:szCs w:val="22"/>
        </w:rPr>
        <w:t xml:space="preserve">                                    </w:t>
      </w:r>
      <w:r w:rsidR="00B17AE1"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E6719C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E6719C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E6719C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Pr="00E6719C" w:rsidRDefault="002B7EB0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E6719C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E6719C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E6719C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="002A1417" w:rsidRPr="00E6719C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t>6</w:t>
      </w:r>
      <w:r w:rsidR="002A1417"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1.1</w:t>
      </w:r>
      <w:r w:rsidRPr="00E6719C">
        <w:rPr>
          <w:rFonts w:eastAsiaTheme="minorEastAsia"/>
          <w:snapToGrid/>
        </w:rPr>
        <w:tab/>
      </w:r>
      <w:r w:rsidRPr="00E6719C">
        <w:t>Purpose</w:t>
      </w:r>
      <w:r w:rsidRPr="00E6719C">
        <w:tab/>
      </w:r>
      <w:r w:rsidRPr="00E6719C">
        <w:fldChar w:fldCharType="begin"/>
      </w:r>
      <w:r w:rsidRPr="00E6719C">
        <w:instrText xml:space="preserve"> PAGEREF _Toc391909273 \h </w:instrText>
      </w:r>
      <w:r w:rsidRPr="00E6719C">
        <w:fldChar w:fldCharType="separate"/>
      </w:r>
      <w:r w:rsidRPr="00E6719C">
        <w:t>6</w:t>
      </w:r>
      <w:r w:rsidRPr="00E6719C"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1.2</w:t>
      </w:r>
      <w:r w:rsidRPr="00E6719C">
        <w:rPr>
          <w:rFonts w:eastAsiaTheme="minorEastAsia"/>
          <w:snapToGrid/>
        </w:rPr>
        <w:tab/>
      </w:r>
      <w:r w:rsidRPr="00E6719C">
        <w:t>Definitions, Acronyms and Abbreviations</w:t>
      </w:r>
      <w:r w:rsidRPr="00E6719C">
        <w:tab/>
      </w:r>
      <w:r w:rsidRPr="00E6719C">
        <w:fldChar w:fldCharType="begin"/>
      </w:r>
      <w:r w:rsidRPr="00E6719C">
        <w:instrText xml:space="preserve"> PAGEREF _Toc391909274 \h </w:instrText>
      </w:r>
      <w:r w:rsidRPr="00E6719C">
        <w:fldChar w:fldCharType="separate"/>
      </w:r>
      <w:r w:rsidRPr="00E6719C">
        <w:t>6</w:t>
      </w:r>
      <w:r w:rsidRPr="00E6719C">
        <w:fldChar w:fldCharType="end"/>
      </w:r>
    </w:p>
    <w:p w:rsidR="002A1417" w:rsidRPr="00E6719C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E6719C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7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</w:t>
      </w:r>
      <w:r w:rsidRPr="00E6719C">
        <w:rPr>
          <w:rFonts w:eastAsiaTheme="minorEastAsia"/>
          <w:snapToGrid/>
        </w:rPr>
        <w:tab/>
      </w:r>
      <w:r w:rsidRPr="00E6719C">
        <w:t>User Package</w:t>
      </w:r>
      <w:r w:rsidRPr="00E6719C">
        <w:tab/>
      </w:r>
      <w:r w:rsidRPr="00E6719C">
        <w:fldChar w:fldCharType="begin"/>
      </w:r>
      <w:r w:rsidRPr="00E6719C">
        <w:instrText xml:space="preserve"> PAGEREF _Toc391909276 \h </w:instrText>
      </w:r>
      <w:r w:rsidRPr="00E6719C">
        <w:fldChar w:fldCharType="separate"/>
      </w:r>
      <w:r w:rsidRPr="00E6719C">
        <w:t>8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8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2.2</w:t>
      </w:r>
      <w:r w:rsidRPr="00E6719C">
        <w:rPr>
          <w:rFonts w:eastAsiaTheme="minorEastAsia"/>
          <w:snapToGrid/>
        </w:rPr>
        <w:tab/>
      </w:r>
      <w:r w:rsidRPr="00E6719C">
        <w:t>Admin Package</w:t>
      </w:r>
      <w:r w:rsidRPr="00E6719C">
        <w:tab/>
      </w:r>
      <w:r w:rsidRPr="00E6719C">
        <w:fldChar w:fldCharType="begin"/>
      </w:r>
      <w:r w:rsidRPr="00E6719C">
        <w:instrText xml:space="preserve"> PAGEREF _Toc391909280 \h </w:instrText>
      </w:r>
      <w:r w:rsidRPr="00E6719C">
        <w:fldChar w:fldCharType="separate"/>
      </w:r>
      <w:r w:rsidRPr="00E6719C">
        <w:t>10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10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12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2.2.4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13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2.2.5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14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2.2.6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14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2.2.7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2.2.8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2.2.9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2.2.10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2.2.11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2.2.12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2.3</w:t>
      </w:r>
      <w:r w:rsidRPr="00E6719C">
        <w:rPr>
          <w:rFonts w:eastAsiaTheme="minorEastAsia"/>
          <w:snapToGrid/>
        </w:rPr>
        <w:tab/>
      </w:r>
      <w:r w:rsidRPr="00E6719C">
        <w:t>Vocabulary Package</w:t>
      </w:r>
      <w:r w:rsidRPr="00E6719C">
        <w:tab/>
      </w:r>
      <w:r w:rsidRPr="00E6719C">
        <w:fldChar w:fldCharType="begin"/>
      </w:r>
      <w:r w:rsidRPr="00E6719C">
        <w:instrText xml:space="preserve"> PAGEREF _Toc391909293 \h </w:instrText>
      </w:r>
      <w:r w:rsidRPr="00E6719C">
        <w:fldChar w:fldCharType="separate"/>
      </w:r>
      <w:r w:rsidRPr="00E6719C">
        <w:t>16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16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17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18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2.4</w:t>
      </w:r>
      <w:r w:rsidRPr="00E6719C">
        <w:rPr>
          <w:rFonts w:eastAsiaTheme="minorEastAsia"/>
          <w:snapToGrid/>
        </w:rPr>
        <w:tab/>
      </w:r>
      <w:r w:rsidRPr="00E6719C">
        <w:t>Grammar Package</w:t>
      </w:r>
      <w:r w:rsidRPr="00E6719C">
        <w:tab/>
      </w:r>
      <w:r w:rsidRPr="00E6719C">
        <w:fldChar w:fldCharType="begin"/>
      </w:r>
      <w:r w:rsidRPr="00E6719C">
        <w:instrText xml:space="preserve"> PAGEREF _Toc391909297 \h </w:instrText>
      </w:r>
      <w:r w:rsidRPr="00E6719C">
        <w:fldChar w:fldCharType="separate"/>
      </w:r>
      <w:r w:rsidRPr="00E6719C">
        <w:t>18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18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19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20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2.5</w:t>
      </w:r>
      <w:r w:rsidRPr="00E6719C">
        <w:rPr>
          <w:rFonts w:eastAsiaTheme="minorEastAsia"/>
          <w:snapToGrid/>
        </w:rPr>
        <w:tab/>
      </w:r>
      <w:r w:rsidRPr="00E6719C">
        <w:t>Kanji Package</w:t>
      </w:r>
      <w:r w:rsidRPr="00E6719C">
        <w:tab/>
      </w:r>
      <w:r w:rsidRPr="00E6719C">
        <w:fldChar w:fldCharType="begin"/>
      </w:r>
      <w:r w:rsidRPr="00E6719C">
        <w:instrText xml:space="preserve"> PAGEREF _Toc391909301 \h </w:instrText>
      </w:r>
      <w:r w:rsidRPr="00E6719C">
        <w:fldChar w:fldCharType="separate"/>
      </w:r>
      <w:r w:rsidRPr="00E6719C">
        <w:t>20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20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lastRenderedPageBreak/>
        <w:t>2.5.3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Kanji</w:t>
      </w:r>
      <w:r w:rsidRPr="00E6719C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2.6</w:t>
      </w:r>
      <w:r w:rsidRPr="00E6719C">
        <w:rPr>
          <w:rFonts w:eastAsiaTheme="minorEastAsia"/>
          <w:snapToGrid/>
        </w:rPr>
        <w:tab/>
      </w:r>
      <w:r w:rsidRPr="00E6719C">
        <w:t>ReadingDocument Package</w:t>
      </w:r>
      <w:r w:rsidRPr="00E6719C">
        <w:tab/>
      </w:r>
      <w:r w:rsidRPr="00E6719C">
        <w:fldChar w:fldCharType="begin"/>
      </w:r>
      <w:r w:rsidRPr="00E6719C">
        <w:instrText xml:space="preserve"> PAGEREF _Toc391909305 \h </w:instrText>
      </w:r>
      <w:r w:rsidRPr="00E6719C">
        <w:fldChar w:fldCharType="separate"/>
      </w:r>
      <w:r w:rsidRPr="00E6719C">
        <w:t>22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2.6.1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22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2.7</w:t>
      </w:r>
      <w:r w:rsidRPr="00E6719C">
        <w:rPr>
          <w:rFonts w:eastAsiaTheme="minorEastAsia"/>
          <w:snapToGrid/>
        </w:rPr>
        <w:tab/>
      </w:r>
      <w:r w:rsidRPr="00E6719C">
        <w:t>TrainingListening Package</w:t>
      </w:r>
      <w:r w:rsidRPr="00E6719C">
        <w:tab/>
      </w:r>
      <w:r w:rsidRPr="00E6719C">
        <w:fldChar w:fldCharType="begin"/>
      </w:r>
      <w:r w:rsidRPr="00E6719C">
        <w:instrText xml:space="preserve"> PAGEREF _Toc391909307 \h </w:instrText>
      </w:r>
      <w:r w:rsidRPr="00E6719C">
        <w:fldChar w:fldCharType="separate"/>
      </w:r>
      <w:r w:rsidRPr="00E6719C">
        <w:t>22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2.7.1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22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2.7.2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23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2.7.3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23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2.8</w:t>
      </w:r>
      <w:r w:rsidRPr="00E6719C">
        <w:rPr>
          <w:rFonts w:eastAsiaTheme="minorEastAsia"/>
          <w:snapToGrid/>
        </w:rPr>
        <w:tab/>
      </w:r>
      <w:r w:rsidRPr="00E6719C">
        <w:t>Video Package</w:t>
      </w:r>
      <w:r w:rsidRPr="00E6719C">
        <w:tab/>
      </w:r>
      <w:r w:rsidRPr="00E6719C">
        <w:fldChar w:fldCharType="begin"/>
      </w:r>
      <w:r w:rsidRPr="00E6719C">
        <w:instrText xml:space="preserve"> PAGEREF _Toc391909311 \h </w:instrText>
      </w:r>
      <w:r w:rsidRPr="00E6719C">
        <w:fldChar w:fldCharType="separate"/>
      </w:r>
      <w:r w:rsidRPr="00E6719C">
        <w:t>24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2.8.1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24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2.8.2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2.8.3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2.9</w:t>
      </w:r>
      <w:r w:rsidRPr="00E6719C">
        <w:rPr>
          <w:rFonts w:eastAsiaTheme="minorEastAsia"/>
          <w:snapToGrid/>
        </w:rPr>
        <w:tab/>
      </w:r>
      <w:r w:rsidRPr="00E6719C">
        <w:t>Contact Package</w:t>
      </w:r>
      <w:r w:rsidRPr="00E6719C">
        <w:tab/>
      </w:r>
      <w:r w:rsidRPr="00E6719C">
        <w:fldChar w:fldCharType="begin"/>
      </w:r>
      <w:r w:rsidRPr="00E6719C">
        <w:instrText xml:space="preserve"> PAGEREF _Toc391909315 \h </w:instrText>
      </w:r>
      <w:r w:rsidRPr="00E6719C">
        <w:fldChar w:fldCharType="separate"/>
      </w:r>
      <w:r w:rsidRPr="00E6719C">
        <w:t>26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2.9.1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26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2.9.2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26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2.9.3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27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2.10</w:t>
      </w:r>
      <w:r w:rsidRPr="00E6719C">
        <w:rPr>
          <w:rFonts w:eastAsiaTheme="minorEastAsia"/>
          <w:snapToGrid/>
        </w:rPr>
        <w:tab/>
      </w:r>
      <w:r w:rsidRPr="00E6719C">
        <w:t>Sentence Package</w:t>
      </w:r>
      <w:r w:rsidRPr="00E6719C">
        <w:tab/>
      </w:r>
      <w:r w:rsidRPr="00E6719C">
        <w:fldChar w:fldCharType="begin"/>
      </w:r>
      <w:r w:rsidRPr="00E6719C">
        <w:instrText xml:space="preserve"> PAGEREF _Toc391909319 \h </w:instrText>
      </w:r>
      <w:r w:rsidRPr="00E6719C">
        <w:fldChar w:fldCharType="separate"/>
      </w:r>
      <w:r w:rsidRPr="00E6719C">
        <w:t>28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2.10.1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28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2.10.2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2.10.3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29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2.11</w:t>
      </w:r>
      <w:r w:rsidRPr="00E6719C">
        <w:rPr>
          <w:rFonts w:eastAsiaTheme="minorEastAsia"/>
          <w:snapToGrid/>
        </w:rPr>
        <w:tab/>
      </w:r>
      <w:r w:rsidRPr="00E6719C">
        <w:t>Conversation Package</w:t>
      </w:r>
      <w:r w:rsidRPr="00E6719C">
        <w:tab/>
      </w:r>
      <w:r w:rsidRPr="00E6719C">
        <w:fldChar w:fldCharType="begin"/>
      </w:r>
      <w:r w:rsidRPr="00E6719C">
        <w:instrText xml:space="preserve"> PAGEREF _Toc391909323 \h </w:instrText>
      </w:r>
      <w:r w:rsidRPr="00E6719C">
        <w:fldChar w:fldCharType="separate"/>
      </w:r>
      <w:r w:rsidRPr="00E6719C">
        <w:t>30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2.11.1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30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2.11.2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2.11.3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31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 w:rsidP="00E6719C">
      <w:pPr>
        <w:pStyle w:val="TOC2"/>
        <w:rPr>
          <w:rFonts w:eastAsiaTheme="minorEastAsia"/>
          <w:snapToGrid/>
        </w:rPr>
      </w:pPr>
      <w:r w:rsidRPr="00E6719C">
        <w:t>2.12</w:t>
      </w:r>
      <w:r w:rsidRPr="00E6719C">
        <w:rPr>
          <w:rFonts w:eastAsiaTheme="minorEastAsia"/>
          <w:snapToGrid/>
        </w:rPr>
        <w:tab/>
      </w:r>
      <w:r w:rsidRPr="00E6719C">
        <w:t>Test Package</w:t>
      </w:r>
      <w:r w:rsidRPr="00E6719C">
        <w:tab/>
      </w:r>
      <w:r w:rsidRPr="00E6719C">
        <w:fldChar w:fldCharType="begin"/>
      </w:r>
      <w:r w:rsidRPr="00E6719C">
        <w:instrText xml:space="preserve"> PAGEREF _Toc391909327 \h </w:instrText>
      </w:r>
      <w:r w:rsidRPr="00E6719C">
        <w:fldChar w:fldCharType="separate"/>
      </w:r>
      <w:r w:rsidRPr="00E6719C">
        <w:t>32</w:t>
      </w:r>
      <w:r w:rsidRPr="00E6719C"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2.12.1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32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2.12.2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33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z w:val="22"/>
          <w:szCs w:val="22"/>
        </w:rPr>
        <w:t>2.12.3</w:t>
      </w:r>
      <w:r w:rsidRPr="00E6719C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34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E6719C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E6719C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E6719C">
        <w:rPr>
          <w:rFonts w:ascii="Times New Roman" w:hAnsi="Times New Roman" w:cs="Times New Roman"/>
          <w:noProof/>
          <w:sz w:val="22"/>
          <w:szCs w:val="22"/>
        </w:rPr>
        <w:tab/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E6719C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Pr="00E6719C">
        <w:rPr>
          <w:rFonts w:ascii="Times New Roman" w:hAnsi="Times New Roman" w:cs="Times New Roman"/>
          <w:noProof/>
          <w:sz w:val="22"/>
          <w:szCs w:val="22"/>
        </w:rPr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E6719C">
        <w:rPr>
          <w:rFonts w:ascii="Times New Roman" w:hAnsi="Times New Roman" w:cs="Times New Roman"/>
          <w:noProof/>
          <w:sz w:val="22"/>
          <w:szCs w:val="22"/>
        </w:rPr>
        <w:t>35</w:t>
      </w:r>
      <w:r w:rsidRPr="00E6719C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40B3D" w:rsidRPr="00E6719C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E6719C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8"/>
          <w:szCs w:val="28"/>
        </w:rPr>
      </w:pPr>
      <w:bookmarkStart w:id="0" w:name="_Toc41542886"/>
      <w:bookmarkStart w:id="1" w:name="_Toc54775543"/>
      <w:bookmarkStart w:id="2" w:name="_Toc391909272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E6719C">
        <w:rPr>
          <w:rFonts w:ascii="Times New Roman" w:hAnsi="Times New Roman" w:cs="Times New Roman"/>
          <w:noProof w:val="0"/>
          <w:color w:val="800000"/>
          <w:sz w:val="28"/>
          <w:szCs w:val="28"/>
        </w:rPr>
        <w:lastRenderedPageBreak/>
        <w:t>Introduction</w:t>
      </w:r>
      <w:bookmarkEnd w:id="0"/>
      <w:bookmarkEnd w:id="1"/>
      <w:bookmarkEnd w:id="2"/>
    </w:p>
    <w:p w:rsidR="00C40B3D" w:rsidRPr="00E6719C" w:rsidRDefault="00C40B3D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1909273"/>
      <w:r w:rsidRPr="00E6719C">
        <w:rPr>
          <w:rFonts w:ascii="Times New Roman" w:hAnsi="Times New Roman" w:cs="Times New Roman"/>
          <w:i w:val="0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DF2B55" w:rsidRPr="00E6719C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1" w:name="_Toc456598589"/>
      <w:bookmarkEnd w:id="20"/>
      <w:r w:rsidRPr="00E6719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E6719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E6719C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E6719C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E6719C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i w:val="0"/>
          <w:sz w:val="24"/>
          <w:szCs w:val="24"/>
          <w:lang w:eastAsia="ja-JP"/>
        </w:rPr>
      </w:pPr>
      <w:bookmarkStart w:id="22" w:name="_Toc39028747"/>
      <w:bookmarkStart w:id="23" w:name="_Toc41542889"/>
      <w:bookmarkStart w:id="24" w:name="_Toc54775545"/>
      <w:bookmarkStart w:id="25" w:name="_Toc128798174"/>
      <w:bookmarkStart w:id="26" w:name="_Toc391909274"/>
      <w:r w:rsidRPr="00E6719C">
        <w:rPr>
          <w:rFonts w:ascii="Times New Roman" w:hAnsi="Times New Roman" w:cs="Times New Roman"/>
          <w:i w:val="0"/>
          <w:sz w:val="24"/>
          <w:szCs w:val="24"/>
        </w:rPr>
        <w:t xml:space="preserve">Definitions, Acronyms and </w:t>
      </w:r>
      <w:bookmarkEnd w:id="22"/>
      <w:r w:rsidRPr="00E6719C">
        <w:rPr>
          <w:rFonts w:ascii="Times New Roman" w:hAnsi="Times New Roman" w:cs="Times New Roman"/>
          <w:i w:val="0"/>
          <w:sz w:val="24"/>
          <w:szCs w:val="24"/>
        </w:rPr>
        <w:t>Abbreviations</w:t>
      </w:r>
      <w:bookmarkEnd w:id="23"/>
      <w:bookmarkEnd w:id="24"/>
      <w:bookmarkEnd w:id="25"/>
      <w:bookmarkEnd w:id="26"/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6"/>
        <w:gridCol w:w="2953"/>
        <w:gridCol w:w="2816"/>
      </w:tblGrid>
      <w:tr w:rsidR="00635082" w:rsidRPr="00E6719C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E6719C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E6719C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E6719C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E6719C" w:rsidTr="00342499">
        <w:trPr>
          <w:jc w:val="center"/>
        </w:trPr>
        <w:tc>
          <w:tcPr>
            <w:tcW w:w="1975" w:type="dxa"/>
          </w:tcPr>
          <w:p w:rsidR="00635082" w:rsidRPr="00E6719C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E6719C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E6719C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E6719C" w:rsidRDefault="00C40B3D">
      <w:pPr>
        <w:pStyle w:val="Heading1"/>
        <w:rPr>
          <w:rFonts w:ascii="Times New Roman" w:hAnsi="Times New Roman" w:cs="Times New Roman"/>
          <w:color w:val="800000"/>
          <w:sz w:val="28"/>
          <w:szCs w:val="28"/>
        </w:rPr>
      </w:pPr>
      <w:bookmarkStart w:id="27" w:name="_Toc391909275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21"/>
      <w:r w:rsidRPr="00E6719C">
        <w:rPr>
          <w:rFonts w:ascii="Times New Roman" w:hAnsi="Times New Roman" w:cs="Times New Roman"/>
          <w:color w:val="800000"/>
          <w:sz w:val="28"/>
          <w:szCs w:val="28"/>
        </w:rPr>
        <w:lastRenderedPageBreak/>
        <w:t>Packages</w:t>
      </w:r>
      <w:bookmarkEnd w:id="27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3"/>
        <w:gridCol w:w="2203"/>
        <w:gridCol w:w="1347"/>
        <w:gridCol w:w="4380"/>
      </w:tblGrid>
      <w:tr w:rsidR="00C40B3D" w:rsidRPr="00E6719C" w:rsidTr="00D60122">
        <w:trPr>
          <w:jc w:val="center"/>
        </w:trPr>
        <w:tc>
          <w:tcPr>
            <w:tcW w:w="615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28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418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643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E6719C" w:rsidTr="00D60122">
        <w:trPr>
          <w:jc w:val="center"/>
        </w:trPr>
        <w:tc>
          <w:tcPr>
            <w:tcW w:w="615" w:type="dxa"/>
          </w:tcPr>
          <w:p w:rsidR="00C40B3D" w:rsidRPr="00E6719C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328" w:type="dxa"/>
          </w:tcPr>
          <w:p w:rsidR="00C40B3D" w:rsidRPr="00E6719C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1418" w:type="dxa"/>
          </w:tcPr>
          <w:p w:rsidR="00C40B3D" w:rsidRPr="00E6719C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643" w:type="dxa"/>
          </w:tcPr>
          <w:p w:rsidR="00C40B3D" w:rsidRPr="00E6719C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information of User, or perform register, reset password</w:t>
            </w:r>
            <w:r w:rsidR="0034249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C40B3D" w:rsidRPr="00E6719C" w:rsidTr="00D60122">
        <w:trPr>
          <w:jc w:val="center"/>
        </w:trPr>
        <w:tc>
          <w:tcPr>
            <w:tcW w:w="615" w:type="dxa"/>
          </w:tcPr>
          <w:p w:rsidR="00C40B3D" w:rsidRPr="00E6719C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E6719C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</w:t>
            </w:r>
          </w:p>
        </w:tc>
        <w:tc>
          <w:tcPr>
            <w:tcW w:w="1418" w:type="dxa"/>
          </w:tcPr>
          <w:p w:rsidR="00C40B3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E6719C" w:rsidRDefault="00B468F7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User,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Vocabulary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proofErr w:type="gram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Grammar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,</w:t>
            </w:r>
            <w:proofErr w:type="gram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Kanji,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ReadingDocument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TrainingListening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Video</w:t>
            </w:r>
            <w:proofErr w:type="spellEnd"/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 Contact, Sentence, Conversation, Test.</w:t>
            </w:r>
          </w:p>
        </w:tc>
      </w:tr>
      <w:tr w:rsidR="00C40B3D" w:rsidRPr="00E6719C" w:rsidTr="00D60122">
        <w:trPr>
          <w:jc w:val="center"/>
        </w:trPr>
        <w:tc>
          <w:tcPr>
            <w:tcW w:w="615" w:type="dxa"/>
          </w:tcPr>
          <w:p w:rsidR="00C40B3D" w:rsidRPr="00E6719C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E6719C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</w:p>
        </w:tc>
        <w:tc>
          <w:tcPr>
            <w:tcW w:w="1418" w:type="dxa"/>
          </w:tcPr>
          <w:p w:rsidR="00C40B3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E6719C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E6719C" w:rsidTr="00D60122">
        <w:trPr>
          <w:jc w:val="center"/>
        </w:trPr>
        <w:tc>
          <w:tcPr>
            <w:tcW w:w="615" w:type="dxa"/>
          </w:tcPr>
          <w:p w:rsidR="00AA351D" w:rsidRPr="00E6719C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1418" w:type="dxa"/>
          </w:tcPr>
          <w:p w:rsidR="00AA351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E6719C" w:rsidTr="00D60122">
        <w:trPr>
          <w:jc w:val="center"/>
        </w:trPr>
        <w:tc>
          <w:tcPr>
            <w:tcW w:w="615" w:type="dxa"/>
          </w:tcPr>
          <w:p w:rsidR="00AA351D" w:rsidRPr="00E6719C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1418" w:type="dxa"/>
          </w:tcPr>
          <w:p w:rsidR="00AA351D" w:rsidRPr="00E6719C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ReadingDocumnet</w:t>
            </w:r>
            <w:proofErr w:type="spellEnd"/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Contact </w:t>
            </w:r>
            <w:proofErr w:type="gram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 Q</w:t>
            </w:r>
            <w:proofErr w:type="gram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&amp;A, opinion).</w:t>
            </w:r>
          </w:p>
        </w:tc>
      </w:tr>
      <w:tr w:rsidR="00B468F7" w:rsidRPr="00E6719C" w:rsidTr="00D60122">
        <w:trPr>
          <w:jc w:val="center"/>
        </w:trPr>
        <w:tc>
          <w:tcPr>
            <w:tcW w:w="615" w:type="dxa"/>
          </w:tcPr>
          <w:p w:rsidR="00B468F7" w:rsidRPr="00E6719C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1418" w:type="dxa"/>
          </w:tcPr>
          <w:p w:rsidR="00B468F7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Sentence.</w:t>
            </w:r>
          </w:p>
        </w:tc>
      </w:tr>
      <w:tr w:rsidR="00D60122" w:rsidRPr="00E6719C" w:rsidTr="00D60122">
        <w:trPr>
          <w:jc w:val="center"/>
        </w:trPr>
        <w:tc>
          <w:tcPr>
            <w:tcW w:w="615" w:type="dxa"/>
          </w:tcPr>
          <w:p w:rsidR="00D60122" w:rsidRPr="00E6719C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141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E6719C" w:rsidTr="00D60122">
        <w:trPr>
          <w:jc w:val="center"/>
        </w:trPr>
        <w:tc>
          <w:tcPr>
            <w:tcW w:w="615" w:type="dxa"/>
          </w:tcPr>
          <w:p w:rsidR="00D60122" w:rsidRPr="00E6719C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1418" w:type="dxa"/>
          </w:tcPr>
          <w:p w:rsidR="00D60122" w:rsidRPr="00E6719C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Pr="00E6719C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</w:t>
            </w:r>
            <w:proofErr w:type="gram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Test(</w:t>
            </w:r>
            <w:proofErr w:type="gram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question, answer, tracking mark..).</w:t>
            </w:r>
          </w:p>
        </w:tc>
      </w:tr>
    </w:tbl>
    <w:p w:rsidR="00C40B3D" w:rsidRPr="00E6719C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1B9" w:rsidRPr="00E6719C" w:rsidRDefault="00C401B9" w:rsidP="00C401B9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28" w:name="_Toc391909280"/>
      <w:bookmarkStart w:id="29" w:name="_Toc391909276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Common Package</w:t>
      </w:r>
      <w:bookmarkEnd w:id="28"/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0" w:name="_Toc391909281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0"/>
    </w:p>
    <w:p w:rsidR="00C401B9" w:rsidRPr="00E6719C" w:rsidRDefault="009E36D9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7690AF88" wp14:editId="27AAF210">
            <wp:extent cx="558038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E6719C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Admin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2505"/>
        <w:gridCol w:w="5388"/>
      </w:tblGrid>
      <w:tr w:rsidR="00C401B9" w:rsidRPr="00E6719C" w:rsidTr="00F13198">
        <w:trPr>
          <w:jc w:val="center"/>
        </w:trPr>
        <w:tc>
          <w:tcPr>
            <w:tcW w:w="645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645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  <w:proofErr w:type="spellEnd"/>
          </w:p>
        </w:tc>
        <w:tc>
          <w:tcPr>
            <w:tcW w:w="580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3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Vocabulary class</w:t>
      </w:r>
      <w:bookmarkEnd w:id="31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642"/>
        <w:gridCol w:w="1080"/>
        <w:gridCol w:w="990"/>
        <w:gridCol w:w="1080"/>
        <w:gridCol w:w="3195"/>
      </w:tblGrid>
      <w:tr w:rsidR="00C401B9" w:rsidRPr="00442884" w:rsidTr="00442884">
        <w:trPr>
          <w:jc w:val="center"/>
        </w:trPr>
        <w:tc>
          <w:tcPr>
            <w:tcW w:w="53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442884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2" w:name="_Toc391909284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Grammar class</w:t>
      </w:r>
      <w:bookmarkEnd w:id="32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82"/>
        <w:gridCol w:w="990"/>
        <w:gridCol w:w="1080"/>
        <w:gridCol w:w="1170"/>
        <w:gridCol w:w="3465"/>
      </w:tblGrid>
      <w:tr w:rsidR="00C401B9" w:rsidRPr="00442884" w:rsidTr="00442884">
        <w:trPr>
          <w:jc w:val="center"/>
        </w:trPr>
        <w:tc>
          <w:tcPr>
            <w:tcW w:w="53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82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442884">
        <w:trPr>
          <w:jc w:val="center"/>
        </w:trPr>
        <w:tc>
          <w:tcPr>
            <w:tcW w:w="536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990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8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  <w:lang w:eastAsia="ja-JP"/>
        </w:rPr>
      </w:pPr>
    </w:p>
    <w:p w:rsidR="009E36D9" w:rsidRPr="00E6719C" w:rsidRDefault="009E36D9" w:rsidP="00C401B9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7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Video class</w:t>
      </w:r>
      <w:bookmarkEnd w:id="33"/>
    </w:p>
    <w:p w:rsidR="00C401B9" w:rsidRPr="00E6719C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          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10"/>
        <w:gridCol w:w="923"/>
        <w:gridCol w:w="1077"/>
        <w:gridCol w:w="1077"/>
        <w:gridCol w:w="3700"/>
      </w:tblGrid>
      <w:tr w:rsidR="00C401B9" w:rsidRPr="00E6719C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557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Vi_id</w:t>
            </w:r>
            <w:proofErr w:type="spellEnd"/>
          </w:p>
        </w:tc>
        <w:tc>
          <w:tcPr>
            <w:tcW w:w="969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557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Vi_title</w:t>
            </w:r>
            <w:proofErr w:type="spellEnd"/>
          </w:p>
        </w:tc>
        <w:tc>
          <w:tcPr>
            <w:tcW w:w="969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r w:rsidRPr="00E6719C">
              <w:rPr>
                <w:rFonts w:ascii="Times New Roman" w:hAnsi="Times New Roman" w:cs="Times New Roman"/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E6719C" w:rsidTr="00F13198">
        <w:trPr>
          <w:jc w:val="center"/>
        </w:trPr>
        <w:tc>
          <w:tcPr>
            <w:tcW w:w="557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6719C">
              <w:rPr>
                <w:rFonts w:ascii="Times New Roman" w:hAnsi="Times New Roman" w:cs="Times New Roman"/>
                <w:szCs w:val="24"/>
              </w:rPr>
              <w:t>Vi_link</w:t>
            </w:r>
            <w:proofErr w:type="spellEnd"/>
          </w:p>
        </w:tc>
        <w:tc>
          <w:tcPr>
            <w:tcW w:w="969" w:type="dxa"/>
          </w:tcPr>
          <w:p w:rsidR="00C401B9" w:rsidRPr="00E6719C" w:rsidRDefault="00C401B9" w:rsidP="00F13198">
            <w:pPr>
              <w:ind w:left="0"/>
              <w:rPr>
                <w:rFonts w:ascii="Times New Roman" w:hAnsi="Times New Roman" w:cs="Times New Roman"/>
                <w:szCs w:val="24"/>
              </w:rPr>
            </w:pPr>
            <w:r w:rsidRPr="00E6719C">
              <w:rPr>
                <w:rFonts w:ascii="Times New Roman" w:hAnsi="Times New Roman" w:cs="Times New Roman"/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 w:val="0"/>
          <w:sz w:val="20"/>
          <w:szCs w:val="20"/>
          <w:lang w:eastAsia="ja-JP"/>
        </w:rPr>
        <w:t xml:space="preserve">           </w:t>
      </w: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91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Conversation class</w:t>
      </w:r>
      <w:bookmarkEnd w:id="34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719"/>
        <w:gridCol w:w="1210"/>
        <w:gridCol w:w="944"/>
        <w:gridCol w:w="1077"/>
        <w:gridCol w:w="3036"/>
      </w:tblGrid>
      <w:tr w:rsidR="00C401B9" w:rsidRPr="00442884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C401B9" w:rsidRPr="00442884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442884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Con_title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442884" w:rsidTr="00F13198">
        <w:trPr>
          <w:jc w:val="center"/>
        </w:trPr>
        <w:tc>
          <w:tcPr>
            <w:tcW w:w="557" w:type="dxa"/>
          </w:tcPr>
          <w:p w:rsidR="00C401B9" w:rsidRPr="00442884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1276" w:type="dxa"/>
          </w:tcPr>
          <w:p w:rsidR="00C401B9" w:rsidRPr="00442884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428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442884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E6719C" w:rsidRDefault="00C401B9" w:rsidP="00C401B9">
      <w:pPr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E6719C">
        <w:rPr>
          <w:rFonts w:ascii="Times New Roman" w:hAnsi="Times New Roman" w:cs="Times New Roman"/>
          <w:sz w:val="22"/>
          <w:szCs w:val="22"/>
        </w:rPr>
        <w:t>SearchController</w:t>
      </w:r>
      <w:proofErr w:type="spellEnd"/>
    </w:p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C401B9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556" w:type="dxa"/>
          </w:tcPr>
          <w:p w:rsidR="00C401B9" w:rsidRPr="00E6719C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E6719C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C401B9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C401B9" w:rsidRPr="00E6719C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E6719C" w:rsidTr="00F13198">
        <w:trPr>
          <w:jc w:val="center"/>
        </w:trPr>
        <w:tc>
          <w:tcPr>
            <w:tcW w:w="899" w:type="dxa"/>
          </w:tcPr>
          <w:p w:rsidR="00C401B9" w:rsidRPr="00E6719C" w:rsidRDefault="00C401B9" w:rsidP="0022306C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E6719C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E6719C" w:rsidRDefault="00C401B9" w:rsidP="00C401B9">
      <w:pPr>
        <w:ind w:left="0"/>
        <w:rPr>
          <w:rFonts w:ascii="Times New Roman" w:hAnsi="Times New Roman" w:cs="Times New Roman"/>
        </w:rPr>
      </w:pPr>
    </w:p>
    <w:p w:rsidR="00C40B3D" w:rsidRPr="00E6719C" w:rsidRDefault="001703E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Account management </w:t>
      </w:r>
      <w:r w:rsidR="00C40B3D"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  <w:bookmarkEnd w:id="29"/>
    </w:p>
    <w:p w:rsidR="00C40B3D" w:rsidRPr="00E6719C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5" w:name="_Toc391909277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5"/>
    </w:p>
    <w:p w:rsidR="00FB3753" w:rsidRPr="00E6719C" w:rsidRDefault="00A40A37" w:rsidP="00DF2B55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0897025" wp14:editId="039FF0DF">
            <wp:extent cx="5580380" cy="3820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E6719C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E6719C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19"/>
        <w:gridCol w:w="5471"/>
      </w:tblGrid>
      <w:tr w:rsidR="00C40B3D" w:rsidRPr="00E6719C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E6719C" w:rsidTr="00DF2B55">
        <w:trPr>
          <w:jc w:val="center"/>
        </w:trPr>
        <w:tc>
          <w:tcPr>
            <w:tcW w:w="648" w:type="dxa"/>
          </w:tcPr>
          <w:p w:rsidR="00C40B3D" w:rsidRPr="00E6719C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E6719C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40B3D" w:rsidRPr="00E6719C" w:rsidRDefault="00C40B3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E2B56" w:rsidRPr="00E6719C" w:rsidTr="00DF2B55">
        <w:trPr>
          <w:jc w:val="center"/>
        </w:trPr>
        <w:tc>
          <w:tcPr>
            <w:tcW w:w="648" w:type="dxa"/>
          </w:tcPr>
          <w:p w:rsidR="00FE2B56" w:rsidRPr="00E6719C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E6719C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E6719C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E6719C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Pr="00E6719C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E6719C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E6719C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8"/>
      <w:r w:rsidRPr="00E6719C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6"/>
    </w:p>
    <w:p w:rsidR="00C874E6" w:rsidRPr="00E6719C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944"/>
        <w:gridCol w:w="1210"/>
        <w:gridCol w:w="3169"/>
      </w:tblGrid>
      <w:tr w:rsidR="00AB22A3" w:rsidRPr="00E6719C" w:rsidTr="00AB22A3">
        <w:trPr>
          <w:jc w:val="center"/>
        </w:trPr>
        <w:tc>
          <w:tcPr>
            <w:tcW w:w="556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AB22A3" w:rsidRPr="00E6719C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E6719C" w:rsidTr="00AB22A3">
        <w:trPr>
          <w:jc w:val="center"/>
        </w:trPr>
        <w:tc>
          <w:tcPr>
            <w:tcW w:w="556" w:type="dxa"/>
          </w:tcPr>
          <w:p w:rsidR="00AB22A3" w:rsidRPr="00E6719C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E6719C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E6719C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B22A3" w:rsidRPr="00E6719C" w:rsidRDefault="00AB22A3" w:rsidP="00AB22A3">
      <w:pPr>
        <w:rPr>
          <w:rFonts w:ascii="Times New Roman" w:hAnsi="Times New Roman" w:cs="Times New Roman"/>
          <w:lang w:eastAsia="ja-JP"/>
        </w:rPr>
      </w:pPr>
    </w:p>
    <w:p w:rsidR="00C40B3D" w:rsidRPr="00E6719C" w:rsidRDefault="00C874E6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C40B3D"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C40B3D" w:rsidRPr="00E6719C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E6719C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E6719C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E6719C" w:rsidTr="00BE6CF5">
        <w:trPr>
          <w:jc w:val="center"/>
        </w:trPr>
        <w:tc>
          <w:tcPr>
            <w:tcW w:w="899" w:type="dxa"/>
          </w:tcPr>
          <w:p w:rsidR="00C40B3D" w:rsidRPr="00E6719C" w:rsidRDefault="00C40B3D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E6719C" w:rsidRDefault="00552C1C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proofErr w:type="spellEnd"/>
            <w:r w:rsidR="00646F9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proofErr w:type="spellEnd"/>
            <w:r w:rsidR="00CA0F1D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E6719C" w:rsidTr="00BE6CF5">
        <w:trPr>
          <w:jc w:val="center"/>
        </w:trPr>
        <w:tc>
          <w:tcPr>
            <w:tcW w:w="899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E6719C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90D03" w:rsidRPr="00E6719C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9"/>
      <w:r w:rsidRPr="00E6719C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290D03" w:rsidRPr="00E6719C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290D03" w:rsidRPr="00E6719C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E6719C" w:rsidTr="00BE6CF5">
        <w:trPr>
          <w:jc w:val="center"/>
        </w:trPr>
        <w:tc>
          <w:tcPr>
            <w:tcW w:w="556" w:type="dxa"/>
          </w:tcPr>
          <w:p w:rsidR="00290D03" w:rsidRPr="00E6719C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E6719C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E6719C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E6719C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E6719C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290D03" w:rsidRPr="00E6719C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E6719C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E6719C" w:rsidTr="00BE6CF5">
        <w:trPr>
          <w:jc w:val="center"/>
        </w:trPr>
        <w:tc>
          <w:tcPr>
            <w:tcW w:w="899" w:type="dxa"/>
          </w:tcPr>
          <w:p w:rsidR="00290D03" w:rsidRPr="00E6719C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E6719C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E6719C" w:rsidTr="00BE6CF5">
        <w:trPr>
          <w:jc w:val="center"/>
        </w:trPr>
        <w:tc>
          <w:tcPr>
            <w:tcW w:w="899" w:type="dxa"/>
          </w:tcPr>
          <w:p w:rsidR="00290D03" w:rsidRPr="00E6719C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E6719C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E6719C" w:rsidTr="00BE6CF5">
        <w:trPr>
          <w:jc w:val="center"/>
        </w:trPr>
        <w:tc>
          <w:tcPr>
            <w:tcW w:w="899" w:type="dxa"/>
          </w:tcPr>
          <w:p w:rsidR="00290D03" w:rsidRPr="00E6719C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E6719C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E6719C" w:rsidTr="00BE6CF5">
        <w:trPr>
          <w:jc w:val="center"/>
        </w:trPr>
        <w:tc>
          <w:tcPr>
            <w:tcW w:w="899" w:type="dxa"/>
          </w:tcPr>
          <w:p w:rsidR="00EF0504" w:rsidRPr="00E6719C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E6719C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E6719C" w:rsidTr="00BE6CF5">
        <w:trPr>
          <w:jc w:val="center"/>
        </w:trPr>
        <w:tc>
          <w:tcPr>
            <w:tcW w:w="899" w:type="dxa"/>
          </w:tcPr>
          <w:p w:rsidR="00EF0504" w:rsidRPr="00E6719C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E6719C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E6719C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E6719C" w:rsidTr="00BE6CF5">
        <w:trPr>
          <w:jc w:val="center"/>
        </w:trPr>
        <w:tc>
          <w:tcPr>
            <w:tcW w:w="899" w:type="dxa"/>
          </w:tcPr>
          <w:p w:rsidR="00A27410" w:rsidRPr="00E6719C" w:rsidRDefault="00A27410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Pr="00E6719C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27410" w:rsidRPr="00E6719C" w:rsidRDefault="00CB27F4" w:rsidP="00CB27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C401B9" w:rsidRPr="00E6719C" w:rsidRDefault="00C401B9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38" w:name="_Toc391909293"/>
      <w:r w:rsidRPr="00E6719C">
        <w:rPr>
          <w:rFonts w:ascii="Times New Roman" w:hAnsi="Times New Roman" w:cs="Times New Roman"/>
          <w:i w:val="0"/>
          <w:sz w:val="24"/>
          <w:szCs w:val="24"/>
        </w:rPr>
        <w:t>Contact Package</w:t>
      </w: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Pr="00E6719C" w:rsidRDefault="00291622" w:rsidP="00291622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761AF3BB" wp14:editId="03054918">
            <wp:extent cx="5580380" cy="4130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Pr="00E6719C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</w:rPr>
        <w:t xml:space="preserve"> </w:t>
      </w:r>
      <w:r w:rsidR="00E6719C">
        <w:rPr>
          <w:rFonts w:ascii="Times New Roman" w:hAnsi="Times New Roman" w:cs="Times New Roman"/>
        </w:rPr>
        <w:tab/>
      </w:r>
      <w:r w:rsidRPr="00E6719C">
        <w:rPr>
          <w:rFonts w:ascii="Times New Roman" w:hAnsi="Times New Roman" w:cs="Times New Roman"/>
        </w:rPr>
        <w:t xml:space="preserve">       </w:t>
      </w:r>
      <w:r w:rsidR="00FA7A7F"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291622" w:rsidRPr="00E6719C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19"/>
        <w:gridCol w:w="5471"/>
      </w:tblGrid>
      <w:tr w:rsidR="00CA0F1D" w:rsidRPr="00E6719C" w:rsidTr="00F13198">
        <w:trPr>
          <w:jc w:val="center"/>
        </w:trPr>
        <w:tc>
          <w:tcPr>
            <w:tcW w:w="648" w:type="dxa"/>
            <w:shd w:val="clear" w:color="auto" w:fill="FFE8E1"/>
          </w:tcPr>
          <w:p w:rsidR="00CA0F1D" w:rsidRPr="00E6719C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A0F1D" w:rsidRPr="00E6719C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A0F1D" w:rsidRPr="00E6719C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E6719C" w:rsidTr="00F13198">
        <w:trPr>
          <w:jc w:val="center"/>
        </w:trPr>
        <w:tc>
          <w:tcPr>
            <w:tcW w:w="648" w:type="dxa"/>
          </w:tcPr>
          <w:p w:rsidR="00CA0F1D" w:rsidRPr="00E6719C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A0F1D" w:rsidRPr="00E6719C" w:rsidTr="00F13198">
        <w:trPr>
          <w:jc w:val="center"/>
        </w:trPr>
        <w:tc>
          <w:tcPr>
            <w:tcW w:w="648" w:type="dxa"/>
          </w:tcPr>
          <w:p w:rsidR="00CA0F1D" w:rsidRPr="00E6719C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E6719C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A0F1D" w:rsidRPr="00E6719C" w:rsidRDefault="00CA0F1D" w:rsidP="00CA0F1D">
      <w:pPr>
        <w:rPr>
          <w:rFonts w:ascii="Times New Roman" w:hAnsi="Times New Roman" w:cs="Times New Roman"/>
          <w:lang w:eastAsia="ja-JP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E6719C">
        <w:rPr>
          <w:rFonts w:ascii="Times New Roman" w:hAnsi="Times New Roman" w:cs="Times New Roman"/>
          <w:sz w:val="22"/>
          <w:szCs w:val="22"/>
        </w:rPr>
        <w:t>User class</w:t>
      </w:r>
    </w:p>
    <w:p w:rsidR="00844B23" w:rsidRPr="00E6719C" w:rsidRDefault="00844B23" w:rsidP="00844B2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844B23" w:rsidRPr="00E6719C" w:rsidRDefault="00844B23" w:rsidP="00844B2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844B23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844B23" w:rsidRPr="00E6719C" w:rsidRDefault="00844B23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844B23" w:rsidRPr="00E6719C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844B23" w:rsidRPr="00E6719C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E6719C" w:rsidTr="00F13198">
        <w:trPr>
          <w:jc w:val="center"/>
        </w:trPr>
        <w:tc>
          <w:tcPr>
            <w:tcW w:w="899" w:type="dxa"/>
          </w:tcPr>
          <w:p w:rsidR="00844B23" w:rsidRPr="00E6719C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E6719C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844B23" w:rsidRPr="00E6719C" w:rsidRDefault="00844B23" w:rsidP="00844B23">
      <w:pPr>
        <w:rPr>
          <w:rFonts w:ascii="Times New Roman" w:hAnsi="Times New Roman" w:cs="Times New Roman"/>
        </w:rPr>
      </w:pPr>
    </w:p>
    <w:p w:rsidR="00C401B9" w:rsidRPr="00E6719C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E6719C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172724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E6719C" w:rsidTr="00F13198">
        <w:trPr>
          <w:jc w:val="center"/>
        </w:trPr>
        <w:tc>
          <w:tcPr>
            <w:tcW w:w="556" w:type="dxa"/>
          </w:tcPr>
          <w:p w:rsidR="00172724" w:rsidRPr="00E6719C" w:rsidRDefault="00172724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72724" w:rsidRPr="00E6719C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172724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172724" w:rsidRPr="00E6719C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E6719C" w:rsidTr="00F13198">
        <w:trPr>
          <w:jc w:val="center"/>
        </w:trPr>
        <w:tc>
          <w:tcPr>
            <w:tcW w:w="899" w:type="dxa"/>
          </w:tcPr>
          <w:p w:rsidR="00172724" w:rsidRPr="00E6719C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E6719C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E6719C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E6719C" w:rsidRDefault="00172724" w:rsidP="00172724">
      <w:pPr>
        <w:rPr>
          <w:rFonts w:ascii="Times New Roman" w:hAnsi="Times New Roman" w:cs="Times New Roman"/>
        </w:rPr>
      </w:pPr>
    </w:p>
    <w:p w:rsidR="00E44EEC" w:rsidRPr="00E6719C" w:rsidRDefault="00E44EEC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t>Practice manageme</w:t>
      </w:r>
      <w:r w:rsidR="00FA7A7F" w:rsidRPr="00E6719C">
        <w:rPr>
          <w:rFonts w:ascii="Times New Roman" w:hAnsi="Times New Roman" w:cs="Times New Roman"/>
          <w:i w:val="0"/>
          <w:sz w:val="24"/>
          <w:szCs w:val="24"/>
        </w:rPr>
        <w:t xml:space="preserve">nt 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</w:p>
    <w:p w:rsidR="00E44EEC" w:rsidRPr="00E6719C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Pr="00E6719C" w:rsidRDefault="009E36D9" w:rsidP="007A6742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7CD1D071" wp14:editId="18367E22">
            <wp:extent cx="5580380" cy="406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Pr="00442884" w:rsidRDefault="00B24F58" w:rsidP="00B24F58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442884">
        <w:rPr>
          <w:rFonts w:ascii="Times New Roman" w:hAnsi="Times New Roman" w:cs="Times New Roman"/>
          <w:b/>
          <w:i/>
          <w:sz w:val="22"/>
          <w:szCs w:val="22"/>
        </w:rPr>
        <w:t>Figure 4: Class diagram Practice</w:t>
      </w:r>
      <w:r w:rsidR="00E85623" w:rsidRPr="00442884">
        <w:rPr>
          <w:rFonts w:ascii="Times New Roman" w:hAnsi="Times New Roman" w:cs="Times New Roman"/>
          <w:b/>
          <w:i/>
          <w:sz w:val="22"/>
          <w:szCs w:val="22"/>
        </w:rPr>
        <w:t xml:space="preserve"> management</w:t>
      </w:r>
      <w:r w:rsidRPr="00442884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2770"/>
        <w:gridCol w:w="5132"/>
      </w:tblGrid>
      <w:tr w:rsidR="0025193E" w:rsidRPr="00E6719C" w:rsidTr="00A95420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E6719C" w:rsidTr="00A95420">
        <w:trPr>
          <w:jc w:val="center"/>
        </w:trPr>
        <w:tc>
          <w:tcPr>
            <w:tcW w:w="637" w:type="dxa"/>
          </w:tcPr>
          <w:p w:rsidR="0025193E" w:rsidRPr="00E6719C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E6719C" w:rsidTr="00A95420">
        <w:trPr>
          <w:jc w:val="center"/>
        </w:trPr>
        <w:tc>
          <w:tcPr>
            <w:tcW w:w="637" w:type="dxa"/>
          </w:tcPr>
          <w:p w:rsidR="00B21F6A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  <w:proofErr w:type="spellEnd"/>
          </w:p>
        </w:tc>
        <w:tc>
          <w:tcPr>
            <w:tcW w:w="5597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E6719C" w:rsidTr="00A95420">
        <w:trPr>
          <w:jc w:val="center"/>
        </w:trPr>
        <w:tc>
          <w:tcPr>
            <w:tcW w:w="637" w:type="dxa"/>
          </w:tcPr>
          <w:p w:rsidR="0025193E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E6719C" w:rsidTr="00A95420">
        <w:trPr>
          <w:jc w:val="center"/>
        </w:trPr>
        <w:tc>
          <w:tcPr>
            <w:tcW w:w="637" w:type="dxa"/>
          </w:tcPr>
          <w:p w:rsidR="00B21F6A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597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E6719C" w:rsidTr="00A95420">
        <w:trPr>
          <w:jc w:val="center"/>
        </w:trPr>
        <w:tc>
          <w:tcPr>
            <w:tcW w:w="637" w:type="dxa"/>
          </w:tcPr>
          <w:p w:rsidR="00B21F6A" w:rsidRPr="00E6719C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B21F6A" w:rsidRPr="00E6719C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193E" w:rsidRPr="00E6719C" w:rsidRDefault="0025193E" w:rsidP="0025193E">
      <w:pPr>
        <w:ind w:left="0"/>
        <w:rPr>
          <w:rFonts w:ascii="Times New Roman" w:hAnsi="Times New Roman" w:cs="Times New Roman"/>
          <w:lang w:eastAsia="ja-JP"/>
        </w:rPr>
      </w:pPr>
    </w:p>
    <w:p w:rsidR="00E44EEC" w:rsidRPr="00E6719C" w:rsidRDefault="007A6742" w:rsidP="00E44EE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 xml:space="preserve">Model </w:t>
      </w:r>
      <w:proofErr w:type="spellStart"/>
      <w:r w:rsidRPr="00E6719C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B24F58" w:rsidRPr="00E6719C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781"/>
        <w:gridCol w:w="945"/>
        <w:gridCol w:w="944"/>
        <w:gridCol w:w="1210"/>
        <w:gridCol w:w="2106"/>
      </w:tblGrid>
      <w:tr w:rsidR="00B24F58" w:rsidRPr="00E6719C" w:rsidTr="00B24F58">
        <w:trPr>
          <w:jc w:val="center"/>
        </w:trPr>
        <w:tc>
          <w:tcPr>
            <w:tcW w:w="557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E6719C" w:rsidTr="00B24F58">
        <w:trPr>
          <w:jc w:val="center"/>
        </w:trPr>
        <w:tc>
          <w:tcPr>
            <w:tcW w:w="557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B24F58" w:rsidRPr="00E6719C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Pr="00E6719C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B24F58" w:rsidRPr="00E6719C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B24F58" w:rsidRPr="00E6719C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E6719C" w:rsidTr="00A95420">
        <w:trPr>
          <w:jc w:val="center"/>
        </w:trPr>
        <w:tc>
          <w:tcPr>
            <w:tcW w:w="899" w:type="dxa"/>
          </w:tcPr>
          <w:p w:rsidR="00B24F58" w:rsidRPr="00E6719C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E6719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7A6742" w:rsidRPr="00E6719C" w:rsidRDefault="007A6742" w:rsidP="007A6742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>Model Conversation class</w:t>
      </w:r>
    </w:p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360B34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851" w:type="dxa"/>
          </w:tcPr>
          <w:p w:rsidR="00360B34" w:rsidRPr="00E6719C" w:rsidRDefault="009E36D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360B34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lastRenderedPageBreak/>
        <w:t>Model Listening class</w:t>
      </w:r>
    </w:p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649"/>
        <w:gridCol w:w="944"/>
        <w:gridCol w:w="1077"/>
        <w:gridCol w:w="944"/>
        <w:gridCol w:w="2372"/>
      </w:tblGrid>
      <w:tr w:rsidR="00360B34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Lis_title</w:t>
            </w:r>
            <w:proofErr w:type="spellEnd"/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360B34" w:rsidRPr="00E6719C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2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E6719C" w:rsidTr="00360B34">
        <w:trPr>
          <w:jc w:val="center"/>
        </w:trPr>
        <w:tc>
          <w:tcPr>
            <w:tcW w:w="557" w:type="dxa"/>
          </w:tcPr>
          <w:p w:rsidR="00E963B0" w:rsidRPr="00E6719C" w:rsidRDefault="00E963B0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E963B0" w:rsidRPr="00E6719C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Sourcefile_file</w:t>
            </w:r>
            <w:proofErr w:type="spellEnd"/>
          </w:p>
        </w:tc>
        <w:tc>
          <w:tcPr>
            <w:tcW w:w="992" w:type="dxa"/>
          </w:tcPr>
          <w:p w:rsidR="00E963B0" w:rsidRPr="00E6719C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963B0" w:rsidRPr="00E6719C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E963B0" w:rsidRPr="00E6719C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E963B0" w:rsidRPr="00E6719C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675"/>
        <w:gridCol w:w="3987"/>
      </w:tblGrid>
      <w:tr w:rsidR="00360B34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>Model Test class</w:t>
      </w:r>
    </w:p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360B34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360B34" w:rsidRPr="00E6719C" w:rsidRDefault="00E37D51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E6719C" w:rsidTr="00360B34">
        <w:trPr>
          <w:jc w:val="center"/>
        </w:trPr>
        <w:tc>
          <w:tcPr>
            <w:tcW w:w="557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360B34" w:rsidRPr="00E6719C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2311"/>
        <w:gridCol w:w="5695"/>
      </w:tblGrid>
      <w:tr w:rsidR="00360B34" w:rsidRPr="00E6719C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5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E6719C" w:rsidTr="00360B34">
        <w:trPr>
          <w:jc w:val="center"/>
        </w:trPr>
        <w:tc>
          <w:tcPr>
            <w:tcW w:w="534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7A6742" w:rsidRPr="00E6719C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E6719C">
        <w:rPr>
          <w:rFonts w:ascii="Times New Roman" w:hAnsi="Times New Roman" w:cs="Times New Roman"/>
          <w:sz w:val="22"/>
          <w:szCs w:val="22"/>
        </w:rPr>
        <w:t>HomeController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360B34" w:rsidRPr="00E6719C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360B34" w:rsidRPr="00E6719C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556" w:type="dxa"/>
          </w:tcPr>
          <w:p w:rsidR="00360B34" w:rsidRPr="00E6719C" w:rsidRDefault="00360B34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E6719C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360B34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360B34" w:rsidRPr="00E6719C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50 vocabulary of 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Pr="00E6719C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E6719C" w:rsidTr="00360B34">
        <w:trPr>
          <w:jc w:val="center"/>
        </w:trPr>
        <w:tc>
          <w:tcPr>
            <w:tcW w:w="899" w:type="dxa"/>
          </w:tcPr>
          <w:p w:rsidR="00360B34" w:rsidRPr="00E6719C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E6719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Pr="00E6719C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E6719C" w:rsidRDefault="00360B34" w:rsidP="00360B34">
      <w:pPr>
        <w:rPr>
          <w:rFonts w:ascii="Times New Roman" w:hAnsi="Times New Roman" w:cs="Times New Roman"/>
        </w:rPr>
      </w:pPr>
    </w:p>
    <w:p w:rsidR="00F7637B" w:rsidRPr="00E6719C" w:rsidRDefault="00F7637B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t>Admin’s account management Package</w:t>
      </w:r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Pr="00E6719C" w:rsidRDefault="00F13198" w:rsidP="00F13198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7D91AB4D" wp14:editId="586597B7">
            <wp:extent cx="5581650" cy="4410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Pr="00E6719C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E6719C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 w:rsidRPr="00E6719C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 w:rsidRPr="00E6719C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F13198" w:rsidRPr="00E6719C" w:rsidRDefault="00F13198" w:rsidP="00F13198">
      <w:pPr>
        <w:ind w:left="1440" w:firstLine="720"/>
        <w:rPr>
          <w:rFonts w:ascii="Times New Roman" w:hAnsi="Times New Roman" w:cs="Times New Roman"/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32"/>
        <w:gridCol w:w="5458"/>
      </w:tblGrid>
      <w:tr w:rsidR="00F7637B" w:rsidRPr="00E6719C" w:rsidTr="00F13198">
        <w:trPr>
          <w:jc w:val="center"/>
        </w:trPr>
        <w:tc>
          <w:tcPr>
            <w:tcW w:w="647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647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E6719C" w:rsidRDefault="00F7637B" w:rsidP="00FC59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647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E6719C" w:rsidRDefault="00FC59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  <w:lang w:eastAsia="ja-JP"/>
        </w:rPr>
      </w:pPr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E6719C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944"/>
        <w:gridCol w:w="1210"/>
        <w:gridCol w:w="3169"/>
      </w:tblGrid>
      <w:tr w:rsidR="00F7637B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  <w:lang w:eastAsia="ja-JP"/>
        </w:rPr>
      </w:pPr>
    </w:p>
    <w:p w:rsidR="00F7637B" w:rsidRPr="00E6719C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F7637B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E6719C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</w:rPr>
      </w:pPr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E6719C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853"/>
        <w:gridCol w:w="1077"/>
        <w:gridCol w:w="812"/>
        <w:gridCol w:w="944"/>
        <w:gridCol w:w="3302"/>
      </w:tblGrid>
      <w:tr w:rsidR="00F7637B" w:rsidRPr="00E6719C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556" w:type="dxa"/>
          </w:tcPr>
          <w:p w:rsidR="00F7637B" w:rsidRPr="00E6719C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  <w:proofErr w:type="spellEnd"/>
          </w:p>
        </w:tc>
        <w:tc>
          <w:tcPr>
            <w:tcW w:w="1134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E6719C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E6719C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F7637B" w:rsidRPr="00E6719C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F7637B" w:rsidRPr="00E6719C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E6719C" w:rsidTr="00F13198">
        <w:trPr>
          <w:jc w:val="center"/>
        </w:trPr>
        <w:tc>
          <w:tcPr>
            <w:tcW w:w="899" w:type="dxa"/>
          </w:tcPr>
          <w:p w:rsidR="00F7637B" w:rsidRPr="00E6719C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E6719C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E6719C" w:rsidRDefault="00F7637B" w:rsidP="00F7637B">
      <w:pPr>
        <w:rPr>
          <w:rFonts w:ascii="Times New Roman" w:hAnsi="Times New Roman" w:cs="Times New Roman"/>
        </w:rPr>
      </w:pPr>
    </w:p>
    <w:p w:rsidR="006230DB" w:rsidRPr="00E6719C" w:rsidRDefault="006230DB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39" w:name="_Toc392596356"/>
      <w:r w:rsidRPr="00E6719C">
        <w:rPr>
          <w:rFonts w:ascii="Times New Roman" w:hAnsi="Times New Roman" w:cs="Times New Roman"/>
          <w:i w:val="0"/>
          <w:sz w:val="24"/>
          <w:szCs w:val="24"/>
        </w:rPr>
        <w:t>Management Member’s account</w:t>
      </w:r>
      <w:bookmarkEnd w:id="39"/>
    </w:p>
    <w:p w:rsidR="006230DB" w:rsidRPr="00E6719C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Pr="00E6719C" w:rsidRDefault="00C72A1D" w:rsidP="00C72A1D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4C7A334D" wp14:editId="070EF96D">
            <wp:extent cx="5579557" cy="3438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Pr="00E6719C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E6719C"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E6719C">
        <w:rPr>
          <w:rFonts w:ascii="Times New Roman" w:hAnsi="Times New Roman" w:cs="Times New Roman"/>
          <w:b/>
          <w:sz w:val="22"/>
          <w:szCs w:val="22"/>
        </w:rPr>
        <w:t>: Class diagram Management member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32"/>
        <w:gridCol w:w="5458"/>
      </w:tblGrid>
      <w:tr w:rsidR="00EA6A0E" w:rsidRPr="00E6719C" w:rsidTr="00A95420">
        <w:trPr>
          <w:jc w:val="center"/>
        </w:trPr>
        <w:tc>
          <w:tcPr>
            <w:tcW w:w="647" w:type="dxa"/>
            <w:shd w:val="clear" w:color="auto" w:fill="FFE8E1"/>
          </w:tcPr>
          <w:p w:rsidR="00EA6A0E" w:rsidRPr="00E6719C" w:rsidRDefault="00EA6A0E" w:rsidP="00A95420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EA6A0E" w:rsidRPr="00E6719C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EA6A0E" w:rsidRPr="00E6719C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E6719C" w:rsidTr="00A95420">
        <w:trPr>
          <w:jc w:val="center"/>
        </w:trPr>
        <w:tc>
          <w:tcPr>
            <w:tcW w:w="647" w:type="dxa"/>
          </w:tcPr>
          <w:p w:rsidR="00EA6A0E" w:rsidRPr="00E6719C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A6A0E" w:rsidRPr="00E6719C" w:rsidTr="00A95420">
        <w:trPr>
          <w:jc w:val="center"/>
        </w:trPr>
        <w:tc>
          <w:tcPr>
            <w:tcW w:w="647" w:type="dxa"/>
          </w:tcPr>
          <w:p w:rsidR="00EA6A0E" w:rsidRPr="00E6719C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E6719C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72A1D" w:rsidRPr="00E6719C" w:rsidRDefault="00C72A1D" w:rsidP="00C72A1D">
      <w:pPr>
        <w:ind w:left="1440" w:firstLine="720"/>
        <w:rPr>
          <w:rFonts w:ascii="Times New Roman" w:hAnsi="Times New Roman" w:cs="Times New Roman"/>
          <w:lang w:eastAsia="ja-JP"/>
        </w:rPr>
      </w:pPr>
    </w:p>
    <w:p w:rsidR="006230DB" w:rsidRPr="00E6719C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E6719C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944"/>
        <w:gridCol w:w="1210"/>
        <w:gridCol w:w="3169"/>
      </w:tblGrid>
      <w:tr w:rsidR="006230DB" w:rsidRPr="00E6719C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E6719C" w:rsidTr="00360B34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Pr="00E6719C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6230DB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proofErr w:type="spellEnd"/>
            <w:r w:rsidR="006230D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E6719C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72A1D" w:rsidRPr="00E6719C" w:rsidTr="00360B34">
        <w:trPr>
          <w:jc w:val="center"/>
        </w:trPr>
        <w:tc>
          <w:tcPr>
            <w:tcW w:w="899" w:type="dxa"/>
          </w:tcPr>
          <w:p w:rsidR="00C72A1D" w:rsidRPr="00E6719C" w:rsidRDefault="00C72A1D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72A1D" w:rsidRPr="00E6719C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6230DB" w:rsidRPr="00E6719C" w:rsidRDefault="006230DB" w:rsidP="006230DB">
      <w:pPr>
        <w:rPr>
          <w:rFonts w:ascii="Times New Roman" w:hAnsi="Times New Roman" w:cs="Times New Roman"/>
        </w:rPr>
      </w:pPr>
    </w:p>
    <w:p w:rsidR="006230DB" w:rsidRPr="00E6719C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E6719C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853"/>
        <w:gridCol w:w="1077"/>
        <w:gridCol w:w="944"/>
        <w:gridCol w:w="812"/>
        <w:gridCol w:w="3302"/>
      </w:tblGrid>
      <w:tr w:rsidR="006230DB" w:rsidRPr="00E6719C" w:rsidTr="000676D8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0676D8">
        <w:trPr>
          <w:jc w:val="center"/>
        </w:trPr>
        <w:tc>
          <w:tcPr>
            <w:tcW w:w="556" w:type="dxa"/>
          </w:tcPr>
          <w:p w:rsidR="006230DB" w:rsidRPr="00E6719C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E6719C" w:rsidRDefault="006230DB" w:rsidP="006230DB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  <w:proofErr w:type="spellEnd"/>
          </w:p>
        </w:tc>
        <w:tc>
          <w:tcPr>
            <w:tcW w:w="1134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99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E6719C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6230DB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6230DB" w:rsidRPr="00E6719C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6230DB" w:rsidRPr="00E6719C" w:rsidTr="00360B34">
        <w:trPr>
          <w:jc w:val="center"/>
        </w:trPr>
        <w:tc>
          <w:tcPr>
            <w:tcW w:w="899" w:type="dxa"/>
          </w:tcPr>
          <w:p w:rsidR="006230DB" w:rsidRPr="00E6719C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E6719C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6230DB" w:rsidRPr="00E6719C" w:rsidRDefault="006230DB" w:rsidP="006230DB">
      <w:pPr>
        <w:rPr>
          <w:rFonts w:ascii="Times New Roman" w:hAnsi="Times New Roman" w:cs="Times New Roman"/>
        </w:rPr>
      </w:pPr>
    </w:p>
    <w:p w:rsidR="002665B3" w:rsidRPr="00E6719C" w:rsidRDefault="00135BFC" w:rsidP="00DE7C94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t>Vocabula</w:t>
      </w:r>
      <w:r w:rsidR="00442884">
        <w:rPr>
          <w:rFonts w:ascii="Times New Roman" w:hAnsi="Times New Roman" w:cs="Times New Roman"/>
          <w:i w:val="0"/>
          <w:sz w:val="24"/>
          <w:szCs w:val="24"/>
        </w:rPr>
        <w:t>r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>y</w:t>
      </w:r>
      <w:r w:rsidR="00A40A37" w:rsidRPr="00E6719C">
        <w:rPr>
          <w:rFonts w:ascii="Times New Roman" w:hAnsi="Times New Roman" w:cs="Times New Roman"/>
          <w:i w:val="0"/>
          <w:sz w:val="24"/>
          <w:szCs w:val="24"/>
        </w:rPr>
        <w:t xml:space="preserve"> Management</w:t>
      </w:r>
      <w:r w:rsidR="00B60341" w:rsidRPr="00E6719C">
        <w:rPr>
          <w:rFonts w:ascii="Times New Roman" w:hAnsi="Times New Roman" w:cs="Times New Roman"/>
          <w:i w:val="0"/>
          <w:sz w:val="24"/>
          <w:szCs w:val="24"/>
        </w:rPr>
        <w:t xml:space="preserve"> Package</w:t>
      </w:r>
      <w:bookmarkEnd w:id="38"/>
    </w:p>
    <w:p w:rsidR="00DE7C94" w:rsidRPr="00E6719C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0" w:name="_Toc391909294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0"/>
    </w:p>
    <w:p w:rsidR="00A40A37" w:rsidRPr="00E6719C" w:rsidRDefault="00215984" w:rsidP="00442884">
      <w:pPr>
        <w:jc w:val="center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54BD49C8" wp14:editId="7CC46461">
            <wp:extent cx="5581650" cy="3705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Pr="00E6719C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Vocabulary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E6719C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2"/>
        <w:gridCol w:w="2471"/>
        <w:gridCol w:w="5420"/>
      </w:tblGrid>
      <w:tr w:rsidR="00B60341" w:rsidRPr="00E6719C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E6719C" w:rsidTr="0007504A">
        <w:trPr>
          <w:jc w:val="center"/>
        </w:trPr>
        <w:tc>
          <w:tcPr>
            <w:tcW w:w="647" w:type="dxa"/>
          </w:tcPr>
          <w:p w:rsidR="00B60341" w:rsidRPr="00E6719C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E6719C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E6719C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60341" w:rsidRPr="00E6719C" w:rsidTr="0007504A">
        <w:trPr>
          <w:jc w:val="center"/>
        </w:trPr>
        <w:tc>
          <w:tcPr>
            <w:tcW w:w="647" w:type="dxa"/>
          </w:tcPr>
          <w:p w:rsidR="00B60341" w:rsidRPr="00E6719C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E6719C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E6719C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E6719C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5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E6719C">
        <w:rPr>
          <w:rFonts w:ascii="Times New Roman" w:hAnsi="Times New Roman" w:cs="Times New Roman"/>
          <w:sz w:val="22"/>
          <w:szCs w:val="22"/>
        </w:rPr>
        <w:t>Vocabulary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1"/>
    </w:p>
    <w:p w:rsidR="00B60341" w:rsidRPr="00E6719C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3"/>
        <w:gridCol w:w="2227"/>
        <w:gridCol w:w="1077"/>
        <w:gridCol w:w="944"/>
        <w:gridCol w:w="1210"/>
        <w:gridCol w:w="2372"/>
      </w:tblGrid>
      <w:tr w:rsidR="00B60341" w:rsidRPr="00E6719C" w:rsidTr="00215984">
        <w:trPr>
          <w:jc w:val="center"/>
        </w:trPr>
        <w:tc>
          <w:tcPr>
            <w:tcW w:w="723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E6719C" w:rsidTr="00215984">
        <w:trPr>
          <w:jc w:val="center"/>
        </w:trPr>
        <w:tc>
          <w:tcPr>
            <w:tcW w:w="723" w:type="dxa"/>
          </w:tcPr>
          <w:p w:rsidR="002665B3" w:rsidRPr="00E6719C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E6719C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134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E6719C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E6719C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E6719C" w:rsidTr="00215984">
        <w:trPr>
          <w:jc w:val="center"/>
        </w:trPr>
        <w:tc>
          <w:tcPr>
            <w:tcW w:w="723" w:type="dxa"/>
          </w:tcPr>
          <w:p w:rsidR="00A40A37" w:rsidRPr="00E6719C" w:rsidRDefault="00A40A37" w:rsidP="00A40A3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E6719C" w:rsidRDefault="00A40A37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134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E6719C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E6719C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5"/>
        <w:gridCol w:w="2992"/>
        <w:gridCol w:w="4669"/>
      </w:tblGrid>
      <w:tr w:rsidR="00B60341" w:rsidRPr="00E6719C" w:rsidTr="0021598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FFE8E1"/>
          </w:tcPr>
          <w:p w:rsidR="00B60341" w:rsidRPr="00E6719C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E6719C" w:rsidTr="00215984">
        <w:trPr>
          <w:jc w:val="center"/>
        </w:trPr>
        <w:tc>
          <w:tcPr>
            <w:tcW w:w="649" w:type="dxa"/>
          </w:tcPr>
          <w:p w:rsidR="00B60341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B60341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F3269" w:rsidRPr="00E6719C" w:rsidTr="00215984">
        <w:trPr>
          <w:jc w:val="center"/>
        </w:trPr>
        <w:tc>
          <w:tcPr>
            <w:tcW w:w="649" w:type="dxa"/>
          </w:tcPr>
          <w:p w:rsidR="008F3269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E6719C" w:rsidTr="00215984">
        <w:trPr>
          <w:jc w:val="center"/>
        </w:trPr>
        <w:tc>
          <w:tcPr>
            <w:tcW w:w="649" w:type="dxa"/>
          </w:tcPr>
          <w:p w:rsidR="008F3269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E6719C" w:rsidTr="00215984">
        <w:trPr>
          <w:jc w:val="center"/>
        </w:trPr>
        <w:tc>
          <w:tcPr>
            <w:tcW w:w="649" w:type="dxa"/>
          </w:tcPr>
          <w:p w:rsidR="008F3269" w:rsidRPr="00E6719C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E6719C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E6719C" w:rsidTr="00215984">
        <w:trPr>
          <w:jc w:val="center"/>
        </w:trPr>
        <w:tc>
          <w:tcPr>
            <w:tcW w:w="649" w:type="dxa"/>
          </w:tcPr>
          <w:p w:rsidR="00215984" w:rsidRPr="00E6719C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E6719C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E6719C" w:rsidTr="00215984">
        <w:trPr>
          <w:jc w:val="center"/>
        </w:trPr>
        <w:tc>
          <w:tcPr>
            <w:tcW w:w="649" w:type="dxa"/>
          </w:tcPr>
          <w:p w:rsidR="00215984" w:rsidRPr="00E6719C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E6719C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E6719C" w:rsidTr="00215984">
        <w:trPr>
          <w:jc w:val="center"/>
        </w:trPr>
        <w:tc>
          <w:tcPr>
            <w:tcW w:w="649" w:type="dxa"/>
          </w:tcPr>
          <w:p w:rsidR="00215984" w:rsidRPr="00E6719C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E6719C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C6E18" w:rsidRPr="00E6719C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E6719C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2" w:name="_Toc391909296"/>
      <w:r w:rsidRPr="00E6719C"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CE3169" w:rsidRPr="00E6719C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CE3169" w:rsidRPr="00E6719C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E6719C" w:rsidTr="00B17AE1">
        <w:trPr>
          <w:jc w:val="center"/>
        </w:trPr>
        <w:tc>
          <w:tcPr>
            <w:tcW w:w="557" w:type="dxa"/>
          </w:tcPr>
          <w:p w:rsidR="00CE3169" w:rsidRPr="00E6719C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E6719C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E38" w:rsidRPr="00E6719C" w:rsidRDefault="00000E38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E6719C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CE3169" w:rsidRPr="00E6719C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E6719C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E6719C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E6719C" w:rsidTr="00000E38">
        <w:trPr>
          <w:jc w:val="center"/>
        </w:trPr>
        <w:tc>
          <w:tcPr>
            <w:tcW w:w="903" w:type="dxa"/>
          </w:tcPr>
          <w:p w:rsidR="00CE3169" w:rsidRPr="00E6719C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E6719C" w:rsidTr="00000E38">
        <w:trPr>
          <w:jc w:val="center"/>
        </w:trPr>
        <w:tc>
          <w:tcPr>
            <w:tcW w:w="903" w:type="dxa"/>
          </w:tcPr>
          <w:p w:rsidR="00215984" w:rsidRPr="00E6719C" w:rsidRDefault="00215984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215984" w:rsidRPr="00E6719C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07504A" w:rsidRPr="00E6719C" w:rsidRDefault="00135BFC" w:rsidP="00BA30B6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43" w:name="_Toc391909297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Grammar</w:t>
      </w:r>
      <w:r w:rsidR="00D8662A" w:rsidRPr="00E6719C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215984" w:rsidRPr="00E6719C">
        <w:rPr>
          <w:rFonts w:ascii="Times New Roman" w:hAnsi="Times New Roman" w:cs="Times New Roman"/>
          <w:i w:val="0"/>
          <w:sz w:val="24"/>
          <w:szCs w:val="24"/>
        </w:rPr>
        <w:t xml:space="preserve">Management </w:t>
      </w:r>
      <w:r w:rsidR="00D8662A" w:rsidRPr="00E6719C">
        <w:rPr>
          <w:rFonts w:ascii="Times New Roman" w:hAnsi="Times New Roman" w:cs="Times New Roman"/>
          <w:i w:val="0"/>
          <w:sz w:val="24"/>
          <w:szCs w:val="24"/>
        </w:rPr>
        <w:t>Packag</w:t>
      </w:r>
      <w:r w:rsidR="00BA30B6" w:rsidRPr="00E6719C">
        <w:rPr>
          <w:rFonts w:ascii="Times New Roman" w:hAnsi="Times New Roman" w:cs="Times New Roman"/>
          <w:i w:val="0"/>
          <w:sz w:val="24"/>
          <w:szCs w:val="24"/>
        </w:rPr>
        <w:t>e</w:t>
      </w:r>
      <w:bookmarkEnd w:id="43"/>
    </w:p>
    <w:p w:rsidR="00BE6CF5" w:rsidRPr="00E6719C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4" w:name="_Toc391909298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4"/>
    </w:p>
    <w:p w:rsidR="00BA30B6" w:rsidRPr="00E6719C" w:rsidRDefault="00501364" w:rsidP="00BA30B6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154BDE91" wp14:editId="1AA627EF">
            <wp:extent cx="5580380" cy="4431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B6" w:rsidRPr="00E6719C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Grammar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E6719C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2"/>
        <w:gridCol w:w="2454"/>
        <w:gridCol w:w="5437"/>
      </w:tblGrid>
      <w:tr w:rsidR="00D8662A" w:rsidRPr="00E6719C" w:rsidTr="00442884">
        <w:trPr>
          <w:jc w:val="center"/>
        </w:trPr>
        <w:tc>
          <w:tcPr>
            <w:tcW w:w="632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5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37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E6719C" w:rsidTr="00442884">
        <w:trPr>
          <w:jc w:val="center"/>
        </w:trPr>
        <w:tc>
          <w:tcPr>
            <w:tcW w:w="632" w:type="dxa"/>
          </w:tcPr>
          <w:p w:rsidR="00D8662A" w:rsidRPr="00E6719C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54" w:type="dxa"/>
          </w:tcPr>
          <w:p w:rsidR="00D8662A" w:rsidRPr="00E6719C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437" w:type="dxa"/>
          </w:tcPr>
          <w:p w:rsidR="00D8662A" w:rsidRPr="00E6719C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662A" w:rsidRPr="00E6719C" w:rsidTr="00442884">
        <w:trPr>
          <w:jc w:val="center"/>
        </w:trPr>
        <w:tc>
          <w:tcPr>
            <w:tcW w:w="632" w:type="dxa"/>
          </w:tcPr>
          <w:p w:rsidR="00D8662A" w:rsidRPr="00E6719C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54" w:type="dxa"/>
          </w:tcPr>
          <w:p w:rsidR="00D8662A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37" w:type="dxa"/>
          </w:tcPr>
          <w:p w:rsidR="00D8662A" w:rsidRPr="00E6719C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E6719C" w:rsidRDefault="00D8662A" w:rsidP="00BE6CF5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9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E6719C">
        <w:rPr>
          <w:rFonts w:ascii="Times New Roman" w:hAnsi="Times New Roman" w:cs="Times New Roman"/>
          <w:sz w:val="22"/>
          <w:szCs w:val="22"/>
        </w:rPr>
        <w:t>Grammar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5"/>
    </w:p>
    <w:p w:rsidR="00D8662A" w:rsidRPr="00E6719C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10"/>
        <w:gridCol w:w="923"/>
        <w:gridCol w:w="1077"/>
        <w:gridCol w:w="1077"/>
        <w:gridCol w:w="3700"/>
      </w:tblGrid>
      <w:tr w:rsidR="00D8662A" w:rsidRPr="00E6719C" w:rsidTr="00BE6CF5">
        <w:trPr>
          <w:jc w:val="center"/>
        </w:trPr>
        <w:tc>
          <w:tcPr>
            <w:tcW w:w="557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D8662A" w:rsidRPr="00E6719C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E6719C" w:rsidTr="00BE6CF5">
        <w:trPr>
          <w:jc w:val="center"/>
        </w:trPr>
        <w:tc>
          <w:tcPr>
            <w:tcW w:w="557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6719C" w:rsidRDefault="00501364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G_lesson</w:t>
            </w:r>
            <w:proofErr w:type="spellEnd"/>
          </w:p>
        </w:tc>
        <w:tc>
          <w:tcPr>
            <w:tcW w:w="969" w:type="dxa"/>
          </w:tcPr>
          <w:p w:rsidR="00887A2B" w:rsidRPr="00E6719C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E6719C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E6719C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675"/>
        <w:gridCol w:w="3987"/>
      </w:tblGrid>
      <w:tr w:rsidR="00887A2B" w:rsidRPr="00E6719C" w:rsidTr="00215984">
        <w:trPr>
          <w:jc w:val="center"/>
        </w:trPr>
        <w:tc>
          <w:tcPr>
            <w:tcW w:w="899" w:type="dxa"/>
            <w:shd w:val="clear" w:color="auto" w:fill="FFE8E1"/>
          </w:tcPr>
          <w:p w:rsidR="00887A2B" w:rsidRPr="00E6719C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887A2B" w:rsidRPr="00E6719C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887A2B" w:rsidRPr="00E6719C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E6719C" w:rsidTr="00215984">
        <w:trPr>
          <w:jc w:val="center"/>
        </w:trPr>
        <w:tc>
          <w:tcPr>
            <w:tcW w:w="899" w:type="dxa"/>
          </w:tcPr>
          <w:p w:rsidR="00887A2B" w:rsidRPr="00E6719C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E6719C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E6719C" w:rsidRDefault="0007504A" w:rsidP="00215984">
      <w:pPr>
        <w:ind w:left="0"/>
        <w:rPr>
          <w:rFonts w:ascii="Times New Roman" w:hAnsi="Times New Roman" w:cs="Times New Roman"/>
          <w:lang w:eastAsia="ja-JP"/>
        </w:rPr>
      </w:pPr>
    </w:p>
    <w:p w:rsidR="00ED5F1A" w:rsidRPr="00E6719C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6" w:name="_Toc391909300"/>
      <w:r w:rsidRPr="00E6719C">
        <w:rPr>
          <w:rFonts w:ascii="Times New Roman" w:hAnsi="Times New Roman" w:cs="Times New Roman"/>
          <w:sz w:val="22"/>
          <w:szCs w:val="22"/>
        </w:rPr>
        <w:t>Grammar</w:t>
      </w:r>
      <w:r w:rsidR="00ED5F1A"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ED5F1A" w:rsidRPr="00E6719C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ED5F1A" w:rsidRPr="00E6719C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E6719C" w:rsidTr="00B17AE1">
        <w:trPr>
          <w:jc w:val="center"/>
        </w:trPr>
        <w:tc>
          <w:tcPr>
            <w:tcW w:w="557" w:type="dxa"/>
          </w:tcPr>
          <w:p w:rsidR="00ED5F1A" w:rsidRPr="00E6719C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E6719C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E6719C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ED5F1A" w:rsidRPr="00E6719C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E6719C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E6719C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grammar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E6719C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E6719C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grammar</w:t>
            </w:r>
          </w:p>
        </w:tc>
      </w:tr>
      <w:tr w:rsidR="009D5388" w:rsidRPr="00E6719C" w:rsidTr="009D5388">
        <w:trPr>
          <w:jc w:val="center"/>
        </w:trPr>
        <w:tc>
          <w:tcPr>
            <w:tcW w:w="899" w:type="dxa"/>
          </w:tcPr>
          <w:p w:rsidR="009D5388" w:rsidRPr="00E6719C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E6719C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E6719C" w:rsidRDefault="00792FE5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07504A" w:rsidRPr="00E6719C" w:rsidRDefault="00135BFC" w:rsidP="000359B4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47" w:name="_Toc391909301"/>
      <w:proofErr w:type="gramStart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Kanji </w:t>
      </w:r>
      <w:r w:rsidR="00A27184" w:rsidRPr="00E6719C">
        <w:rPr>
          <w:rFonts w:ascii="Times New Roman" w:hAnsi="Times New Roman" w:cs="Times New Roman"/>
          <w:i w:val="0"/>
          <w:sz w:val="24"/>
          <w:szCs w:val="24"/>
        </w:rPr>
        <w:t xml:space="preserve"> Management</w:t>
      </w:r>
      <w:proofErr w:type="gramEnd"/>
      <w:r w:rsidR="00A27184" w:rsidRPr="00E6719C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025A30"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  <w:bookmarkEnd w:id="47"/>
    </w:p>
    <w:p w:rsidR="00715EC4" w:rsidRPr="00E6719C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8" w:name="_Toc391909302"/>
      <w:r w:rsidRPr="00E6719C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8"/>
    </w:p>
    <w:p w:rsidR="000359B4" w:rsidRPr="00E6719C" w:rsidRDefault="00CD6A44" w:rsidP="00CD6A44">
      <w:pPr>
        <w:ind w:left="0"/>
        <w:rPr>
          <w:rFonts w:ascii="Times New Roman" w:hAnsi="Times New Roman" w:cs="Times New Roman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7356CBB2" wp14:editId="63D15DA1">
            <wp:extent cx="5580380" cy="4665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4" w:rsidRPr="00E6719C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Kanji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E6719C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25"/>
        <w:gridCol w:w="5465"/>
      </w:tblGrid>
      <w:tr w:rsidR="00025A30" w:rsidRPr="00E6719C" w:rsidTr="00442884">
        <w:trPr>
          <w:jc w:val="center"/>
        </w:trPr>
        <w:tc>
          <w:tcPr>
            <w:tcW w:w="633" w:type="dxa"/>
            <w:shd w:val="clear" w:color="auto" w:fill="FFE8E1"/>
          </w:tcPr>
          <w:p w:rsidR="00025A30" w:rsidRPr="00E6719C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25" w:type="dxa"/>
            <w:shd w:val="clear" w:color="auto" w:fill="FFE8E1"/>
          </w:tcPr>
          <w:p w:rsidR="00025A30" w:rsidRPr="00E6719C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65" w:type="dxa"/>
            <w:shd w:val="clear" w:color="auto" w:fill="FFE8E1"/>
          </w:tcPr>
          <w:p w:rsidR="00025A30" w:rsidRPr="00E6719C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E6719C" w:rsidTr="00442884">
        <w:trPr>
          <w:jc w:val="center"/>
        </w:trPr>
        <w:tc>
          <w:tcPr>
            <w:tcW w:w="633" w:type="dxa"/>
          </w:tcPr>
          <w:p w:rsidR="00025A30" w:rsidRPr="00E6719C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25" w:type="dxa"/>
          </w:tcPr>
          <w:p w:rsidR="00025A30" w:rsidRPr="00E6719C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465" w:type="dxa"/>
          </w:tcPr>
          <w:p w:rsidR="00025A30" w:rsidRPr="00E6719C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25A30" w:rsidRPr="00E6719C" w:rsidTr="00442884">
        <w:trPr>
          <w:jc w:val="center"/>
        </w:trPr>
        <w:tc>
          <w:tcPr>
            <w:tcW w:w="633" w:type="dxa"/>
          </w:tcPr>
          <w:p w:rsidR="00025A30" w:rsidRPr="00E6719C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25" w:type="dxa"/>
          </w:tcPr>
          <w:p w:rsidR="00025A30" w:rsidRPr="00E6719C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65" w:type="dxa"/>
          </w:tcPr>
          <w:p w:rsidR="00025A30" w:rsidRPr="00E6719C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E6719C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303"/>
      <w:r w:rsidRPr="00E6719C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916B78" w:rsidRPr="00E6719C">
        <w:rPr>
          <w:rFonts w:ascii="Times New Roman" w:hAnsi="Times New Roman" w:cs="Times New Roman"/>
          <w:sz w:val="22"/>
          <w:szCs w:val="22"/>
        </w:rPr>
        <w:t>Kanji</w:t>
      </w:r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9"/>
    </w:p>
    <w:p w:rsidR="00ED5F1A" w:rsidRPr="00E6719C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10"/>
        <w:gridCol w:w="923"/>
        <w:gridCol w:w="1077"/>
        <w:gridCol w:w="1077"/>
        <w:gridCol w:w="3700"/>
      </w:tblGrid>
      <w:tr w:rsidR="0007504A" w:rsidRPr="00E6719C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K_id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7504A" w:rsidRPr="00E6719C" w:rsidRDefault="00792FE5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E6719C" w:rsidTr="00762896">
        <w:trPr>
          <w:jc w:val="center"/>
        </w:trPr>
        <w:tc>
          <w:tcPr>
            <w:tcW w:w="557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6719C" w:rsidRDefault="00501364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K_lesson</w:t>
            </w:r>
            <w:proofErr w:type="spellEnd"/>
          </w:p>
        </w:tc>
        <w:tc>
          <w:tcPr>
            <w:tcW w:w="969" w:type="dxa"/>
          </w:tcPr>
          <w:p w:rsidR="0007504A" w:rsidRPr="00E6719C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E6719C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875"/>
        <w:gridCol w:w="4788"/>
      </w:tblGrid>
      <w:tr w:rsidR="0007504A" w:rsidRPr="00E6719C" w:rsidTr="00A27184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FFE8E1"/>
          </w:tcPr>
          <w:p w:rsidR="0007504A" w:rsidRPr="00E6719C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E6719C" w:rsidTr="00A27184">
        <w:trPr>
          <w:jc w:val="center"/>
        </w:trPr>
        <w:tc>
          <w:tcPr>
            <w:tcW w:w="899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7504A" w:rsidRPr="00E6719C" w:rsidTr="00A27184">
        <w:trPr>
          <w:jc w:val="center"/>
        </w:trPr>
        <w:tc>
          <w:tcPr>
            <w:tcW w:w="899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7504A" w:rsidRPr="00E6719C" w:rsidTr="00A27184">
        <w:trPr>
          <w:jc w:val="center"/>
        </w:trPr>
        <w:tc>
          <w:tcPr>
            <w:tcW w:w="899" w:type="dxa"/>
          </w:tcPr>
          <w:p w:rsidR="0007504A" w:rsidRPr="00E6719C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E6719C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67E1C" w:rsidRPr="00E6719C" w:rsidTr="00A27184">
        <w:trPr>
          <w:jc w:val="center"/>
        </w:trPr>
        <w:tc>
          <w:tcPr>
            <w:tcW w:w="899" w:type="dxa"/>
          </w:tcPr>
          <w:p w:rsidR="00C67E1C" w:rsidRPr="00E6719C" w:rsidRDefault="00C67E1C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E6719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A27184" w:rsidRPr="00E6719C" w:rsidTr="00A27184">
        <w:trPr>
          <w:jc w:val="center"/>
        </w:trPr>
        <w:tc>
          <w:tcPr>
            <w:tcW w:w="899" w:type="dxa"/>
          </w:tcPr>
          <w:p w:rsidR="00A27184" w:rsidRPr="00E6719C" w:rsidRDefault="00A27184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E6719C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E6719C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E6719C" w:rsidRDefault="0007504A" w:rsidP="00C67E1C">
      <w:pPr>
        <w:ind w:left="0"/>
        <w:rPr>
          <w:rFonts w:ascii="Times New Roman" w:hAnsi="Times New Roman" w:cs="Times New Roman"/>
          <w:lang w:eastAsia="ja-JP"/>
        </w:rPr>
      </w:pPr>
    </w:p>
    <w:p w:rsidR="00D74D95" w:rsidRPr="00E6719C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0" w:name="_Toc391909304"/>
      <w:r w:rsidRPr="00E6719C">
        <w:rPr>
          <w:rFonts w:ascii="Times New Roman" w:hAnsi="Times New Roman" w:cs="Times New Roman"/>
          <w:sz w:val="22"/>
          <w:szCs w:val="22"/>
        </w:rPr>
        <w:t>Kanji</w:t>
      </w:r>
      <w:r w:rsidR="001C1E94" w:rsidRPr="00E6719C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0"/>
    </w:p>
    <w:p w:rsidR="00D74D95" w:rsidRPr="00E6719C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D74D95" w:rsidRPr="00E6719C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D74D95" w:rsidRPr="00E6719C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E6719C" w:rsidTr="00F13198">
        <w:trPr>
          <w:jc w:val="center"/>
        </w:trPr>
        <w:tc>
          <w:tcPr>
            <w:tcW w:w="557" w:type="dxa"/>
          </w:tcPr>
          <w:p w:rsidR="00D74D95" w:rsidRPr="00E6719C" w:rsidRDefault="00D74D95" w:rsidP="00F13198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E6719C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E6719C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916B78" w:rsidRPr="00E6719C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E6719C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E6719C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E6719C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E6719C" w:rsidTr="002665B3">
        <w:trPr>
          <w:jc w:val="center"/>
        </w:trPr>
        <w:tc>
          <w:tcPr>
            <w:tcW w:w="899" w:type="dxa"/>
          </w:tcPr>
          <w:p w:rsidR="00916B78" w:rsidRPr="00E6719C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E6719C" w:rsidRDefault="00916B78" w:rsidP="00C67E1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E6719C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kanji</w:t>
            </w:r>
          </w:p>
        </w:tc>
      </w:tr>
      <w:tr w:rsidR="00916B78" w:rsidRPr="00E6719C" w:rsidTr="002665B3">
        <w:trPr>
          <w:jc w:val="center"/>
        </w:trPr>
        <w:tc>
          <w:tcPr>
            <w:tcW w:w="899" w:type="dxa"/>
          </w:tcPr>
          <w:p w:rsidR="00916B78" w:rsidRPr="00E6719C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E6719C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E6719C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E6719C" w:rsidTr="002665B3">
        <w:trPr>
          <w:jc w:val="center"/>
        </w:trPr>
        <w:tc>
          <w:tcPr>
            <w:tcW w:w="899" w:type="dxa"/>
          </w:tcPr>
          <w:p w:rsidR="00916B78" w:rsidRPr="00E6719C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E6719C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E6719C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kanji</w:t>
            </w:r>
          </w:p>
        </w:tc>
      </w:tr>
      <w:tr w:rsidR="00A27184" w:rsidRPr="00E6719C" w:rsidTr="002665B3">
        <w:trPr>
          <w:jc w:val="center"/>
        </w:trPr>
        <w:tc>
          <w:tcPr>
            <w:tcW w:w="899" w:type="dxa"/>
          </w:tcPr>
          <w:p w:rsidR="00A27184" w:rsidRPr="00E6719C" w:rsidRDefault="00A27184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Pr="00E6719C" w:rsidRDefault="00A27184" w:rsidP="00A271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E6719C" w:rsidRDefault="00A27184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2A1671" w:rsidRPr="00E6719C" w:rsidRDefault="002A1671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51" w:name="_Toc391909305"/>
      <w:proofErr w:type="spellStart"/>
      <w:r w:rsidRPr="00E6719C">
        <w:rPr>
          <w:rFonts w:ascii="Times New Roman" w:hAnsi="Times New Roman" w:cs="Times New Roman"/>
          <w:i w:val="0"/>
          <w:sz w:val="24"/>
          <w:szCs w:val="24"/>
        </w:rPr>
        <w:t>ReadingDocument</w:t>
      </w:r>
      <w:proofErr w:type="spellEnd"/>
      <w:r w:rsidR="009E0F53" w:rsidRPr="00E6719C">
        <w:rPr>
          <w:rFonts w:ascii="Times New Roman" w:hAnsi="Times New Roman" w:cs="Times New Roman"/>
          <w:i w:val="0"/>
          <w:sz w:val="24"/>
          <w:szCs w:val="24"/>
        </w:rPr>
        <w:t xml:space="preserve"> Management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 xml:space="preserve"> Package</w:t>
      </w:r>
      <w:bookmarkEnd w:id="51"/>
    </w:p>
    <w:p w:rsidR="00F7637B" w:rsidRPr="00E6719C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2" w:name="_Toc391909306"/>
      <w:bookmarkStart w:id="53" w:name="_Toc391909307"/>
      <w:bookmarkEnd w:id="52"/>
      <w:r w:rsidRPr="00E6719C">
        <w:rPr>
          <w:rFonts w:ascii="Times New Roman" w:hAnsi="Times New Roman" w:cs="Times New Roman"/>
          <w:sz w:val="22"/>
          <w:szCs w:val="22"/>
        </w:rPr>
        <w:t>Class diagram</w:t>
      </w:r>
    </w:p>
    <w:p w:rsidR="0025193E" w:rsidRPr="00E6719C" w:rsidRDefault="001C5E03" w:rsidP="00007A9F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393EBA96" wp14:editId="3688EF8C">
            <wp:extent cx="5580380" cy="3958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Pr="00E6719C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</w:rPr>
        <w:t xml:space="preserve"> </w:t>
      </w: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10: Class diagram </w:t>
      </w:r>
      <w:proofErr w:type="spellStart"/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ReadingDocument</w:t>
      </w:r>
      <w:proofErr w:type="spellEnd"/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management package</w:t>
      </w:r>
    </w:p>
    <w:p w:rsidR="0025193E" w:rsidRPr="00E6719C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2770"/>
        <w:gridCol w:w="5132"/>
      </w:tblGrid>
      <w:tr w:rsidR="0025193E" w:rsidRPr="00E6719C" w:rsidTr="0025193E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E6719C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E6719C" w:rsidTr="0025193E">
        <w:trPr>
          <w:jc w:val="center"/>
        </w:trPr>
        <w:tc>
          <w:tcPr>
            <w:tcW w:w="637" w:type="dxa"/>
          </w:tcPr>
          <w:p w:rsidR="0025193E" w:rsidRPr="00E6719C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E6719C" w:rsidRDefault="0025193E" w:rsidP="0025193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E6719C" w:rsidTr="0025193E">
        <w:trPr>
          <w:jc w:val="center"/>
        </w:trPr>
        <w:tc>
          <w:tcPr>
            <w:tcW w:w="637" w:type="dxa"/>
          </w:tcPr>
          <w:p w:rsidR="0025193E" w:rsidRPr="00E6719C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25193E" w:rsidRPr="00E6719C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E6719C" w:rsidRDefault="00E44848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6719C">
        <w:rPr>
          <w:rFonts w:ascii="Times New Roman" w:hAnsi="Times New Roman" w:cs="Times New Roman"/>
          <w:sz w:val="22"/>
          <w:szCs w:val="22"/>
        </w:rPr>
        <w:t xml:space="preserve">Model </w:t>
      </w:r>
      <w:proofErr w:type="spellStart"/>
      <w:r w:rsidRPr="00E6719C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E6719C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781"/>
        <w:gridCol w:w="945"/>
        <w:gridCol w:w="944"/>
        <w:gridCol w:w="1210"/>
        <w:gridCol w:w="2106"/>
      </w:tblGrid>
      <w:tr w:rsidR="00E44848" w:rsidRPr="00E6719C" w:rsidTr="00A95420">
        <w:trPr>
          <w:jc w:val="center"/>
        </w:trPr>
        <w:tc>
          <w:tcPr>
            <w:tcW w:w="557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2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E6719C" w:rsidTr="00A95420">
        <w:trPr>
          <w:jc w:val="center"/>
        </w:trPr>
        <w:tc>
          <w:tcPr>
            <w:tcW w:w="557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E44848" w:rsidRPr="00E6719C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E6719C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E44848" w:rsidRPr="00E6719C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E6719C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="005E4B4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10</w:t>
            </w:r>
          </w:p>
        </w:tc>
        <w:tc>
          <w:tcPr>
            <w:tcW w:w="3462" w:type="dxa"/>
          </w:tcPr>
          <w:p w:rsidR="00E44848" w:rsidRPr="00E6719C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E6719C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E6719C" w:rsidTr="00A95420">
        <w:trPr>
          <w:jc w:val="center"/>
        </w:trPr>
        <w:tc>
          <w:tcPr>
            <w:tcW w:w="899" w:type="dxa"/>
          </w:tcPr>
          <w:p w:rsidR="005E4B42" w:rsidRPr="00E6719C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E6719C" w:rsidTr="00A95420">
        <w:trPr>
          <w:jc w:val="center"/>
        </w:trPr>
        <w:tc>
          <w:tcPr>
            <w:tcW w:w="899" w:type="dxa"/>
          </w:tcPr>
          <w:p w:rsidR="005E4B42" w:rsidRPr="00E6719C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E6719C" w:rsidTr="00A95420">
        <w:trPr>
          <w:jc w:val="center"/>
        </w:trPr>
        <w:tc>
          <w:tcPr>
            <w:tcW w:w="899" w:type="dxa"/>
          </w:tcPr>
          <w:p w:rsidR="005E4B42" w:rsidRPr="00E6719C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E6719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676D8" w:rsidRPr="00E6719C" w:rsidTr="00A95420">
        <w:trPr>
          <w:jc w:val="center"/>
        </w:trPr>
        <w:tc>
          <w:tcPr>
            <w:tcW w:w="899" w:type="dxa"/>
          </w:tcPr>
          <w:p w:rsidR="000676D8" w:rsidRPr="00E6719C" w:rsidRDefault="000676D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676D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E44848" w:rsidRPr="00E6719C" w:rsidRDefault="00E44848" w:rsidP="00E44848">
      <w:pPr>
        <w:rPr>
          <w:rFonts w:ascii="Times New Roman" w:hAnsi="Times New Roman" w:cs="Times New Roman"/>
        </w:rPr>
      </w:pPr>
    </w:p>
    <w:p w:rsidR="00E44848" w:rsidRPr="00E6719C" w:rsidRDefault="00E44848" w:rsidP="00E44848">
      <w:pPr>
        <w:rPr>
          <w:rFonts w:ascii="Times New Roman" w:hAnsi="Times New Roman" w:cs="Times New Roman"/>
        </w:rPr>
      </w:pPr>
    </w:p>
    <w:p w:rsidR="00E44848" w:rsidRPr="00E6719C" w:rsidRDefault="00E448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4" w:name="_Toc391909323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ReadingDocumentController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E6719C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E44848" w:rsidRPr="00E6719C" w:rsidTr="00A95420">
        <w:trPr>
          <w:jc w:val="center"/>
        </w:trPr>
        <w:tc>
          <w:tcPr>
            <w:tcW w:w="55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556" w:type="dxa"/>
          </w:tcPr>
          <w:p w:rsidR="00E44848" w:rsidRPr="00E6719C" w:rsidRDefault="00E44848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E44848" w:rsidRPr="00E6719C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E6719C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E44848" w:rsidRPr="00E6719C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E44848" w:rsidRPr="00E6719C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5D78DC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listReadingDocument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E44848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5D78D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E6719C" w:rsidTr="00A95420">
        <w:trPr>
          <w:jc w:val="center"/>
        </w:trPr>
        <w:tc>
          <w:tcPr>
            <w:tcW w:w="899" w:type="dxa"/>
          </w:tcPr>
          <w:p w:rsidR="00AC2C87" w:rsidRPr="00E6719C" w:rsidRDefault="00AC2C87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E6719C" w:rsidRDefault="00AC2C87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C2C87" w:rsidRPr="00E6719C" w:rsidRDefault="00AC2C87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CD6A44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E6719C" w:rsidTr="00A95420">
        <w:trPr>
          <w:jc w:val="center"/>
        </w:trPr>
        <w:tc>
          <w:tcPr>
            <w:tcW w:w="899" w:type="dxa"/>
          </w:tcPr>
          <w:p w:rsidR="005661A8" w:rsidRPr="00E6719C" w:rsidRDefault="005661A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E6719C" w:rsidRDefault="005661A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5661A8" w:rsidRPr="00E6719C" w:rsidRDefault="005661A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067D44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E6719C" w:rsidTr="00A95420">
        <w:trPr>
          <w:jc w:val="center"/>
        </w:trPr>
        <w:tc>
          <w:tcPr>
            <w:tcW w:w="899" w:type="dxa"/>
          </w:tcPr>
          <w:p w:rsidR="00E44848" w:rsidRPr="00E6719C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E6719C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="00DF41E9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E6719C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E6719C" w:rsidRDefault="00E44848" w:rsidP="00E44848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Conversation Management Package</w:t>
      </w:r>
      <w:bookmarkEnd w:id="54"/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5" w:name="_Toc391909324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55"/>
    </w:p>
    <w:p w:rsidR="00FA7A7F" w:rsidRPr="00E6719C" w:rsidRDefault="001C5E03" w:rsidP="00FA7A7F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3E5AACA5" wp14:editId="379E072A">
            <wp:extent cx="5580380" cy="4832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E6719C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11: Class diagram Conversation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1"/>
        <w:gridCol w:w="3047"/>
        <w:gridCol w:w="4845"/>
      </w:tblGrid>
      <w:tr w:rsidR="00FA7A7F" w:rsidRPr="00E6719C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391909325"/>
      <w:proofErr w:type="spellStart"/>
      <w:r w:rsidRPr="00E6719C">
        <w:rPr>
          <w:rFonts w:ascii="Times New Roman" w:hAnsi="Times New Roman" w:cs="Times New Roman"/>
          <w:sz w:val="22"/>
          <w:szCs w:val="22"/>
        </w:rPr>
        <w:lastRenderedPageBreak/>
        <w:t>Model_Conversation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6"/>
    </w:p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851" w:type="dxa"/>
          </w:tcPr>
          <w:p w:rsidR="00FA7A7F" w:rsidRPr="00E6719C" w:rsidRDefault="001C5E03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E6719C" w:rsidTr="00360B34">
        <w:trPr>
          <w:jc w:val="center"/>
        </w:trPr>
        <w:tc>
          <w:tcPr>
            <w:tcW w:w="557" w:type="dxa"/>
          </w:tcPr>
          <w:p w:rsidR="00EC6D59" w:rsidRPr="00E6719C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61" w:type="dxa"/>
          </w:tcPr>
          <w:p w:rsidR="00EC6D59" w:rsidRPr="00E6719C" w:rsidRDefault="00EC6D5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EC6D59" w:rsidRPr="00E6719C" w:rsidRDefault="00EC6D5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C6D59" w:rsidRPr="00E6719C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C6D59" w:rsidRPr="00E6719C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C6D59" w:rsidRPr="00E6719C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3619"/>
        <w:gridCol w:w="4387"/>
      </w:tblGrid>
      <w:tr w:rsidR="00FA7A7F" w:rsidRPr="00E6719C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E6719C" w:rsidRDefault="00FA7A7F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="00360B34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proofErr w:type="spellEnd"/>
            <w:r w:rsidR="00360B34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E41E9B">
        <w:trPr>
          <w:jc w:val="center"/>
        </w:trPr>
        <w:tc>
          <w:tcPr>
            <w:tcW w:w="534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26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ConversationController</w:t>
      </w:r>
      <w:bookmarkEnd w:id="57"/>
      <w:proofErr w:type="spellEnd"/>
    </w:p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3943"/>
        <w:gridCol w:w="3720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7A7F" w:rsidRPr="00E6719C" w:rsidRDefault="00FA7A7F" w:rsidP="00FA7A7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58" w:name="_Toc391909311"/>
      <w:r w:rsidRPr="00E6719C">
        <w:rPr>
          <w:rFonts w:ascii="Times New Roman" w:hAnsi="Times New Roman" w:cs="Times New Roman"/>
          <w:i w:val="0"/>
          <w:sz w:val="24"/>
          <w:szCs w:val="24"/>
        </w:rPr>
        <w:t>Video Package</w:t>
      </w:r>
      <w:bookmarkEnd w:id="58"/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9" w:name="_Toc391909312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59"/>
    </w:p>
    <w:p w:rsidR="00FA7A7F" w:rsidRPr="00E6719C" w:rsidRDefault="00FA7A7F" w:rsidP="00FA7A7F">
      <w:pPr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4485AC33" wp14:editId="572C077A">
            <wp:extent cx="5476875" cy="4781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E6719C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12: Class diagram Video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3018"/>
        <w:gridCol w:w="4872"/>
      </w:tblGrid>
      <w:tr w:rsidR="00FA7A7F" w:rsidRPr="00E6719C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0" w:name="_Toc391909313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Model_Video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0"/>
    </w:p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321"/>
        <w:gridCol w:w="812"/>
        <w:gridCol w:w="1077"/>
        <w:gridCol w:w="1077"/>
        <w:gridCol w:w="3700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391909314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VideoController</w:t>
      </w:r>
      <w:bookmarkEnd w:id="61"/>
      <w:proofErr w:type="spellEnd"/>
    </w:p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Video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Video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2A1671" w:rsidRPr="00E6719C" w:rsidRDefault="002A1671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E6719C">
        <w:rPr>
          <w:rFonts w:ascii="Times New Roman" w:hAnsi="Times New Roman" w:cs="Times New Roman"/>
          <w:i w:val="0"/>
          <w:sz w:val="24"/>
          <w:szCs w:val="24"/>
        </w:rPr>
        <w:t>TrainingListening</w:t>
      </w:r>
      <w:proofErr w:type="spellEnd"/>
      <w:r w:rsidRPr="00E6719C">
        <w:rPr>
          <w:rFonts w:ascii="Times New Roman" w:hAnsi="Times New Roman" w:cs="Times New Roman"/>
          <w:i w:val="0"/>
          <w:sz w:val="24"/>
          <w:szCs w:val="24"/>
        </w:rPr>
        <w:t xml:space="preserve"> Package</w:t>
      </w:r>
      <w:bookmarkEnd w:id="53"/>
    </w:p>
    <w:p w:rsidR="00047731" w:rsidRPr="00E6719C" w:rsidRDefault="00047731" w:rsidP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391909308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62"/>
    </w:p>
    <w:p w:rsidR="00047731" w:rsidRPr="00E6719C" w:rsidRDefault="00E62E2B" w:rsidP="00047731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6CD9F161" wp14:editId="000E0A75">
            <wp:extent cx="5580380" cy="443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E6719C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047731" w:rsidRPr="00E6719C"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="00047731" w:rsidRPr="00E6719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1"/>
        <w:gridCol w:w="3080"/>
        <w:gridCol w:w="4812"/>
      </w:tblGrid>
      <w:tr w:rsidR="00BA30B6" w:rsidRPr="00E6719C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E6719C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E6719C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E6719C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E6719C" w:rsidTr="00BA30B6">
        <w:trPr>
          <w:jc w:val="center"/>
        </w:trPr>
        <w:tc>
          <w:tcPr>
            <w:tcW w:w="64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E6719C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BA30B6">
        <w:trPr>
          <w:jc w:val="center"/>
        </w:trPr>
        <w:tc>
          <w:tcPr>
            <w:tcW w:w="64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E6719C" w:rsidRDefault="000359B4" w:rsidP="00047731">
      <w:pPr>
        <w:ind w:left="0"/>
        <w:rPr>
          <w:rFonts w:ascii="Times New Roman" w:hAnsi="Times New Roman" w:cs="Times New Roman"/>
        </w:rPr>
      </w:pPr>
    </w:p>
    <w:p w:rsidR="00047731" w:rsidRPr="00E6719C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391909309"/>
      <w:proofErr w:type="spellStart"/>
      <w:r w:rsidRPr="00E6719C">
        <w:rPr>
          <w:rFonts w:ascii="Times New Roman" w:hAnsi="Times New Roman" w:cs="Times New Roman"/>
          <w:sz w:val="22"/>
          <w:szCs w:val="22"/>
        </w:rPr>
        <w:lastRenderedPageBreak/>
        <w:t>Model_TraniningListening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3"/>
    </w:p>
    <w:p w:rsidR="00047731" w:rsidRPr="00E6719C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649"/>
        <w:gridCol w:w="944"/>
        <w:gridCol w:w="1077"/>
        <w:gridCol w:w="944"/>
        <w:gridCol w:w="2372"/>
      </w:tblGrid>
      <w:tr w:rsidR="00047731" w:rsidRPr="00E6719C" w:rsidTr="000A0C28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992" w:type="dxa"/>
          </w:tcPr>
          <w:p w:rsidR="00BA30B6" w:rsidRPr="00E6719C" w:rsidRDefault="000A0C28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BA30B6" w:rsidRPr="00E6719C" w:rsidRDefault="00BA30B6" w:rsidP="000A0C2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</w:t>
            </w:r>
            <w:r w:rsidR="000A0C28" w:rsidRPr="00E6719C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  <w:proofErr w:type="spellEnd"/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E6719C" w:rsidTr="000A0C28">
        <w:trPr>
          <w:jc w:val="center"/>
        </w:trPr>
        <w:tc>
          <w:tcPr>
            <w:tcW w:w="557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0A0C28" w:rsidRPr="00E6719C" w:rsidRDefault="000A0C28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0A0C28" w:rsidRPr="00E6719C" w:rsidRDefault="000A0C28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E6719C" w:rsidTr="000A0C28">
        <w:trPr>
          <w:jc w:val="center"/>
        </w:trPr>
        <w:tc>
          <w:tcPr>
            <w:tcW w:w="557" w:type="dxa"/>
          </w:tcPr>
          <w:p w:rsidR="00BA30B6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812" w:type="dxa"/>
          </w:tcPr>
          <w:p w:rsidR="00BA30B6" w:rsidRPr="00E6719C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2" w:type="dxa"/>
          </w:tcPr>
          <w:p w:rsidR="00BA30B6" w:rsidRPr="00E6719C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E6719C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E6719C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4019"/>
        <w:gridCol w:w="3987"/>
      </w:tblGrid>
      <w:tr w:rsidR="00047731" w:rsidRPr="00E6719C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047731" w:rsidRPr="00E6719C" w:rsidRDefault="00047731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E6719C" w:rsidTr="00E41E9B">
        <w:trPr>
          <w:jc w:val="center"/>
        </w:trPr>
        <w:tc>
          <w:tcPr>
            <w:tcW w:w="534" w:type="dxa"/>
          </w:tcPr>
          <w:p w:rsidR="00047731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47731" w:rsidRPr="00E6719C" w:rsidTr="00E41E9B">
        <w:trPr>
          <w:jc w:val="center"/>
        </w:trPr>
        <w:tc>
          <w:tcPr>
            <w:tcW w:w="534" w:type="dxa"/>
          </w:tcPr>
          <w:p w:rsidR="00047731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47731" w:rsidRPr="00E6719C" w:rsidTr="00E41E9B">
        <w:trPr>
          <w:jc w:val="center"/>
        </w:trPr>
        <w:tc>
          <w:tcPr>
            <w:tcW w:w="534" w:type="dxa"/>
          </w:tcPr>
          <w:p w:rsidR="00047731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E6719C" w:rsidTr="00E41E9B">
        <w:trPr>
          <w:jc w:val="center"/>
        </w:trPr>
        <w:tc>
          <w:tcPr>
            <w:tcW w:w="534" w:type="dxa"/>
          </w:tcPr>
          <w:p w:rsidR="000A0C28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E6719C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47731" w:rsidRPr="00E6719C" w:rsidRDefault="00047731" w:rsidP="000359B4">
      <w:pPr>
        <w:ind w:left="0"/>
        <w:rPr>
          <w:rFonts w:ascii="Times New Roman" w:hAnsi="Times New Roman" w:cs="Times New Roman"/>
        </w:rPr>
      </w:pPr>
    </w:p>
    <w:p w:rsidR="00047731" w:rsidRPr="00E6719C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4" w:name="_Toc391909310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TrainingListeningController</w:t>
      </w:r>
      <w:bookmarkEnd w:id="64"/>
      <w:proofErr w:type="spellEnd"/>
    </w:p>
    <w:p w:rsidR="00047731" w:rsidRPr="00E6719C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047731" w:rsidRPr="00E6719C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E6719C" w:rsidTr="00762896">
        <w:trPr>
          <w:jc w:val="center"/>
        </w:trPr>
        <w:tc>
          <w:tcPr>
            <w:tcW w:w="557" w:type="dxa"/>
          </w:tcPr>
          <w:p w:rsidR="00047731" w:rsidRPr="00E6719C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E6719C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047731" w:rsidRPr="00E6719C" w:rsidTr="000A0C28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047731" w:rsidRPr="00E6719C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E6719C" w:rsidTr="000A0C28">
        <w:trPr>
          <w:jc w:val="center"/>
        </w:trPr>
        <w:tc>
          <w:tcPr>
            <w:tcW w:w="899" w:type="dxa"/>
          </w:tcPr>
          <w:p w:rsidR="00047731" w:rsidRPr="00E6719C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E6719C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E6719C" w:rsidTr="000A0C28">
        <w:trPr>
          <w:jc w:val="center"/>
        </w:trPr>
        <w:tc>
          <w:tcPr>
            <w:tcW w:w="899" w:type="dxa"/>
          </w:tcPr>
          <w:p w:rsidR="000A0C28" w:rsidRPr="00E6719C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E6719C" w:rsidRDefault="000A0C28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E6719C" w:rsidTr="000A0C28">
        <w:trPr>
          <w:jc w:val="center"/>
        </w:trPr>
        <w:tc>
          <w:tcPr>
            <w:tcW w:w="899" w:type="dxa"/>
          </w:tcPr>
          <w:p w:rsidR="00047731" w:rsidRPr="00E6719C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E6719C" w:rsidTr="000A0C28">
        <w:trPr>
          <w:jc w:val="center"/>
        </w:trPr>
        <w:tc>
          <w:tcPr>
            <w:tcW w:w="899" w:type="dxa"/>
          </w:tcPr>
          <w:p w:rsidR="00047731" w:rsidRPr="00E6719C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E6719C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A30B6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E6719C" w:rsidTr="000A0C28">
        <w:trPr>
          <w:jc w:val="center"/>
        </w:trPr>
        <w:tc>
          <w:tcPr>
            <w:tcW w:w="899" w:type="dxa"/>
          </w:tcPr>
          <w:p w:rsidR="000A0C28" w:rsidRPr="00E6719C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E6719C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E6719C" w:rsidRDefault="00047731" w:rsidP="00047731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bookmarkStart w:id="65" w:name="_Toc391909327"/>
      <w:bookmarkStart w:id="66" w:name="_Toc391909315"/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>Test Management Package</w:t>
      </w:r>
      <w:bookmarkEnd w:id="65"/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7" w:name="_Toc391909328"/>
      <w:r w:rsidRPr="00E6719C">
        <w:rPr>
          <w:rFonts w:ascii="Times New Roman" w:hAnsi="Times New Roman" w:cs="Times New Roman"/>
          <w:sz w:val="22"/>
          <w:szCs w:val="22"/>
        </w:rPr>
        <w:t>Class diagram</w:t>
      </w:r>
      <w:bookmarkEnd w:id="67"/>
    </w:p>
    <w:p w:rsidR="00FA7A7F" w:rsidRPr="00E6719C" w:rsidRDefault="00DC4B1A" w:rsidP="00FA7A7F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6CBE9C17" wp14:editId="67770920">
            <wp:extent cx="5580380" cy="5375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E6719C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14: Class diagram Test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4"/>
        <w:gridCol w:w="2996"/>
        <w:gridCol w:w="4893"/>
      </w:tblGrid>
      <w:tr w:rsidR="00FA7A7F" w:rsidRPr="00E6719C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6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391909329"/>
      <w:proofErr w:type="spellStart"/>
      <w:r w:rsidRPr="00E6719C">
        <w:rPr>
          <w:rFonts w:ascii="Times New Roman" w:hAnsi="Times New Roman" w:cs="Times New Roman"/>
          <w:sz w:val="22"/>
          <w:szCs w:val="22"/>
        </w:rPr>
        <w:lastRenderedPageBreak/>
        <w:t>Model_Test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8"/>
    </w:p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FA7A7F" w:rsidRPr="00E6719C" w:rsidRDefault="00E62E2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6719C" w:rsidRDefault="00E41E9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Test_title</w:t>
            </w:r>
            <w:proofErr w:type="spellEnd"/>
          </w:p>
        </w:tc>
        <w:tc>
          <w:tcPr>
            <w:tcW w:w="851" w:type="dxa"/>
          </w:tcPr>
          <w:p w:rsidR="00FA7A7F" w:rsidRPr="00E6719C" w:rsidRDefault="00E41E9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E41E9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E6719C" w:rsidTr="00360B34">
        <w:trPr>
          <w:jc w:val="center"/>
        </w:trPr>
        <w:tc>
          <w:tcPr>
            <w:tcW w:w="557" w:type="dxa"/>
          </w:tcPr>
          <w:p w:rsidR="00E41E9B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E41E9B" w:rsidRPr="00E6719C" w:rsidRDefault="00E41E9B" w:rsidP="00E6719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E41E9B" w:rsidRPr="00E6719C" w:rsidRDefault="00E41E9B" w:rsidP="00E6719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41E9B" w:rsidRPr="00E6719C" w:rsidRDefault="00E41E9B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41E9B" w:rsidRPr="00E6719C" w:rsidRDefault="00E41E9B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41E9B" w:rsidRPr="00E6719C" w:rsidRDefault="00E41E9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6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FA7A7F" w:rsidRPr="00E6719C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2311"/>
        <w:gridCol w:w="5695"/>
      </w:tblGrid>
      <w:tr w:rsidR="00FA7A7F" w:rsidRPr="00E6719C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43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439" w:type="dxa"/>
          </w:tcPr>
          <w:p w:rsidR="00FA7A7F" w:rsidRPr="00E6719C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E6719C" w:rsidTr="00360B34">
        <w:trPr>
          <w:jc w:val="center"/>
        </w:trPr>
        <w:tc>
          <w:tcPr>
            <w:tcW w:w="53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439" w:type="dxa"/>
          </w:tcPr>
          <w:p w:rsidR="00FA7A7F" w:rsidRPr="00E6719C" w:rsidRDefault="00FA7A7F" w:rsidP="001322E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="001322E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</w:t>
            </w:r>
            <w:proofErr w:type="spellEnd"/>
            <w:r w:rsidR="001322E2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E6719C" w:rsidRDefault="00FA7A7F" w:rsidP="00FA7A7F">
      <w:pPr>
        <w:ind w:left="0"/>
        <w:rPr>
          <w:rFonts w:ascii="Times New Roman" w:hAnsi="Times New Roman" w:cs="Times New Roman"/>
        </w:rPr>
      </w:pPr>
    </w:p>
    <w:p w:rsidR="00FA7A7F" w:rsidRPr="00E6719C" w:rsidRDefault="00FA7A7F" w:rsidP="00FA7A7F">
      <w:pPr>
        <w:ind w:left="0"/>
        <w:rPr>
          <w:rFonts w:ascii="Times New Roman" w:hAnsi="Times New Roman" w:cs="Times New Roman"/>
        </w:rPr>
      </w:pPr>
    </w:p>
    <w:p w:rsidR="00FA7A7F" w:rsidRPr="00E6719C" w:rsidRDefault="00FA7A7F" w:rsidP="00FA7A7F">
      <w:pPr>
        <w:ind w:left="0"/>
        <w:rPr>
          <w:rFonts w:ascii="Times New Roman" w:hAnsi="Times New Roman" w:cs="Times New Roman"/>
        </w:rPr>
      </w:pPr>
    </w:p>
    <w:p w:rsidR="00FA7A7F" w:rsidRPr="00E6719C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391909330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TestController</w:t>
      </w:r>
      <w:bookmarkEnd w:id="69"/>
      <w:proofErr w:type="spellEnd"/>
    </w:p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E6719C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557" w:type="dxa"/>
          </w:tcPr>
          <w:p w:rsidR="00FA7A7F" w:rsidRPr="00E6719C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E6719C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FA7A7F" w:rsidRPr="00E6719C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E6719C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E6719C" w:rsidTr="00360B34">
        <w:trPr>
          <w:jc w:val="center"/>
        </w:trPr>
        <w:tc>
          <w:tcPr>
            <w:tcW w:w="899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E6719C" w:rsidTr="00360B34">
        <w:trPr>
          <w:jc w:val="center"/>
        </w:trPr>
        <w:tc>
          <w:tcPr>
            <w:tcW w:w="899" w:type="dxa"/>
          </w:tcPr>
          <w:p w:rsidR="00FA7A7F" w:rsidRPr="00E6719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</w:t>
            </w:r>
            <w:r w:rsidR="00DC4B1A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E6719C" w:rsidTr="00360B34">
        <w:trPr>
          <w:jc w:val="center"/>
        </w:trPr>
        <w:tc>
          <w:tcPr>
            <w:tcW w:w="899" w:type="dxa"/>
          </w:tcPr>
          <w:p w:rsidR="00DC4B1A" w:rsidRPr="00E6719C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E6719C" w:rsidRDefault="00DC4B1A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E6719C" w:rsidRDefault="00DC4B1A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E6719C" w:rsidRDefault="00FA7A7F" w:rsidP="00FA7A7F">
      <w:pPr>
        <w:rPr>
          <w:rFonts w:ascii="Times New Roman" w:hAnsi="Times New Roman" w:cs="Times New Roman"/>
        </w:rPr>
      </w:pPr>
    </w:p>
    <w:p w:rsidR="002A1671" w:rsidRPr="00E6719C" w:rsidRDefault="002A1671">
      <w:pPr>
        <w:pStyle w:val="Heading2"/>
        <w:rPr>
          <w:rFonts w:ascii="Times New Roman" w:hAnsi="Times New Roman" w:cs="Times New Roman"/>
          <w:i w:val="0"/>
          <w:sz w:val="24"/>
          <w:szCs w:val="24"/>
        </w:rPr>
      </w:pPr>
      <w:r w:rsidRPr="00E6719C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Contact </w:t>
      </w:r>
      <w:r w:rsidR="00427FB4" w:rsidRPr="00E6719C">
        <w:rPr>
          <w:rFonts w:ascii="Times New Roman" w:hAnsi="Times New Roman" w:cs="Times New Roman"/>
          <w:i w:val="0"/>
          <w:sz w:val="24"/>
          <w:szCs w:val="24"/>
        </w:rPr>
        <w:t xml:space="preserve">management </w:t>
      </w:r>
      <w:r w:rsidRPr="00E6719C">
        <w:rPr>
          <w:rFonts w:ascii="Times New Roman" w:hAnsi="Times New Roman" w:cs="Times New Roman"/>
          <w:i w:val="0"/>
          <w:sz w:val="24"/>
          <w:szCs w:val="24"/>
        </w:rPr>
        <w:t>Package</w:t>
      </w:r>
      <w:bookmarkEnd w:id="66"/>
    </w:p>
    <w:p w:rsidR="001D446D" w:rsidRPr="00442884" w:rsidRDefault="001D446D" w:rsidP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391909316"/>
      <w:r w:rsidRPr="00442884">
        <w:rPr>
          <w:rFonts w:ascii="Times New Roman" w:hAnsi="Times New Roman" w:cs="Times New Roman"/>
          <w:sz w:val="22"/>
          <w:szCs w:val="22"/>
        </w:rPr>
        <w:t>Class diagram</w:t>
      </w:r>
      <w:bookmarkEnd w:id="70"/>
    </w:p>
    <w:p w:rsidR="001D446D" w:rsidRPr="00E6719C" w:rsidRDefault="0030787E" w:rsidP="001A4398">
      <w:pPr>
        <w:ind w:left="0"/>
        <w:rPr>
          <w:rFonts w:ascii="Times New Roman" w:hAnsi="Times New Roman" w:cs="Times New Roman"/>
        </w:rPr>
      </w:pPr>
      <w:r w:rsidRPr="00E6719C">
        <w:rPr>
          <w:rFonts w:ascii="Times New Roman" w:hAnsi="Times New Roman" w:cs="Times New Roman"/>
          <w:noProof/>
          <w:snapToGrid/>
          <w:lang w:eastAsia="ja-JP"/>
        </w:rPr>
        <w:drawing>
          <wp:inline distT="0" distB="0" distL="0" distR="0" wp14:anchorId="01B34AE5" wp14:editId="564CF594">
            <wp:extent cx="5580380" cy="4196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E6719C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E6719C"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E6719C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2"/>
        <w:gridCol w:w="3028"/>
        <w:gridCol w:w="4863"/>
      </w:tblGrid>
      <w:tr w:rsidR="001D446D" w:rsidRPr="00E6719C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762896">
        <w:trPr>
          <w:jc w:val="center"/>
        </w:trPr>
        <w:tc>
          <w:tcPr>
            <w:tcW w:w="647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E6719C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762896">
        <w:trPr>
          <w:jc w:val="center"/>
        </w:trPr>
        <w:tc>
          <w:tcPr>
            <w:tcW w:w="647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E6719C" w:rsidRDefault="001D446D" w:rsidP="001D446D">
      <w:pPr>
        <w:rPr>
          <w:rFonts w:ascii="Times New Roman" w:hAnsi="Times New Roman" w:cs="Times New Roman"/>
        </w:rPr>
      </w:pPr>
    </w:p>
    <w:p w:rsidR="001D446D" w:rsidRPr="00E6719C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391909317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Model_Contact</w:t>
      </w:r>
      <w:proofErr w:type="spellEnd"/>
      <w:r w:rsidRPr="00E6719C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1"/>
    </w:p>
    <w:p w:rsidR="001D446D" w:rsidRPr="00E6719C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812"/>
        <w:gridCol w:w="1077"/>
        <w:gridCol w:w="1209"/>
        <w:gridCol w:w="3036"/>
      </w:tblGrid>
      <w:tr w:rsidR="001D446D" w:rsidRPr="00E6719C" w:rsidTr="001D446D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Contact_id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Contact_email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Contact_content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Contact_type</w:t>
            </w:r>
            <w:proofErr w:type="spellEnd"/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E6719C" w:rsidTr="001D446D">
        <w:trPr>
          <w:jc w:val="center"/>
        </w:trPr>
        <w:tc>
          <w:tcPr>
            <w:tcW w:w="557" w:type="dxa"/>
          </w:tcPr>
          <w:p w:rsidR="00427FB4" w:rsidRPr="00E6719C" w:rsidRDefault="00427FB4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427FB4" w:rsidRPr="00E6719C" w:rsidRDefault="00427FB4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Contact_reply</w:t>
            </w:r>
            <w:proofErr w:type="spellEnd"/>
          </w:p>
        </w:tc>
        <w:tc>
          <w:tcPr>
            <w:tcW w:w="851" w:type="dxa"/>
          </w:tcPr>
          <w:p w:rsidR="00427FB4" w:rsidRPr="00E6719C" w:rsidRDefault="00427FB4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E6719C" w:rsidTr="001D446D">
        <w:trPr>
          <w:jc w:val="center"/>
        </w:trPr>
        <w:tc>
          <w:tcPr>
            <w:tcW w:w="557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Pr="00E6719C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Contact_ status</w:t>
            </w:r>
          </w:p>
        </w:tc>
        <w:tc>
          <w:tcPr>
            <w:tcW w:w="851" w:type="dxa"/>
          </w:tcPr>
          <w:p w:rsidR="001D446D" w:rsidRPr="00E6719C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="001D446D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E6719C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1D446D" w:rsidRPr="00E6719C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762896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1D446D" w:rsidRPr="00E6719C" w:rsidTr="00762896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E6719C" w:rsidTr="00762896">
        <w:trPr>
          <w:jc w:val="center"/>
        </w:trPr>
        <w:tc>
          <w:tcPr>
            <w:tcW w:w="899" w:type="dxa"/>
          </w:tcPr>
          <w:p w:rsidR="0030787E" w:rsidRPr="00E6719C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E6719C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E6719C" w:rsidTr="00762896">
        <w:trPr>
          <w:jc w:val="center"/>
        </w:trPr>
        <w:tc>
          <w:tcPr>
            <w:tcW w:w="899" w:type="dxa"/>
          </w:tcPr>
          <w:p w:rsidR="0030787E" w:rsidRPr="00E6719C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E6719C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</w:t>
            </w:r>
            <w:proofErr w:type="spellEnd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E6719C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1D446D" w:rsidRPr="00E6719C" w:rsidRDefault="001D446D" w:rsidP="001D446D">
      <w:pPr>
        <w:rPr>
          <w:rFonts w:ascii="Times New Roman" w:hAnsi="Times New Roman" w:cs="Times New Roman"/>
        </w:rPr>
      </w:pPr>
    </w:p>
    <w:p w:rsidR="001D446D" w:rsidRPr="00E6719C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2" w:name="_Toc391909318"/>
      <w:proofErr w:type="spellStart"/>
      <w:r w:rsidRPr="00E6719C">
        <w:rPr>
          <w:rFonts w:ascii="Times New Roman" w:hAnsi="Times New Roman" w:cs="Times New Roman"/>
          <w:sz w:val="22"/>
          <w:szCs w:val="22"/>
        </w:rPr>
        <w:t>ContactController</w:t>
      </w:r>
      <w:bookmarkEnd w:id="72"/>
      <w:proofErr w:type="spellEnd"/>
    </w:p>
    <w:p w:rsidR="001D446D" w:rsidRPr="00E6719C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1D446D" w:rsidRPr="00E6719C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762896">
        <w:trPr>
          <w:jc w:val="center"/>
        </w:trPr>
        <w:tc>
          <w:tcPr>
            <w:tcW w:w="557" w:type="dxa"/>
          </w:tcPr>
          <w:p w:rsidR="001D446D" w:rsidRPr="00E6719C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E6719C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E6719C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675"/>
        <w:gridCol w:w="3987"/>
      </w:tblGrid>
      <w:tr w:rsidR="001D446D" w:rsidRPr="00E6719C" w:rsidTr="00427FB4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1D446D" w:rsidRPr="00E6719C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E6719C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E6719C" w:rsidTr="00427FB4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  <w:proofErr w:type="spellEnd"/>
          </w:p>
        </w:tc>
        <w:tc>
          <w:tcPr>
            <w:tcW w:w="4218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E6719C" w:rsidTr="00427FB4">
        <w:trPr>
          <w:jc w:val="center"/>
        </w:trPr>
        <w:tc>
          <w:tcPr>
            <w:tcW w:w="899" w:type="dxa"/>
          </w:tcPr>
          <w:p w:rsidR="001D446D" w:rsidRPr="00E6719C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E6719C" w:rsidTr="00427FB4">
        <w:trPr>
          <w:jc w:val="center"/>
        </w:trPr>
        <w:tc>
          <w:tcPr>
            <w:tcW w:w="899" w:type="dxa"/>
          </w:tcPr>
          <w:p w:rsidR="00427FB4" w:rsidRPr="00E6719C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E6719C" w:rsidTr="00427FB4">
        <w:trPr>
          <w:jc w:val="center"/>
        </w:trPr>
        <w:tc>
          <w:tcPr>
            <w:tcW w:w="899" w:type="dxa"/>
          </w:tcPr>
          <w:p w:rsidR="00427FB4" w:rsidRPr="00E6719C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E6719C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6719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E6719C" w:rsidRDefault="001D446D" w:rsidP="001D446D">
      <w:pPr>
        <w:rPr>
          <w:rFonts w:ascii="Times New Roman" w:hAnsi="Times New Roman" w:cs="Times New Roman"/>
        </w:rPr>
      </w:pPr>
    </w:p>
    <w:p w:rsidR="00C40B3D" w:rsidRPr="00E6719C" w:rsidRDefault="00F944E8">
      <w:pPr>
        <w:pStyle w:val="Heading1"/>
        <w:rPr>
          <w:rFonts w:ascii="Times New Roman" w:hAnsi="Times New Roman" w:cs="Times New Roman"/>
          <w:color w:val="800000"/>
          <w:sz w:val="28"/>
          <w:szCs w:val="28"/>
          <w:lang w:eastAsia="ja-JP"/>
        </w:rPr>
      </w:pPr>
      <w:bookmarkStart w:id="73" w:name="_Toc391909331"/>
      <w:r w:rsidRPr="00E6719C">
        <w:rPr>
          <w:rFonts w:ascii="Times New Roman" w:hAnsi="Times New Roman" w:cs="Times New Roman"/>
          <w:color w:val="800000"/>
          <w:sz w:val="28"/>
          <w:szCs w:val="28"/>
          <w:lang w:eastAsia="ja-JP"/>
        </w:rPr>
        <w:lastRenderedPageBreak/>
        <w:t>M</w:t>
      </w:r>
      <w:r w:rsidR="00635082" w:rsidRPr="00E6719C">
        <w:rPr>
          <w:rFonts w:ascii="Times New Roman" w:hAnsi="Times New Roman" w:cs="Times New Roman"/>
          <w:color w:val="800000"/>
          <w:sz w:val="28"/>
          <w:szCs w:val="28"/>
          <w:lang w:eastAsia="ja-JP"/>
        </w:rPr>
        <w:t>VC model</w:t>
      </w:r>
      <w:bookmarkEnd w:id="73"/>
      <w:r w:rsidR="00635082" w:rsidRPr="00E6719C">
        <w:rPr>
          <w:rFonts w:ascii="Times New Roman" w:hAnsi="Times New Roman" w:cs="Times New Roman"/>
          <w:color w:val="800000"/>
          <w:sz w:val="28"/>
          <w:szCs w:val="28"/>
          <w:lang w:eastAsia="ja-JP"/>
        </w:rPr>
        <w:t xml:space="preserve"> </w:t>
      </w:r>
    </w:p>
    <w:p w:rsidR="00635082" w:rsidRPr="00E6719C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76060F" wp14:editId="07D34F62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E6719C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E6719C">
        <w:rPr>
          <w:rFonts w:ascii="Times New Roman" w:hAnsi="Times New Roman" w:cs="Times New Roman"/>
          <w:b/>
          <w:i/>
          <w:sz w:val="22"/>
          <w:szCs w:val="22"/>
          <w:lang w:eastAsia="ja-JP"/>
        </w:rPr>
        <w:t xml:space="preserve">Figure 6: MVC </w:t>
      </w:r>
      <w:bookmarkStart w:id="74" w:name="_GoBack"/>
      <w:bookmarkEnd w:id="74"/>
      <w:r w:rsidRPr="00E6719C">
        <w:rPr>
          <w:rFonts w:ascii="Times New Roman" w:hAnsi="Times New Roman" w:cs="Times New Roman"/>
          <w:b/>
          <w:i/>
          <w:sz w:val="22"/>
          <w:szCs w:val="22"/>
          <w:lang w:eastAsia="ja-JP"/>
        </w:rPr>
        <w:t>Model</w:t>
      </w:r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E6719C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E6719C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E6719C" w:rsidSect="00E6719C">
      <w:headerReference w:type="default" r:id="rId26"/>
      <w:footerReference w:type="default" r:id="rId27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76B3" w:rsidRDefault="00F976B3">
      <w:r>
        <w:separator/>
      </w:r>
    </w:p>
  </w:endnote>
  <w:endnote w:type="continuationSeparator" w:id="0">
    <w:p w:rsidR="00F976B3" w:rsidRDefault="00F97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Helvetica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19C" w:rsidRDefault="00E6719C" w:rsidP="00531325">
    <w:pPr>
      <w:pStyle w:val="Footer"/>
      <w:framePr w:wrap="around"/>
      <w:ind w:right="400"/>
      <w:jc w:val="left"/>
    </w:pPr>
    <w:r w:rsidRPr="009E408B">
      <w:t>07be-BM/PM/HDCV/FSOFT</w:t>
    </w:r>
    <w:r>
      <w:t xml:space="preserve"> v1/3</w:t>
    </w:r>
    <w:r>
      <w:ptab w:relativeTo="margin" w:alignment="center" w:leader="none"/>
    </w:r>
    <w:r>
      <w:t xml:space="preserve">                Internal use</w:t>
    </w: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42884">
      <w:rPr>
        <w:rStyle w:val="PageNumber"/>
      </w:rPr>
      <w:t>47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42884">
      <w:rPr>
        <w:rStyle w:val="PageNumber"/>
      </w:rPr>
      <w:t>47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76B3" w:rsidRDefault="00F976B3">
      <w:r>
        <w:separator/>
      </w:r>
    </w:p>
  </w:footnote>
  <w:footnote w:type="continuationSeparator" w:id="0">
    <w:p w:rsidR="00F976B3" w:rsidRDefault="00F976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19C" w:rsidRDefault="00E6719C" w:rsidP="00DA0A63">
    <w:pPr>
      <w:pStyle w:val="Header"/>
      <w:ind w:left="0"/>
      <w:rPr>
        <w:lang w:eastAsia="ja-JP"/>
      </w:rPr>
    </w:pPr>
    <w:r>
      <w:t xml:space="preserve">VNBD – </w:t>
    </w:r>
    <w:r>
      <w:rPr>
        <w:rFonts w:hint="eastAsia"/>
        <w:lang w:eastAsia="ja-JP"/>
      </w:rPr>
      <w:t>Class Design</w:t>
    </w:r>
    <w:r>
      <w:tab/>
      <w:t xml:space="preserve">  </w:t>
    </w:r>
    <w:r>
      <w:tab/>
    </w:r>
    <w:r>
      <w:tab/>
    </w:r>
    <w:r>
      <w:tab/>
    </w:r>
    <w:r>
      <w:tab/>
    </w:r>
    <w:r>
      <w:tab/>
    </w:r>
    <w:r>
      <w:tab/>
      <w:t xml:space="preserve">                   </w:t>
    </w:r>
    <w:r>
      <w:rPr>
        <w:rFonts w:hint="eastAsia"/>
        <w:lang w:eastAsia="ja-JP"/>
      </w:rPr>
      <w:t xml:space="preserve">           </w:t>
    </w:r>
    <w:r>
      <w:t>v</w:t>
    </w:r>
    <w:r>
      <w:rPr>
        <w:rFonts w:hint="eastAsia"/>
        <w:lang w:eastAsia="ja-JP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4899"/>
    <w:rsid w:val="00047731"/>
    <w:rsid w:val="000676D8"/>
    <w:rsid w:val="00067D44"/>
    <w:rsid w:val="0007504A"/>
    <w:rsid w:val="0009221B"/>
    <w:rsid w:val="000A0C28"/>
    <w:rsid w:val="000B2E99"/>
    <w:rsid w:val="000C4162"/>
    <w:rsid w:val="000D199F"/>
    <w:rsid w:val="000D21FD"/>
    <w:rsid w:val="000D3D7F"/>
    <w:rsid w:val="000D4114"/>
    <w:rsid w:val="000E275E"/>
    <w:rsid w:val="001067E7"/>
    <w:rsid w:val="001322E2"/>
    <w:rsid w:val="00133BE8"/>
    <w:rsid w:val="00135BFC"/>
    <w:rsid w:val="00143B04"/>
    <w:rsid w:val="001523F3"/>
    <w:rsid w:val="001555BD"/>
    <w:rsid w:val="001703EF"/>
    <w:rsid w:val="00172724"/>
    <w:rsid w:val="001864B1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5984"/>
    <w:rsid w:val="0022306C"/>
    <w:rsid w:val="00230502"/>
    <w:rsid w:val="0025193E"/>
    <w:rsid w:val="002535B2"/>
    <w:rsid w:val="0026007E"/>
    <w:rsid w:val="00261EC5"/>
    <w:rsid w:val="002665B3"/>
    <w:rsid w:val="00276B6D"/>
    <w:rsid w:val="00282622"/>
    <w:rsid w:val="00284E52"/>
    <w:rsid w:val="00290D03"/>
    <w:rsid w:val="00291622"/>
    <w:rsid w:val="002A1417"/>
    <w:rsid w:val="002A1671"/>
    <w:rsid w:val="002B4AC8"/>
    <w:rsid w:val="002B6E68"/>
    <w:rsid w:val="002B7EB0"/>
    <w:rsid w:val="002D25CA"/>
    <w:rsid w:val="00304EAD"/>
    <w:rsid w:val="00305F68"/>
    <w:rsid w:val="0030787E"/>
    <w:rsid w:val="00315153"/>
    <w:rsid w:val="00342499"/>
    <w:rsid w:val="00360B34"/>
    <w:rsid w:val="0038087F"/>
    <w:rsid w:val="00382E99"/>
    <w:rsid w:val="003C366D"/>
    <w:rsid w:val="003E711F"/>
    <w:rsid w:val="00401E02"/>
    <w:rsid w:val="00403730"/>
    <w:rsid w:val="00427FB4"/>
    <w:rsid w:val="00442884"/>
    <w:rsid w:val="004604CC"/>
    <w:rsid w:val="00476924"/>
    <w:rsid w:val="004F38ED"/>
    <w:rsid w:val="00501364"/>
    <w:rsid w:val="00506D82"/>
    <w:rsid w:val="0050761A"/>
    <w:rsid w:val="00515464"/>
    <w:rsid w:val="00531325"/>
    <w:rsid w:val="00552C1C"/>
    <w:rsid w:val="0056175A"/>
    <w:rsid w:val="005658FA"/>
    <w:rsid w:val="005661A8"/>
    <w:rsid w:val="00571A8B"/>
    <w:rsid w:val="00583F66"/>
    <w:rsid w:val="005A21BD"/>
    <w:rsid w:val="005C78A1"/>
    <w:rsid w:val="005D78DC"/>
    <w:rsid w:val="005E4B42"/>
    <w:rsid w:val="0061179E"/>
    <w:rsid w:val="006230DB"/>
    <w:rsid w:val="00635082"/>
    <w:rsid w:val="00646F96"/>
    <w:rsid w:val="00647D84"/>
    <w:rsid w:val="00681558"/>
    <w:rsid w:val="006A63DF"/>
    <w:rsid w:val="006E2EC3"/>
    <w:rsid w:val="006F3EF0"/>
    <w:rsid w:val="006F6ED3"/>
    <w:rsid w:val="00703A58"/>
    <w:rsid w:val="00715EC4"/>
    <w:rsid w:val="00724682"/>
    <w:rsid w:val="0073743E"/>
    <w:rsid w:val="007412CB"/>
    <w:rsid w:val="00751F53"/>
    <w:rsid w:val="00756B03"/>
    <w:rsid w:val="00762896"/>
    <w:rsid w:val="007822B4"/>
    <w:rsid w:val="00792FE5"/>
    <w:rsid w:val="007A2221"/>
    <w:rsid w:val="007A36E1"/>
    <w:rsid w:val="007A6742"/>
    <w:rsid w:val="007B0AA7"/>
    <w:rsid w:val="007E279B"/>
    <w:rsid w:val="00800C6B"/>
    <w:rsid w:val="008070EA"/>
    <w:rsid w:val="00814F18"/>
    <w:rsid w:val="00817ABA"/>
    <w:rsid w:val="00836805"/>
    <w:rsid w:val="00844B23"/>
    <w:rsid w:val="00845FC9"/>
    <w:rsid w:val="0085424C"/>
    <w:rsid w:val="00887A2B"/>
    <w:rsid w:val="008B3560"/>
    <w:rsid w:val="008F3269"/>
    <w:rsid w:val="00916B78"/>
    <w:rsid w:val="009260F2"/>
    <w:rsid w:val="00935173"/>
    <w:rsid w:val="009826C9"/>
    <w:rsid w:val="009828F3"/>
    <w:rsid w:val="00990234"/>
    <w:rsid w:val="009A6176"/>
    <w:rsid w:val="009B3805"/>
    <w:rsid w:val="009D2795"/>
    <w:rsid w:val="009D5388"/>
    <w:rsid w:val="009E0F53"/>
    <w:rsid w:val="009E36D9"/>
    <w:rsid w:val="00A01B0B"/>
    <w:rsid w:val="00A04DF5"/>
    <w:rsid w:val="00A07175"/>
    <w:rsid w:val="00A135A2"/>
    <w:rsid w:val="00A177A1"/>
    <w:rsid w:val="00A27184"/>
    <w:rsid w:val="00A27410"/>
    <w:rsid w:val="00A40A37"/>
    <w:rsid w:val="00A5722E"/>
    <w:rsid w:val="00A73E5D"/>
    <w:rsid w:val="00A836E2"/>
    <w:rsid w:val="00A84B69"/>
    <w:rsid w:val="00A95420"/>
    <w:rsid w:val="00AA351D"/>
    <w:rsid w:val="00AB22A3"/>
    <w:rsid w:val="00AB47C2"/>
    <w:rsid w:val="00AC2C87"/>
    <w:rsid w:val="00B07628"/>
    <w:rsid w:val="00B17AE1"/>
    <w:rsid w:val="00B21F6A"/>
    <w:rsid w:val="00B24F58"/>
    <w:rsid w:val="00B30FA3"/>
    <w:rsid w:val="00B323AB"/>
    <w:rsid w:val="00B42B31"/>
    <w:rsid w:val="00B468F7"/>
    <w:rsid w:val="00B60341"/>
    <w:rsid w:val="00B64A28"/>
    <w:rsid w:val="00B8022E"/>
    <w:rsid w:val="00B8526E"/>
    <w:rsid w:val="00B87739"/>
    <w:rsid w:val="00BA30B6"/>
    <w:rsid w:val="00BD3B0C"/>
    <w:rsid w:val="00BE6CF5"/>
    <w:rsid w:val="00BF6FC3"/>
    <w:rsid w:val="00C1691C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2C63"/>
    <w:rsid w:val="00CA0F1D"/>
    <w:rsid w:val="00CB27F4"/>
    <w:rsid w:val="00CC1CE4"/>
    <w:rsid w:val="00CC6E18"/>
    <w:rsid w:val="00CD1103"/>
    <w:rsid w:val="00CD6A44"/>
    <w:rsid w:val="00CE3169"/>
    <w:rsid w:val="00D60122"/>
    <w:rsid w:val="00D61759"/>
    <w:rsid w:val="00D74D95"/>
    <w:rsid w:val="00D8662A"/>
    <w:rsid w:val="00DA0A63"/>
    <w:rsid w:val="00DC4B1A"/>
    <w:rsid w:val="00DE0CD5"/>
    <w:rsid w:val="00DE7C94"/>
    <w:rsid w:val="00DF1408"/>
    <w:rsid w:val="00DF2B55"/>
    <w:rsid w:val="00DF41E9"/>
    <w:rsid w:val="00E27164"/>
    <w:rsid w:val="00E343F8"/>
    <w:rsid w:val="00E37D51"/>
    <w:rsid w:val="00E41E9B"/>
    <w:rsid w:val="00E44848"/>
    <w:rsid w:val="00E44AF4"/>
    <w:rsid w:val="00E44EEC"/>
    <w:rsid w:val="00E55D48"/>
    <w:rsid w:val="00E62E2B"/>
    <w:rsid w:val="00E6719C"/>
    <w:rsid w:val="00E80D73"/>
    <w:rsid w:val="00E85623"/>
    <w:rsid w:val="00E869FC"/>
    <w:rsid w:val="00E95F6E"/>
    <w:rsid w:val="00E963B0"/>
    <w:rsid w:val="00EA6A0E"/>
    <w:rsid w:val="00EC174C"/>
    <w:rsid w:val="00EC6D59"/>
    <w:rsid w:val="00ED5F1A"/>
    <w:rsid w:val="00EF0504"/>
    <w:rsid w:val="00F13198"/>
    <w:rsid w:val="00F6084E"/>
    <w:rsid w:val="00F64603"/>
    <w:rsid w:val="00F67284"/>
    <w:rsid w:val="00F67CF7"/>
    <w:rsid w:val="00F75CF1"/>
    <w:rsid w:val="00F7637B"/>
    <w:rsid w:val="00F944E8"/>
    <w:rsid w:val="00F976B3"/>
    <w:rsid w:val="00FA7A7F"/>
    <w:rsid w:val="00FB3753"/>
    <w:rsid w:val="00FC5923"/>
    <w:rsid w:val="00FE2B56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E6719C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647140-A87D-4DAB-B477-06CD1CC07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1738</TotalTime>
  <Pages>47</Pages>
  <Words>3731</Words>
  <Characters>21273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24955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NgocTuan</cp:lastModifiedBy>
  <cp:revision>231</cp:revision>
  <cp:lastPrinted>1900-12-31T17:00:00Z</cp:lastPrinted>
  <dcterms:created xsi:type="dcterms:W3CDTF">2013-10-01T03:47:00Z</dcterms:created>
  <dcterms:modified xsi:type="dcterms:W3CDTF">2014-08-15T03:51:00Z</dcterms:modified>
</cp:coreProperties>
</file>