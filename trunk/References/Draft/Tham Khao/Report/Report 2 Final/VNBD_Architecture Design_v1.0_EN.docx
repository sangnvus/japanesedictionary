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vsd" ContentType="application/vnd.visio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047" w:rsidRPr="0080766B" w:rsidRDefault="00816047">
      <w:pPr>
        <w:pStyle w:val="NormalTB"/>
        <w:widowControl w:val="0"/>
        <w:spacing w:before="120"/>
        <w:rPr>
          <w:rFonts w:ascii="Arial" w:hAnsi="Arial" w:cs="Arial"/>
          <w:snapToGrid w:val="0"/>
          <w:lang w:val="en-US"/>
        </w:rPr>
      </w:pPr>
      <w:bookmarkStart w:id="0" w:name="_GoBack"/>
      <w:bookmarkStart w:id="1" w:name="_Toc465677962"/>
      <w:bookmarkStart w:id="2" w:name="_Toc467738734"/>
      <w:bookmarkEnd w:id="0"/>
    </w:p>
    <w:p w:rsidR="00816047" w:rsidRPr="0080766B" w:rsidRDefault="00414807">
      <w:pPr>
        <w:pStyle w:val="NormalTB"/>
        <w:spacing w:before="120"/>
        <w:rPr>
          <w:rFonts w:ascii="Arial" w:hAnsi="Arial" w:cs="Arial"/>
          <w:lang w:val="en-US"/>
        </w:rPr>
      </w:pPr>
      <w:r w:rsidRPr="0080766B">
        <w:rPr>
          <w:rFonts w:ascii="Arial" w:hAnsi="Arial" w:cs="Arial"/>
          <w:noProof/>
          <w:lang w:val="en-US" w:eastAsia="ja-JP"/>
        </w:rPr>
        <w:drawing>
          <wp:inline distT="0" distB="0" distL="0" distR="0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5A4A23">
      <w:pPr>
        <w:pStyle w:val="NormalTB"/>
        <w:spacing w:before="120"/>
        <w:jc w:val="left"/>
        <w:rPr>
          <w:rFonts w:ascii="Arial" w:hAnsi="Arial" w:cs="Arial"/>
          <w:lang w:val="en-US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721B35" w:rsidP="00816047">
      <w:pPr>
        <w:pStyle w:val="HeadingBig"/>
        <w:rPr>
          <w:rFonts w:ascii="Arial" w:hAnsi="Arial" w:cs="Arial"/>
          <w:lang w:eastAsia="ja-JP"/>
        </w:rPr>
      </w:pPr>
      <w:r w:rsidRPr="0080766B">
        <w:rPr>
          <w:rFonts w:ascii="Arial" w:hAnsi="Arial" w:cs="Arial"/>
        </w:rPr>
        <w:t>VOLUNTARY NONE</w:t>
      </w:r>
      <w:r w:rsidRPr="0080766B">
        <w:rPr>
          <w:rFonts w:ascii="Arial" w:hAnsi="Arial" w:cs="Arial"/>
          <w:lang w:eastAsia="ja-JP"/>
        </w:rPr>
        <w:t xml:space="preserve"> </w:t>
      </w:r>
      <w:r w:rsidR="00B30377" w:rsidRPr="0080766B">
        <w:rPr>
          <w:rFonts w:ascii="Arial" w:hAnsi="Arial" w:cs="Arial"/>
        </w:rPr>
        <w:t>REMUNERATED BLOOD DONATION</w:t>
      </w:r>
    </w:p>
    <w:p w:rsidR="00473C48" w:rsidRPr="0080766B" w:rsidRDefault="00473C48" w:rsidP="00816047">
      <w:pPr>
        <w:pStyle w:val="HeadingBig"/>
        <w:rPr>
          <w:rFonts w:ascii="Arial" w:hAnsi="Arial" w:cs="Arial"/>
          <w:lang w:eastAsia="ja-JP"/>
        </w:rPr>
      </w:pPr>
    </w:p>
    <w:p w:rsidR="00816047" w:rsidRPr="0080766B" w:rsidRDefault="00816047" w:rsidP="00816047">
      <w:pPr>
        <w:pStyle w:val="HeadingBig"/>
        <w:rPr>
          <w:rFonts w:ascii="Arial" w:hAnsi="Arial" w:cs="Arial"/>
        </w:rPr>
      </w:pPr>
      <w:r w:rsidRPr="0080766B">
        <w:rPr>
          <w:rFonts w:ascii="Arial" w:hAnsi="Arial" w:cs="Arial"/>
        </w:rPr>
        <w:t>Architecture</w:t>
      </w:r>
      <w:r w:rsidR="00AC2BDB" w:rsidRPr="0080766B">
        <w:rPr>
          <w:rFonts w:ascii="Arial" w:hAnsi="Arial" w:cs="Arial"/>
        </w:rPr>
        <w:t xml:space="preserve"> Design</w:t>
      </w: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D30655">
      <w:pPr>
        <w:pStyle w:val="NormalT"/>
        <w:jc w:val="center"/>
        <w:rPr>
          <w:rFonts w:ascii="Arial" w:hAnsi="Arial"/>
          <w:b/>
          <w:sz w:val="24"/>
          <w:szCs w:val="24"/>
        </w:rPr>
      </w:pPr>
      <w:r w:rsidRPr="0080766B">
        <w:rPr>
          <w:rFonts w:ascii="Arial" w:hAnsi="Arial"/>
          <w:b/>
          <w:sz w:val="24"/>
          <w:szCs w:val="24"/>
        </w:rPr>
        <w:t xml:space="preserve">Project Code: </w:t>
      </w:r>
      <w:r w:rsidR="001E0362" w:rsidRPr="0080766B">
        <w:rPr>
          <w:rFonts w:ascii="Arial" w:hAnsi="Arial"/>
          <w:b/>
          <w:sz w:val="24"/>
          <w:szCs w:val="24"/>
        </w:rPr>
        <w:t>VNBD</w:t>
      </w:r>
    </w:p>
    <w:p w:rsidR="00816047" w:rsidRPr="0080766B" w:rsidRDefault="00721B35" w:rsidP="00D30655">
      <w:pPr>
        <w:pStyle w:val="NormalT"/>
        <w:jc w:val="center"/>
        <w:rPr>
          <w:rFonts w:ascii="Arial" w:hAnsi="Arial"/>
          <w:b/>
          <w:sz w:val="24"/>
          <w:szCs w:val="24"/>
          <w:lang w:eastAsia="ja-JP"/>
        </w:rPr>
      </w:pPr>
      <w:r w:rsidRPr="0080766B">
        <w:rPr>
          <w:rFonts w:ascii="Arial" w:hAnsi="Arial"/>
          <w:b/>
          <w:sz w:val="24"/>
          <w:szCs w:val="24"/>
        </w:rPr>
        <w:t>Document Code: VNBD</w:t>
      </w:r>
      <w:r w:rsidRPr="0080766B">
        <w:rPr>
          <w:rFonts w:ascii="Arial" w:hAnsi="Arial"/>
          <w:b/>
          <w:sz w:val="24"/>
          <w:szCs w:val="24"/>
          <w:lang w:eastAsia="ja-JP"/>
        </w:rPr>
        <w:t xml:space="preserve">_ </w:t>
      </w:r>
      <w:r w:rsidR="00130386" w:rsidRPr="0080766B">
        <w:rPr>
          <w:rFonts w:ascii="Arial" w:hAnsi="Arial"/>
          <w:b/>
          <w:sz w:val="24"/>
          <w:szCs w:val="24"/>
        </w:rPr>
        <w:t>Architect</w:t>
      </w:r>
      <w:r w:rsidRPr="0080766B">
        <w:rPr>
          <w:rFonts w:ascii="Arial" w:hAnsi="Arial"/>
          <w:b/>
          <w:sz w:val="24"/>
          <w:szCs w:val="24"/>
          <w:lang w:eastAsia="ja-JP"/>
        </w:rPr>
        <w:t xml:space="preserve">ure </w:t>
      </w:r>
      <w:r w:rsidR="00F213EF" w:rsidRPr="0080766B">
        <w:rPr>
          <w:rFonts w:ascii="Arial" w:hAnsi="Arial"/>
          <w:b/>
          <w:sz w:val="24"/>
          <w:szCs w:val="24"/>
        </w:rPr>
        <w:t>Design</w:t>
      </w:r>
      <w:r w:rsidR="00473C48" w:rsidRPr="0080766B">
        <w:rPr>
          <w:rFonts w:ascii="Arial" w:hAnsi="Arial"/>
          <w:b/>
          <w:sz w:val="24"/>
          <w:szCs w:val="24"/>
          <w:lang w:eastAsia="ja-JP"/>
        </w:rPr>
        <w:t>_v1.0</w:t>
      </w:r>
      <w:r w:rsidRPr="0080766B">
        <w:rPr>
          <w:rFonts w:ascii="Arial" w:hAnsi="Arial"/>
          <w:b/>
          <w:sz w:val="24"/>
          <w:szCs w:val="24"/>
          <w:lang w:eastAsia="ja-JP"/>
        </w:rPr>
        <w:t>_EN</w:t>
      </w:r>
    </w:p>
    <w:p w:rsidR="00816047" w:rsidRPr="0080766B" w:rsidRDefault="00816047" w:rsidP="00117223">
      <w:pPr>
        <w:pStyle w:val="NormalT"/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  <w:lang w:eastAsia="ja-JP"/>
        </w:rPr>
      </w:pPr>
    </w:p>
    <w:p w:rsidR="00721B35" w:rsidRPr="0080766B" w:rsidRDefault="00721B35" w:rsidP="00117223">
      <w:pPr>
        <w:rPr>
          <w:rFonts w:ascii="Arial" w:hAnsi="Arial"/>
          <w:lang w:eastAsia="ja-JP"/>
        </w:rPr>
      </w:pPr>
    </w:p>
    <w:p w:rsidR="00721B35" w:rsidRPr="0080766B" w:rsidRDefault="00721B35" w:rsidP="00117223">
      <w:pPr>
        <w:rPr>
          <w:rFonts w:ascii="Arial" w:hAnsi="Arial"/>
          <w:lang w:eastAsia="ja-JP"/>
        </w:rPr>
      </w:pPr>
    </w:p>
    <w:p w:rsidR="00816047" w:rsidRPr="0080766B" w:rsidRDefault="00C61614">
      <w:pPr>
        <w:pStyle w:val="NormalTB"/>
        <w:widowControl w:val="0"/>
        <w:spacing w:before="120"/>
        <w:rPr>
          <w:rFonts w:ascii="Arial" w:hAnsi="Arial" w:cs="Arial"/>
          <w:b/>
          <w:snapToGrid w:val="0"/>
          <w:sz w:val="22"/>
          <w:szCs w:val="22"/>
          <w:lang w:val="en-US"/>
        </w:rPr>
      </w:pPr>
      <w:r w:rsidRPr="0080766B">
        <w:rPr>
          <w:rFonts w:ascii="Arial" w:hAnsi="Arial" w:cs="Arial"/>
          <w:b/>
          <w:snapToGrid w:val="0"/>
          <w:sz w:val="22"/>
          <w:szCs w:val="22"/>
          <w:lang w:val="en-US"/>
        </w:rPr>
        <w:t xml:space="preserve">Ha </w:t>
      </w:r>
      <w:r w:rsidRPr="0080766B">
        <w:rPr>
          <w:rFonts w:ascii="Arial" w:hAnsi="Arial" w:cs="Arial"/>
          <w:b/>
          <w:snapToGrid w:val="0"/>
          <w:sz w:val="22"/>
          <w:szCs w:val="22"/>
          <w:lang w:val="vi-VN"/>
        </w:rPr>
        <w:t>Noi</w:t>
      </w:r>
      <w:r w:rsidR="00816047" w:rsidRPr="0080766B">
        <w:rPr>
          <w:rFonts w:ascii="Arial" w:hAnsi="Arial" w:cs="Arial"/>
          <w:b/>
          <w:snapToGrid w:val="0"/>
          <w:sz w:val="22"/>
          <w:szCs w:val="22"/>
          <w:lang w:val="en-US"/>
        </w:rPr>
        <w:t xml:space="preserve">, </w:t>
      </w:r>
      <w:r w:rsidRPr="0080766B">
        <w:rPr>
          <w:rFonts w:ascii="Arial" w:hAnsi="Arial" w:cs="Arial"/>
          <w:b/>
          <w:snapToGrid w:val="0"/>
          <w:sz w:val="22"/>
          <w:szCs w:val="22"/>
          <w:lang w:val="en-US"/>
        </w:rPr>
        <w:t>25/09/2013</w:t>
      </w: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pStyle w:val="NormalH"/>
      </w:pPr>
      <w:r w:rsidRPr="0080766B">
        <w:lastRenderedPageBreak/>
        <w:t>Record of change</w:t>
      </w: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  <w:r w:rsidRPr="0080766B">
        <w:rPr>
          <w:rFonts w:ascii="Arial" w:hAnsi="Arial"/>
        </w:rPr>
        <w:t>*A - Added M - Modified D - Deleted</w:t>
      </w:r>
    </w:p>
    <w:tbl>
      <w:tblPr>
        <w:tblW w:w="95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302"/>
        <w:gridCol w:w="2235"/>
        <w:gridCol w:w="1170"/>
        <w:gridCol w:w="3330"/>
        <w:gridCol w:w="1530"/>
      </w:tblGrid>
      <w:tr w:rsidR="00816047" w:rsidRPr="0080766B" w:rsidTr="0055074E">
        <w:trPr>
          <w:jc w:val="center"/>
        </w:trPr>
        <w:tc>
          <w:tcPr>
            <w:tcW w:w="1302" w:type="dxa"/>
            <w:shd w:val="clear" w:color="auto" w:fill="FFE8E1"/>
          </w:tcPr>
          <w:p w:rsidR="00816047" w:rsidRPr="0080766B" w:rsidRDefault="00816047" w:rsidP="00117223">
            <w:pPr>
              <w:pStyle w:val="HeadingLv1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Effective Date</w:t>
            </w:r>
          </w:p>
        </w:tc>
        <w:tc>
          <w:tcPr>
            <w:tcW w:w="2235" w:type="dxa"/>
            <w:shd w:val="clear" w:color="auto" w:fill="FFE8E1"/>
          </w:tcPr>
          <w:p w:rsidR="00816047" w:rsidRPr="0080766B" w:rsidRDefault="00816047" w:rsidP="00117223">
            <w:pPr>
              <w:pStyle w:val="HeadingLv1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Changed Items</w:t>
            </w:r>
          </w:p>
        </w:tc>
        <w:tc>
          <w:tcPr>
            <w:tcW w:w="1170" w:type="dxa"/>
            <w:shd w:val="clear" w:color="auto" w:fill="FFE8E1"/>
          </w:tcPr>
          <w:p w:rsidR="00816047" w:rsidRPr="0080766B" w:rsidRDefault="00816047" w:rsidP="00117223">
            <w:pPr>
              <w:pStyle w:val="HeadingLv1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A*</w:t>
            </w:r>
            <w:r w:rsidRPr="0080766B">
              <w:rPr>
                <w:rFonts w:ascii="Arial" w:hAnsi="Arial" w:cs="Arial"/>
              </w:rPr>
              <w:br/>
              <w:t>M, D</w:t>
            </w:r>
          </w:p>
        </w:tc>
        <w:tc>
          <w:tcPr>
            <w:tcW w:w="3330" w:type="dxa"/>
            <w:shd w:val="clear" w:color="auto" w:fill="FFE8E1"/>
          </w:tcPr>
          <w:p w:rsidR="00816047" w:rsidRPr="0080766B" w:rsidRDefault="00816047" w:rsidP="00117223">
            <w:pPr>
              <w:pStyle w:val="HeadingLv1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:rsidR="00816047" w:rsidRPr="0080766B" w:rsidRDefault="00816047" w:rsidP="00117223">
            <w:pPr>
              <w:pStyle w:val="HeadingLv1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New Version</w:t>
            </w: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9B7A2C" w:rsidP="00117223">
            <w:pPr>
              <w:pStyle w:val="Bang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25/09</w:t>
            </w:r>
            <w:r w:rsidR="007428C7" w:rsidRPr="0080766B">
              <w:rPr>
                <w:rFonts w:ascii="Arial" w:hAnsi="Arial" w:cs="Arial"/>
              </w:rPr>
              <w:t>/2013</w:t>
            </w: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9B7A2C" w:rsidP="00117223">
            <w:pPr>
              <w:pStyle w:val="Bang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A</w:t>
            </w:r>
          </w:p>
        </w:tc>
        <w:tc>
          <w:tcPr>
            <w:tcW w:w="3330" w:type="dxa"/>
          </w:tcPr>
          <w:p w:rsidR="00816047" w:rsidRPr="0080766B" w:rsidRDefault="00473C48" w:rsidP="00473C48">
            <w:pPr>
              <w:pStyle w:val="Bang"/>
              <w:jc w:val="left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Add new</w:t>
            </w:r>
          </w:p>
        </w:tc>
        <w:tc>
          <w:tcPr>
            <w:tcW w:w="1530" w:type="dxa"/>
          </w:tcPr>
          <w:p w:rsidR="00816047" w:rsidRPr="0080766B" w:rsidRDefault="00473C48" w:rsidP="00117223">
            <w:pPr>
              <w:pStyle w:val="Bang"/>
              <w:rPr>
                <w:rFonts w:ascii="Arial" w:hAnsi="Arial" w:cs="Arial"/>
                <w:lang w:eastAsia="ja-JP"/>
              </w:rPr>
            </w:pPr>
            <w:r w:rsidRPr="0080766B">
              <w:rPr>
                <w:rFonts w:ascii="Arial" w:hAnsi="Arial" w:cs="Arial"/>
                <w:lang w:eastAsia="ja-JP"/>
              </w:rPr>
              <w:t>v0.1</w:t>
            </w: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473C48" w:rsidP="00117223">
            <w:pPr>
              <w:pStyle w:val="Bang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2</w:t>
            </w:r>
            <w:r w:rsidRPr="0080766B">
              <w:rPr>
                <w:rFonts w:ascii="Arial" w:hAnsi="Arial" w:cs="Arial"/>
                <w:lang w:eastAsia="ja-JP"/>
              </w:rPr>
              <w:t>0</w:t>
            </w:r>
            <w:r w:rsidR="004C5848" w:rsidRPr="0080766B">
              <w:rPr>
                <w:rFonts w:ascii="Arial" w:hAnsi="Arial" w:cs="Arial"/>
              </w:rPr>
              <w:t>/10/2013</w:t>
            </w:r>
          </w:p>
        </w:tc>
        <w:tc>
          <w:tcPr>
            <w:tcW w:w="2235" w:type="dxa"/>
          </w:tcPr>
          <w:p w:rsidR="00816047" w:rsidRPr="0080766B" w:rsidRDefault="00473C48" w:rsidP="00117223">
            <w:pPr>
              <w:pStyle w:val="Bang"/>
              <w:rPr>
                <w:rFonts w:ascii="Arial" w:hAnsi="Arial" w:cs="Arial"/>
                <w:lang w:eastAsia="ja-JP"/>
              </w:rPr>
            </w:pPr>
            <w:r w:rsidRPr="0080766B">
              <w:rPr>
                <w:rFonts w:ascii="Arial" w:hAnsi="Arial" w:cs="Arial"/>
                <w:lang w:eastAsia="ja-JP"/>
              </w:rPr>
              <w:t>Deployment View</w:t>
            </w:r>
          </w:p>
        </w:tc>
        <w:tc>
          <w:tcPr>
            <w:tcW w:w="1170" w:type="dxa"/>
          </w:tcPr>
          <w:p w:rsidR="00816047" w:rsidRPr="0080766B" w:rsidRDefault="004C5848" w:rsidP="00117223">
            <w:pPr>
              <w:pStyle w:val="Bang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M</w:t>
            </w:r>
          </w:p>
        </w:tc>
        <w:tc>
          <w:tcPr>
            <w:tcW w:w="3330" w:type="dxa"/>
          </w:tcPr>
          <w:p w:rsidR="00816047" w:rsidRPr="0080766B" w:rsidRDefault="00497B89" w:rsidP="00473C48">
            <w:pPr>
              <w:pStyle w:val="Bang"/>
              <w:jc w:val="left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Modify deployment view</w:t>
            </w:r>
          </w:p>
        </w:tc>
        <w:tc>
          <w:tcPr>
            <w:tcW w:w="1530" w:type="dxa"/>
          </w:tcPr>
          <w:p w:rsidR="00816047" w:rsidRPr="0080766B" w:rsidRDefault="00473C48" w:rsidP="00117223">
            <w:pPr>
              <w:pStyle w:val="Bang"/>
              <w:rPr>
                <w:rFonts w:ascii="Arial" w:hAnsi="Arial" w:cs="Arial"/>
                <w:lang w:eastAsia="ja-JP"/>
              </w:rPr>
            </w:pPr>
            <w:r w:rsidRPr="0080766B">
              <w:rPr>
                <w:rFonts w:ascii="Arial" w:hAnsi="Arial" w:cs="Arial"/>
                <w:lang w:eastAsia="ja-JP"/>
              </w:rPr>
              <w:t>v0.9</w:t>
            </w: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473C48" w:rsidP="00117223">
            <w:pPr>
              <w:pStyle w:val="Bang"/>
              <w:rPr>
                <w:rFonts w:ascii="Arial" w:hAnsi="Arial" w:cs="Arial"/>
                <w:lang w:eastAsia="ja-JP"/>
              </w:rPr>
            </w:pPr>
            <w:r w:rsidRPr="0080766B">
              <w:rPr>
                <w:rFonts w:ascii="Arial" w:hAnsi="Arial" w:cs="Arial"/>
                <w:lang w:eastAsia="ja-JP"/>
              </w:rPr>
              <w:t>26/10/2013</w:t>
            </w:r>
          </w:p>
        </w:tc>
        <w:tc>
          <w:tcPr>
            <w:tcW w:w="2235" w:type="dxa"/>
          </w:tcPr>
          <w:p w:rsidR="00816047" w:rsidRPr="0080766B" w:rsidRDefault="00473C48" w:rsidP="00117223">
            <w:pPr>
              <w:pStyle w:val="Bang"/>
              <w:rPr>
                <w:rFonts w:ascii="Arial" w:hAnsi="Arial" w:cs="Arial"/>
                <w:lang w:eastAsia="ja-JP"/>
              </w:rPr>
            </w:pPr>
            <w:r w:rsidRPr="0080766B">
              <w:rPr>
                <w:rFonts w:ascii="Arial" w:hAnsi="Arial" w:cs="Arial"/>
                <w:lang w:eastAsia="ja-JP"/>
              </w:rPr>
              <w:t>Sequence Diagram</w:t>
            </w:r>
          </w:p>
        </w:tc>
        <w:tc>
          <w:tcPr>
            <w:tcW w:w="1170" w:type="dxa"/>
          </w:tcPr>
          <w:p w:rsidR="00816047" w:rsidRPr="0080766B" w:rsidRDefault="00473C48" w:rsidP="00117223">
            <w:pPr>
              <w:pStyle w:val="Bang"/>
              <w:rPr>
                <w:rFonts w:ascii="Arial" w:hAnsi="Arial" w:cs="Arial"/>
                <w:lang w:eastAsia="ja-JP"/>
              </w:rPr>
            </w:pPr>
            <w:r w:rsidRPr="0080766B">
              <w:rPr>
                <w:rFonts w:ascii="Arial" w:hAnsi="Arial" w:cs="Arial"/>
                <w:lang w:eastAsia="ja-JP"/>
              </w:rPr>
              <w:t>M</w:t>
            </w:r>
          </w:p>
        </w:tc>
        <w:tc>
          <w:tcPr>
            <w:tcW w:w="3330" w:type="dxa"/>
          </w:tcPr>
          <w:p w:rsidR="00816047" w:rsidRPr="0080766B" w:rsidRDefault="00610FE0" w:rsidP="00473C48">
            <w:pPr>
              <w:pStyle w:val="Bang"/>
              <w:jc w:val="left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 xml:space="preserve">Modify </w:t>
            </w:r>
            <w:r w:rsidR="006551A3" w:rsidRPr="0080766B">
              <w:rPr>
                <w:rFonts w:ascii="Arial" w:hAnsi="Arial" w:cs="Arial"/>
              </w:rPr>
              <w:t>all s</w:t>
            </w:r>
            <w:r w:rsidRPr="0080766B">
              <w:rPr>
                <w:rFonts w:ascii="Arial" w:hAnsi="Arial" w:cs="Arial"/>
              </w:rPr>
              <w:t>equence diagram</w:t>
            </w:r>
          </w:p>
        </w:tc>
        <w:tc>
          <w:tcPr>
            <w:tcW w:w="1530" w:type="dxa"/>
          </w:tcPr>
          <w:p w:rsidR="00816047" w:rsidRPr="0080766B" w:rsidRDefault="001A73E9" w:rsidP="00117223">
            <w:pPr>
              <w:pStyle w:val="Bang"/>
              <w:rPr>
                <w:rFonts w:ascii="Arial" w:hAnsi="Arial" w:cs="Arial"/>
              </w:rPr>
            </w:pPr>
            <w:r w:rsidRPr="0080766B">
              <w:rPr>
                <w:rFonts w:ascii="Arial" w:hAnsi="Arial" w:cs="Arial"/>
              </w:rPr>
              <w:t>v1.0</w:t>
            </w: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  <w:tr w:rsidR="00816047" w:rsidRPr="0080766B" w:rsidTr="0055074E">
        <w:trPr>
          <w:jc w:val="center"/>
        </w:trPr>
        <w:tc>
          <w:tcPr>
            <w:tcW w:w="1302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2235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33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  <w:tc>
          <w:tcPr>
            <w:tcW w:w="1530" w:type="dxa"/>
          </w:tcPr>
          <w:p w:rsidR="00816047" w:rsidRPr="0080766B" w:rsidRDefault="00816047" w:rsidP="00117223">
            <w:pPr>
              <w:pStyle w:val="Bang"/>
              <w:rPr>
                <w:rFonts w:ascii="Arial" w:hAnsi="Arial" w:cs="Arial"/>
              </w:rPr>
            </w:pPr>
          </w:p>
        </w:tc>
      </w:tr>
    </w:tbl>
    <w:p w:rsidR="00473C48" w:rsidRPr="0080766B" w:rsidRDefault="00473C48" w:rsidP="00FF7666">
      <w:pPr>
        <w:jc w:val="center"/>
        <w:rPr>
          <w:rFonts w:ascii="Arial" w:hAnsi="Arial"/>
          <w:lang w:eastAsia="ja-JP"/>
        </w:rPr>
      </w:pPr>
    </w:p>
    <w:p w:rsidR="00816047" w:rsidRPr="0080766B" w:rsidRDefault="00473C48" w:rsidP="00FF7666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>Table</w:t>
      </w:r>
      <w:r w:rsidR="0080766B" w:rsidRPr="0080766B">
        <w:rPr>
          <w:rFonts w:ascii="Arial" w:hAnsi="Arial"/>
          <w:lang w:eastAsia="ja-JP"/>
        </w:rPr>
        <w:t xml:space="preserve"> </w:t>
      </w:r>
      <w:r w:rsidR="0080766B" w:rsidRPr="0080766B">
        <w:rPr>
          <w:rFonts w:ascii="Arial" w:hAnsi="Arial"/>
        </w:rPr>
        <w:t>1</w:t>
      </w:r>
      <w:r w:rsidR="0080766B" w:rsidRPr="0080766B">
        <w:rPr>
          <w:rFonts w:ascii="Arial" w:hAnsi="Arial"/>
          <w:lang w:eastAsia="ja-JP"/>
        </w:rPr>
        <w:t>:</w:t>
      </w:r>
      <w:r w:rsidR="007C633D" w:rsidRPr="0080766B">
        <w:rPr>
          <w:rFonts w:ascii="Arial" w:hAnsi="Arial"/>
        </w:rPr>
        <w:t xml:space="preserve"> Record of change</w:t>
      </w:r>
    </w:p>
    <w:p w:rsidR="00816047" w:rsidRPr="0080766B" w:rsidRDefault="00816047" w:rsidP="00117223">
      <w:pPr>
        <w:pStyle w:val="NormalH"/>
      </w:pPr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End w:id="1"/>
      <w:bookmarkEnd w:id="2"/>
      <w:r w:rsidRPr="0080766B">
        <w:lastRenderedPageBreak/>
        <w:t>SIGNATURE PAGE</w:t>
      </w: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  <w:r w:rsidRPr="0080766B">
        <w:rPr>
          <w:rFonts w:ascii="Arial" w:hAnsi="Arial"/>
        </w:rPr>
        <w:t>ORIGINATOR:</w:t>
      </w:r>
      <w:r w:rsidR="00166533" w:rsidRPr="0080766B">
        <w:rPr>
          <w:rFonts w:ascii="Arial" w:hAnsi="Arial"/>
        </w:rPr>
        <w:tab/>
      </w:r>
      <w:r w:rsidR="00CD4220" w:rsidRPr="0080766B">
        <w:rPr>
          <w:rFonts w:ascii="Arial" w:hAnsi="Arial"/>
        </w:rPr>
        <w:tab/>
      </w:r>
      <w:r w:rsidR="007428C7" w:rsidRPr="0080766B">
        <w:rPr>
          <w:rFonts w:ascii="Arial" w:hAnsi="Arial"/>
        </w:rPr>
        <w:t>Le Huy Hoang</w:t>
      </w:r>
      <w:r w:rsidR="007428C7" w:rsidRPr="0080766B">
        <w:rPr>
          <w:rFonts w:ascii="Arial" w:hAnsi="Arial"/>
        </w:rPr>
        <w:tab/>
        <w:t xml:space="preserve"> </w:t>
      </w:r>
      <w:r w:rsidR="00166533" w:rsidRPr="0080766B">
        <w:rPr>
          <w:rFonts w:ascii="Arial" w:hAnsi="Arial"/>
        </w:rPr>
        <w:tab/>
      </w:r>
      <w:r w:rsidR="007428C7" w:rsidRPr="0080766B">
        <w:rPr>
          <w:rFonts w:ascii="Arial" w:hAnsi="Arial"/>
        </w:rPr>
        <w:t>25/09/2013</w:t>
      </w:r>
    </w:p>
    <w:p w:rsidR="00816047" w:rsidRPr="0080766B" w:rsidRDefault="00816047" w:rsidP="00117223">
      <w:pPr>
        <w:rPr>
          <w:rFonts w:ascii="Arial" w:hAnsi="Arial"/>
        </w:rPr>
      </w:pPr>
      <w:r w:rsidRPr="0080766B">
        <w:rPr>
          <w:rFonts w:ascii="Arial" w:hAnsi="Arial"/>
        </w:rPr>
        <w:tab/>
      </w:r>
      <w:r w:rsidR="00166533" w:rsidRPr="0080766B">
        <w:rPr>
          <w:rFonts w:ascii="Arial" w:hAnsi="Arial"/>
        </w:rPr>
        <w:tab/>
      </w:r>
      <w:r w:rsidR="00166533" w:rsidRPr="0080766B">
        <w:rPr>
          <w:rFonts w:ascii="Arial" w:hAnsi="Arial"/>
        </w:rPr>
        <w:tab/>
      </w:r>
      <w:r w:rsidR="00CD4220" w:rsidRPr="0080766B">
        <w:rPr>
          <w:rFonts w:ascii="Arial" w:hAnsi="Arial"/>
        </w:rPr>
        <w:t>Developer</w:t>
      </w: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</w:rPr>
      </w:pPr>
      <w:r w:rsidRPr="0080766B">
        <w:rPr>
          <w:rFonts w:ascii="Arial" w:hAnsi="Arial"/>
        </w:rPr>
        <w:t>REVIEWERS:</w:t>
      </w:r>
      <w:r w:rsidR="00166533" w:rsidRPr="0080766B">
        <w:rPr>
          <w:rFonts w:ascii="Arial" w:hAnsi="Arial"/>
        </w:rPr>
        <w:tab/>
      </w:r>
      <w:r w:rsidR="00166533" w:rsidRPr="0080766B">
        <w:rPr>
          <w:rFonts w:ascii="Arial" w:hAnsi="Arial"/>
        </w:rPr>
        <w:tab/>
        <w:t xml:space="preserve">Ngo Tran </w:t>
      </w:r>
      <w:r w:rsidR="00166533" w:rsidRPr="0080766B">
        <w:rPr>
          <w:rFonts w:ascii="Arial" w:hAnsi="Arial"/>
          <w:lang w:val="vi-VN"/>
        </w:rPr>
        <w:t>Linh</w:t>
      </w:r>
      <w:r w:rsidRPr="0080766B">
        <w:rPr>
          <w:rFonts w:ascii="Arial" w:hAnsi="Arial"/>
        </w:rPr>
        <w:tab/>
      </w:r>
      <w:r w:rsidR="00166533" w:rsidRPr="0080766B">
        <w:rPr>
          <w:rFonts w:ascii="Arial" w:hAnsi="Arial"/>
        </w:rPr>
        <w:tab/>
        <w:t>08/10/2013</w:t>
      </w:r>
    </w:p>
    <w:p w:rsidR="00816047" w:rsidRPr="0080766B" w:rsidRDefault="00816047" w:rsidP="00117223">
      <w:pPr>
        <w:rPr>
          <w:rFonts w:ascii="Arial" w:hAnsi="Arial"/>
        </w:rPr>
      </w:pPr>
      <w:r w:rsidRPr="0080766B">
        <w:rPr>
          <w:rFonts w:ascii="Arial" w:hAnsi="Arial"/>
        </w:rPr>
        <w:tab/>
      </w:r>
      <w:r w:rsidR="00166533" w:rsidRPr="0080766B">
        <w:rPr>
          <w:rFonts w:ascii="Arial" w:hAnsi="Arial"/>
        </w:rPr>
        <w:tab/>
      </w:r>
      <w:r w:rsidR="00166533" w:rsidRPr="0080766B">
        <w:rPr>
          <w:rFonts w:ascii="Arial" w:hAnsi="Arial"/>
        </w:rPr>
        <w:tab/>
        <w:t>PM</w:t>
      </w: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rPr>
          <w:rFonts w:ascii="Arial" w:hAnsi="Arial"/>
          <w:lang w:eastAsia="ja-JP"/>
        </w:rPr>
      </w:pPr>
      <w:r w:rsidRPr="0080766B">
        <w:rPr>
          <w:rFonts w:ascii="Arial" w:hAnsi="Arial"/>
        </w:rPr>
        <w:t>APPROVAL:</w:t>
      </w:r>
      <w:r w:rsidRPr="0080766B">
        <w:rPr>
          <w:rFonts w:ascii="Arial" w:hAnsi="Arial"/>
        </w:rPr>
        <w:tab/>
      </w:r>
      <w:r w:rsidR="00DD32F3" w:rsidRPr="0080766B">
        <w:rPr>
          <w:rFonts w:ascii="Arial" w:hAnsi="Arial"/>
        </w:rPr>
        <w:tab/>
        <w:t xml:space="preserve">Bui </w:t>
      </w:r>
      <w:r w:rsidR="00DD32F3" w:rsidRPr="0080766B">
        <w:rPr>
          <w:rFonts w:ascii="Arial" w:hAnsi="Arial"/>
          <w:lang w:val="vi-VN"/>
        </w:rPr>
        <w:t>Dinh</w:t>
      </w:r>
      <w:r w:rsidR="00DD32F3" w:rsidRPr="0080766B">
        <w:rPr>
          <w:rFonts w:ascii="Arial" w:hAnsi="Arial"/>
        </w:rPr>
        <w:t xml:space="preserve"> </w:t>
      </w:r>
      <w:r w:rsidR="00DD32F3" w:rsidRPr="0080766B">
        <w:rPr>
          <w:rFonts w:ascii="Arial" w:hAnsi="Arial"/>
          <w:lang w:val="vi-VN"/>
        </w:rPr>
        <w:t>Chien</w:t>
      </w:r>
      <w:r w:rsidRPr="0080766B">
        <w:rPr>
          <w:rFonts w:ascii="Arial" w:hAnsi="Arial"/>
        </w:rPr>
        <w:tab/>
      </w:r>
      <w:r w:rsidR="003F70C6" w:rsidRPr="0080766B">
        <w:rPr>
          <w:rFonts w:ascii="Arial" w:hAnsi="Arial"/>
        </w:rPr>
        <w:tab/>
      </w:r>
      <w:r w:rsidR="00473C48" w:rsidRPr="0080766B">
        <w:rPr>
          <w:rFonts w:ascii="Arial" w:hAnsi="Arial"/>
          <w:lang w:eastAsia="ja-JP"/>
        </w:rPr>
        <w:t>27/10/2013</w:t>
      </w:r>
    </w:p>
    <w:p w:rsidR="00816047" w:rsidRPr="0080766B" w:rsidRDefault="00816047" w:rsidP="00117223">
      <w:pPr>
        <w:rPr>
          <w:rFonts w:ascii="Arial" w:hAnsi="Arial"/>
        </w:rPr>
      </w:pPr>
      <w:r w:rsidRPr="0080766B">
        <w:rPr>
          <w:rFonts w:ascii="Arial" w:hAnsi="Arial"/>
        </w:rPr>
        <w:tab/>
      </w:r>
      <w:r w:rsidR="00DD32F3" w:rsidRPr="0080766B">
        <w:rPr>
          <w:rFonts w:ascii="Arial" w:hAnsi="Arial"/>
        </w:rPr>
        <w:tab/>
      </w:r>
      <w:r w:rsidR="00DD32F3" w:rsidRPr="0080766B">
        <w:rPr>
          <w:rFonts w:ascii="Arial" w:hAnsi="Arial"/>
        </w:rPr>
        <w:tab/>
        <w:t>Supervisor</w:t>
      </w:r>
    </w:p>
    <w:p w:rsidR="00816047" w:rsidRPr="0080766B" w:rsidRDefault="00816047" w:rsidP="00117223">
      <w:pPr>
        <w:pStyle w:val="NormalH"/>
        <w:rPr>
          <w:lang w:val="en-GB"/>
        </w:rPr>
      </w:pPr>
      <w:r w:rsidRPr="0080766B">
        <w:rPr>
          <w:lang w:val="en-GB"/>
        </w:rPr>
        <w:lastRenderedPageBreak/>
        <w:t>TABLE OF CONTENTS</w:t>
      </w:r>
    </w:p>
    <w:p w:rsidR="0080766B" w:rsidRPr="0080766B" w:rsidRDefault="00066FCC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r w:rsidRPr="0080766B">
        <w:rPr>
          <w:rFonts w:ascii="Arial" w:hAnsi="Arial"/>
          <w:lang w:val="en-GB"/>
        </w:rPr>
        <w:fldChar w:fldCharType="begin"/>
      </w:r>
      <w:r w:rsidR="001020E7" w:rsidRPr="0080766B">
        <w:rPr>
          <w:rFonts w:ascii="Arial" w:hAnsi="Arial"/>
          <w:lang w:val="en-GB"/>
        </w:rPr>
        <w:instrText xml:space="preserve"> TOC \o "1-3" \h \z </w:instrText>
      </w:r>
      <w:r w:rsidRPr="0080766B">
        <w:rPr>
          <w:rFonts w:ascii="Arial" w:hAnsi="Arial"/>
          <w:lang w:val="en-GB"/>
        </w:rPr>
        <w:fldChar w:fldCharType="separate"/>
      </w:r>
      <w:hyperlink w:anchor="_Toc370650738" w:history="1">
        <w:r w:rsidR="0080766B" w:rsidRPr="0080766B">
          <w:rPr>
            <w:rStyle w:val="Hyperlink"/>
            <w:rFonts w:ascii="Arial" w:hAnsi="Arial"/>
          </w:rPr>
          <w:t>1</w:t>
        </w:r>
        <w:r w:rsidR="0080766B"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="0080766B" w:rsidRPr="0080766B">
          <w:rPr>
            <w:rStyle w:val="Hyperlink"/>
            <w:rFonts w:ascii="Arial" w:hAnsi="Arial"/>
          </w:rPr>
          <w:t>Introduction</w:t>
        </w:r>
        <w:r w:rsidR="0080766B" w:rsidRPr="0080766B">
          <w:rPr>
            <w:rFonts w:ascii="Arial" w:hAnsi="Arial"/>
            <w:webHidden/>
          </w:rPr>
          <w:tab/>
        </w:r>
        <w:r w:rsidR="0080766B" w:rsidRPr="0080766B">
          <w:rPr>
            <w:rFonts w:ascii="Arial" w:hAnsi="Arial"/>
            <w:webHidden/>
          </w:rPr>
          <w:fldChar w:fldCharType="begin"/>
        </w:r>
        <w:r w:rsidR="0080766B" w:rsidRPr="0080766B">
          <w:rPr>
            <w:rFonts w:ascii="Arial" w:hAnsi="Arial"/>
            <w:webHidden/>
          </w:rPr>
          <w:instrText xml:space="preserve"> PAGEREF _Toc370650738 \h </w:instrText>
        </w:r>
        <w:r w:rsidR="0080766B" w:rsidRPr="0080766B">
          <w:rPr>
            <w:rFonts w:ascii="Arial" w:hAnsi="Arial"/>
            <w:webHidden/>
          </w:rPr>
        </w:r>
        <w:r w:rsidR="0080766B" w:rsidRPr="0080766B">
          <w:rPr>
            <w:rFonts w:ascii="Arial" w:hAnsi="Arial"/>
            <w:webHidden/>
          </w:rPr>
          <w:fldChar w:fldCharType="separate"/>
        </w:r>
        <w:r w:rsidR="0080766B" w:rsidRPr="0080766B">
          <w:rPr>
            <w:rFonts w:ascii="Arial" w:hAnsi="Arial"/>
            <w:webHidden/>
          </w:rPr>
          <w:t>5</w:t>
        </w:r>
        <w:r w:rsidR="0080766B" w:rsidRPr="0080766B">
          <w:rPr>
            <w:rFonts w:ascii="Arial" w:hAnsi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39" w:history="1">
        <w:r w:rsidRPr="0080766B">
          <w:rPr>
            <w:rStyle w:val="Hyperlink"/>
            <w:rFonts w:ascii="Arial" w:hAnsi="Arial" w:cs="Arial"/>
          </w:rPr>
          <w:t>1.1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Purpose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_Toc370650739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5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40" w:history="1">
        <w:r w:rsidRPr="0080766B">
          <w:rPr>
            <w:rStyle w:val="Hyperlink"/>
            <w:rFonts w:ascii="Arial" w:hAnsi="Arial" w:cs="Arial"/>
          </w:rPr>
          <w:t>1.2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Scope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_Toc370650740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5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41" w:history="1">
        <w:r w:rsidRPr="0080766B">
          <w:rPr>
            <w:rStyle w:val="Hyperlink"/>
            <w:rFonts w:ascii="Arial" w:hAnsi="Arial" w:cs="Arial"/>
            <w:lang w:eastAsia="ja-JP"/>
          </w:rPr>
          <w:t>1.3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Definitions, Acronyms and Abbreviations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_Toc370650741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5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42" w:history="1">
        <w:r w:rsidRPr="0080766B">
          <w:rPr>
            <w:rStyle w:val="Hyperlink"/>
            <w:rFonts w:ascii="Arial" w:hAnsi="Arial" w:cs="Arial"/>
          </w:rPr>
          <w:t>1.4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References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_Toc370650742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5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43" w:history="1">
        <w:r w:rsidRPr="0080766B">
          <w:rPr>
            <w:rStyle w:val="Hyperlink"/>
            <w:rFonts w:ascii="Arial" w:hAnsi="Arial" w:cs="Arial"/>
          </w:rPr>
          <w:t>1.5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Overview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_Toc370650743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5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hyperlink w:anchor="_Toc370650744" w:history="1">
        <w:r w:rsidRPr="0080766B">
          <w:rPr>
            <w:rStyle w:val="Hyperlink"/>
            <w:rFonts w:ascii="Arial" w:hAnsi="Arial"/>
          </w:rPr>
          <w:t>2</w:t>
        </w:r>
        <w:r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/>
          </w:rPr>
          <w:t>Architectural Representation</w:t>
        </w:r>
        <w:r w:rsidRPr="0080766B">
          <w:rPr>
            <w:rFonts w:ascii="Arial" w:hAnsi="Arial"/>
            <w:webHidden/>
          </w:rPr>
          <w:tab/>
        </w:r>
        <w:r w:rsidRPr="0080766B">
          <w:rPr>
            <w:rFonts w:ascii="Arial" w:hAnsi="Arial"/>
            <w:webHidden/>
          </w:rPr>
          <w:fldChar w:fldCharType="begin"/>
        </w:r>
        <w:r w:rsidRPr="0080766B">
          <w:rPr>
            <w:rFonts w:ascii="Arial" w:hAnsi="Arial"/>
            <w:webHidden/>
          </w:rPr>
          <w:instrText xml:space="preserve"> PAGEREF _Toc370650744 \h </w:instrText>
        </w:r>
        <w:r w:rsidRPr="0080766B">
          <w:rPr>
            <w:rFonts w:ascii="Arial" w:hAnsi="Arial"/>
            <w:webHidden/>
          </w:rPr>
        </w:r>
        <w:r w:rsidRPr="0080766B">
          <w:rPr>
            <w:rFonts w:ascii="Arial" w:hAnsi="Arial"/>
            <w:webHidden/>
          </w:rPr>
          <w:fldChar w:fldCharType="separate"/>
        </w:r>
        <w:r w:rsidRPr="0080766B">
          <w:rPr>
            <w:rFonts w:ascii="Arial" w:hAnsi="Arial"/>
            <w:webHidden/>
          </w:rPr>
          <w:t>6</w:t>
        </w:r>
        <w:r w:rsidRPr="0080766B">
          <w:rPr>
            <w:rFonts w:ascii="Arial" w:hAnsi="Arial"/>
            <w:webHidden/>
          </w:rPr>
          <w:fldChar w:fldCharType="end"/>
        </w:r>
      </w:hyperlink>
    </w:p>
    <w:p w:rsidR="0080766B" w:rsidRPr="0080766B" w:rsidRDefault="0080766B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hyperlink w:anchor="_Toc370650745" w:history="1">
        <w:r w:rsidRPr="0080766B">
          <w:rPr>
            <w:rStyle w:val="Hyperlink"/>
            <w:rFonts w:ascii="Arial" w:hAnsi="Arial"/>
          </w:rPr>
          <w:t>3</w:t>
        </w:r>
        <w:r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/>
          </w:rPr>
          <w:t>Architectural Goals and Constraints</w:t>
        </w:r>
        <w:r w:rsidRPr="0080766B">
          <w:rPr>
            <w:rFonts w:ascii="Arial" w:hAnsi="Arial"/>
            <w:webHidden/>
          </w:rPr>
          <w:tab/>
        </w:r>
        <w:r w:rsidRPr="0080766B">
          <w:rPr>
            <w:rFonts w:ascii="Arial" w:hAnsi="Arial"/>
            <w:webHidden/>
          </w:rPr>
          <w:fldChar w:fldCharType="begin"/>
        </w:r>
        <w:r w:rsidRPr="0080766B">
          <w:rPr>
            <w:rFonts w:ascii="Arial" w:hAnsi="Arial"/>
            <w:webHidden/>
          </w:rPr>
          <w:instrText xml:space="preserve"> PAGEREF _Toc370650745 \h </w:instrText>
        </w:r>
        <w:r w:rsidRPr="0080766B">
          <w:rPr>
            <w:rFonts w:ascii="Arial" w:hAnsi="Arial"/>
            <w:webHidden/>
          </w:rPr>
        </w:r>
        <w:r w:rsidRPr="0080766B">
          <w:rPr>
            <w:rFonts w:ascii="Arial" w:hAnsi="Arial"/>
            <w:webHidden/>
          </w:rPr>
          <w:fldChar w:fldCharType="separate"/>
        </w:r>
        <w:r w:rsidRPr="0080766B">
          <w:rPr>
            <w:rFonts w:ascii="Arial" w:hAnsi="Arial"/>
            <w:webHidden/>
          </w:rPr>
          <w:t>7</w:t>
        </w:r>
        <w:r w:rsidRPr="0080766B">
          <w:rPr>
            <w:rFonts w:ascii="Arial" w:hAnsi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46" w:history="1">
        <w:r w:rsidRPr="0080766B">
          <w:rPr>
            <w:rStyle w:val="Hyperlink"/>
            <w:rFonts w:ascii="Arial" w:hAnsi="Arial" w:cs="Arial"/>
          </w:rPr>
          <w:t>3.1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Technical platform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_Toc370650746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7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hyperlink w:anchor="_Toc370650747" w:history="1">
        <w:r w:rsidRPr="0080766B">
          <w:rPr>
            <w:rStyle w:val="Hyperlink"/>
            <w:rFonts w:ascii="Arial" w:hAnsi="Arial"/>
          </w:rPr>
          <w:t>4</w:t>
        </w:r>
        <w:r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/>
          </w:rPr>
          <w:t>Use-Case View</w:t>
        </w:r>
        <w:r w:rsidRPr="0080766B">
          <w:rPr>
            <w:rFonts w:ascii="Arial" w:hAnsi="Arial"/>
            <w:webHidden/>
          </w:rPr>
          <w:tab/>
        </w:r>
        <w:r w:rsidRPr="0080766B">
          <w:rPr>
            <w:rFonts w:ascii="Arial" w:hAnsi="Arial"/>
            <w:webHidden/>
          </w:rPr>
          <w:fldChar w:fldCharType="begin"/>
        </w:r>
        <w:r w:rsidRPr="0080766B">
          <w:rPr>
            <w:rFonts w:ascii="Arial" w:hAnsi="Arial"/>
            <w:webHidden/>
          </w:rPr>
          <w:instrText xml:space="preserve"> PAGEREF _Toc370650747 \h </w:instrText>
        </w:r>
        <w:r w:rsidRPr="0080766B">
          <w:rPr>
            <w:rFonts w:ascii="Arial" w:hAnsi="Arial"/>
            <w:webHidden/>
          </w:rPr>
        </w:r>
        <w:r w:rsidRPr="0080766B">
          <w:rPr>
            <w:rFonts w:ascii="Arial" w:hAnsi="Arial"/>
            <w:webHidden/>
          </w:rPr>
          <w:fldChar w:fldCharType="separate"/>
        </w:r>
        <w:r w:rsidRPr="0080766B">
          <w:rPr>
            <w:rFonts w:ascii="Arial" w:hAnsi="Arial"/>
            <w:webHidden/>
          </w:rPr>
          <w:t>7</w:t>
        </w:r>
        <w:r w:rsidRPr="0080766B">
          <w:rPr>
            <w:rFonts w:ascii="Arial" w:hAnsi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48" w:history="1">
        <w:r w:rsidRPr="0080766B">
          <w:rPr>
            <w:rStyle w:val="Hyperlink"/>
            <w:rFonts w:ascii="Arial" w:hAnsi="Arial" w:cs="Arial"/>
          </w:rPr>
          <w:t>4.1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Use-Case Realizations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_Toc370650748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8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hyperlink w:anchor="_Toc370650749" w:history="1">
        <w:r w:rsidRPr="0080766B">
          <w:rPr>
            <w:rStyle w:val="Hyperlink"/>
            <w:rFonts w:ascii="Arial" w:hAnsi="Arial"/>
          </w:rPr>
          <w:t>5</w:t>
        </w:r>
        <w:r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/>
          </w:rPr>
          <w:t>Logical View</w:t>
        </w:r>
        <w:r w:rsidRPr="0080766B">
          <w:rPr>
            <w:rFonts w:ascii="Arial" w:hAnsi="Arial"/>
            <w:webHidden/>
          </w:rPr>
          <w:tab/>
        </w:r>
        <w:r w:rsidRPr="0080766B">
          <w:rPr>
            <w:rFonts w:ascii="Arial" w:hAnsi="Arial"/>
            <w:webHidden/>
          </w:rPr>
          <w:fldChar w:fldCharType="begin"/>
        </w:r>
        <w:r w:rsidRPr="0080766B">
          <w:rPr>
            <w:rFonts w:ascii="Arial" w:hAnsi="Arial"/>
            <w:webHidden/>
          </w:rPr>
          <w:instrText xml:space="preserve"> PAGEREF _Toc370650749 \h </w:instrText>
        </w:r>
        <w:r w:rsidRPr="0080766B">
          <w:rPr>
            <w:rFonts w:ascii="Arial" w:hAnsi="Arial"/>
            <w:webHidden/>
          </w:rPr>
        </w:r>
        <w:r w:rsidRPr="0080766B">
          <w:rPr>
            <w:rFonts w:ascii="Arial" w:hAnsi="Arial"/>
            <w:webHidden/>
          </w:rPr>
          <w:fldChar w:fldCharType="separate"/>
        </w:r>
        <w:r w:rsidRPr="0080766B">
          <w:rPr>
            <w:rFonts w:ascii="Arial" w:hAnsi="Arial"/>
            <w:webHidden/>
          </w:rPr>
          <w:t>10</w:t>
        </w:r>
        <w:r w:rsidRPr="0080766B">
          <w:rPr>
            <w:rFonts w:ascii="Arial" w:hAnsi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50" w:history="1">
        <w:r w:rsidRPr="0080766B">
          <w:rPr>
            <w:rStyle w:val="Hyperlink"/>
            <w:rFonts w:ascii="Arial" w:hAnsi="Arial" w:cs="Arial"/>
          </w:rPr>
          <w:t>5.1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Overview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_Toc370650750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11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51" w:history="1">
        <w:r w:rsidRPr="0080766B">
          <w:rPr>
            <w:rStyle w:val="Hyperlink"/>
            <w:rFonts w:ascii="Arial" w:hAnsi="Arial" w:cs="Arial"/>
          </w:rPr>
          <w:t>5.2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Architecturally Significant Design Packages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_Toc370650751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11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hyperlink w:anchor="_Toc370650752" w:history="1">
        <w:r w:rsidRPr="0080766B">
          <w:rPr>
            <w:rStyle w:val="Hyperlink"/>
            <w:rFonts w:ascii="Arial" w:hAnsi="Arial"/>
          </w:rPr>
          <w:t>6</w:t>
        </w:r>
        <w:r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/>
          </w:rPr>
          <w:t>Process View</w:t>
        </w:r>
        <w:r w:rsidRPr="0080766B">
          <w:rPr>
            <w:rFonts w:ascii="Arial" w:hAnsi="Arial"/>
            <w:webHidden/>
          </w:rPr>
          <w:tab/>
        </w:r>
        <w:r w:rsidRPr="0080766B">
          <w:rPr>
            <w:rFonts w:ascii="Arial" w:hAnsi="Arial"/>
            <w:webHidden/>
          </w:rPr>
          <w:fldChar w:fldCharType="begin"/>
        </w:r>
        <w:r w:rsidRPr="0080766B">
          <w:rPr>
            <w:rFonts w:ascii="Arial" w:hAnsi="Arial"/>
            <w:webHidden/>
          </w:rPr>
          <w:instrText xml:space="preserve"> PAGEREF _Toc370650752 \h </w:instrText>
        </w:r>
        <w:r w:rsidRPr="0080766B">
          <w:rPr>
            <w:rFonts w:ascii="Arial" w:hAnsi="Arial"/>
            <w:webHidden/>
          </w:rPr>
        </w:r>
        <w:r w:rsidRPr="0080766B">
          <w:rPr>
            <w:rFonts w:ascii="Arial" w:hAnsi="Arial"/>
            <w:webHidden/>
          </w:rPr>
          <w:fldChar w:fldCharType="separate"/>
        </w:r>
        <w:r w:rsidRPr="0080766B">
          <w:rPr>
            <w:rFonts w:ascii="Arial" w:hAnsi="Arial"/>
            <w:webHidden/>
          </w:rPr>
          <w:t>12</w:t>
        </w:r>
        <w:r w:rsidRPr="0080766B">
          <w:rPr>
            <w:rFonts w:ascii="Arial" w:hAnsi="Arial"/>
            <w:webHidden/>
          </w:rPr>
          <w:fldChar w:fldCharType="end"/>
        </w:r>
      </w:hyperlink>
    </w:p>
    <w:p w:rsidR="0080766B" w:rsidRPr="0080766B" w:rsidRDefault="0080766B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hyperlink w:anchor="_Toc370650753" w:history="1">
        <w:r w:rsidRPr="0080766B">
          <w:rPr>
            <w:rStyle w:val="Hyperlink"/>
            <w:rFonts w:ascii="Arial" w:hAnsi="Arial"/>
          </w:rPr>
          <w:t>7</w:t>
        </w:r>
        <w:r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/>
          </w:rPr>
          <w:t>Implementation View</w:t>
        </w:r>
        <w:r w:rsidRPr="0080766B">
          <w:rPr>
            <w:rFonts w:ascii="Arial" w:hAnsi="Arial"/>
            <w:webHidden/>
          </w:rPr>
          <w:tab/>
        </w:r>
        <w:r w:rsidRPr="0080766B">
          <w:rPr>
            <w:rFonts w:ascii="Arial" w:hAnsi="Arial"/>
            <w:webHidden/>
          </w:rPr>
          <w:fldChar w:fldCharType="begin"/>
        </w:r>
        <w:r w:rsidRPr="0080766B">
          <w:rPr>
            <w:rFonts w:ascii="Arial" w:hAnsi="Arial"/>
            <w:webHidden/>
          </w:rPr>
          <w:instrText xml:space="preserve"> PAGEREF _Toc370650753 \h </w:instrText>
        </w:r>
        <w:r w:rsidRPr="0080766B">
          <w:rPr>
            <w:rFonts w:ascii="Arial" w:hAnsi="Arial"/>
            <w:webHidden/>
          </w:rPr>
        </w:r>
        <w:r w:rsidRPr="0080766B">
          <w:rPr>
            <w:rFonts w:ascii="Arial" w:hAnsi="Arial"/>
            <w:webHidden/>
          </w:rPr>
          <w:fldChar w:fldCharType="separate"/>
        </w:r>
        <w:r w:rsidRPr="0080766B">
          <w:rPr>
            <w:rFonts w:ascii="Arial" w:hAnsi="Arial"/>
            <w:webHidden/>
          </w:rPr>
          <w:t>13</w:t>
        </w:r>
        <w:r w:rsidRPr="0080766B">
          <w:rPr>
            <w:rFonts w:ascii="Arial" w:hAnsi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54" w:history="1">
        <w:r w:rsidRPr="0080766B">
          <w:rPr>
            <w:rStyle w:val="Hyperlink"/>
            <w:rFonts w:ascii="Arial" w:hAnsi="Arial" w:cs="Arial"/>
          </w:rPr>
          <w:t>7.1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Overview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_Toc370650754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13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2"/>
        <w:rPr>
          <w:rFonts w:ascii="Arial" w:eastAsiaTheme="minorEastAsia" w:hAnsi="Arial" w:cs="Arial"/>
          <w:bCs w:val="0"/>
          <w:sz w:val="22"/>
          <w:szCs w:val="22"/>
          <w:lang w:eastAsia="ja-JP"/>
        </w:rPr>
      </w:pPr>
      <w:hyperlink w:anchor="_Toc370650755" w:history="1">
        <w:r w:rsidRPr="0080766B">
          <w:rPr>
            <w:rStyle w:val="Hyperlink"/>
            <w:rFonts w:ascii="Arial" w:hAnsi="Arial" w:cs="Arial"/>
          </w:rPr>
          <w:t>7.2</w:t>
        </w:r>
        <w:r w:rsidRPr="0080766B">
          <w:rPr>
            <w:rFonts w:ascii="Arial" w:eastAsiaTheme="minorEastAsia" w:hAnsi="Arial" w:cs="Arial"/>
            <w:bC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 w:cs="Arial"/>
          </w:rPr>
          <w:t>Layers</w:t>
        </w:r>
        <w:r w:rsidRPr="0080766B">
          <w:rPr>
            <w:rFonts w:ascii="Arial" w:hAnsi="Arial" w:cs="Arial"/>
            <w:webHidden/>
          </w:rPr>
          <w:tab/>
        </w:r>
        <w:r w:rsidRPr="0080766B">
          <w:rPr>
            <w:rFonts w:ascii="Arial" w:hAnsi="Arial" w:cs="Arial"/>
            <w:webHidden/>
          </w:rPr>
          <w:fldChar w:fldCharType="begin"/>
        </w:r>
        <w:r w:rsidRPr="0080766B">
          <w:rPr>
            <w:rFonts w:ascii="Arial" w:hAnsi="Arial" w:cs="Arial"/>
            <w:webHidden/>
          </w:rPr>
          <w:instrText xml:space="preserve"> PAGEREF _Toc370650755 \h </w:instrText>
        </w:r>
        <w:r w:rsidRPr="0080766B">
          <w:rPr>
            <w:rFonts w:ascii="Arial" w:hAnsi="Arial" w:cs="Arial"/>
            <w:webHidden/>
          </w:rPr>
        </w:r>
        <w:r w:rsidRPr="0080766B">
          <w:rPr>
            <w:rFonts w:ascii="Arial" w:hAnsi="Arial" w:cs="Arial"/>
            <w:webHidden/>
          </w:rPr>
          <w:fldChar w:fldCharType="separate"/>
        </w:r>
        <w:r w:rsidRPr="0080766B">
          <w:rPr>
            <w:rFonts w:ascii="Arial" w:hAnsi="Arial" w:cs="Arial"/>
            <w:webHidden/>
          </w:rPr>
          <w:t>28</w:t>
        </w:r>
        <w:r w:rsidRPr="0080766B">
          <w:rPr>
            <w:rFonts w:ascii="Arial" w:hAnsi="Arial" w:cs="Arial"/>
            <w:webHidden/>
          </w:rPr>
          <w:fldChar w:fldCharType="end"/>
        </w:r>
      </w:hyperlink>
    </w:p>
    <w:p w:rsidR="0080766B" w:rsidRPr="0080766B" w:rsidRDefault="0080766B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hyperlink w:anchor="_Toc370650756" w:history="1">
        <w:r w:rsidRPr="0080766B">
          <w:rPr>
            <w:rStyle w:val="Hyperlink"/>
            <w:rFonts w:ascii="Arial" w:hAnsi="Arial"/>
          </w:rPr>
          <w:t>8</w:t>
        </w:r>
        <w:r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/>
          </w:rPr>
          <w:t>Deployment view</w:t>
        </w:r>
        <w:r w:rsidRPr="0080766B">
          <w:rPr>
            <w:rFonts w:ascii="Arial" w:hAnsi="Arial"/>
            <w:webHidden/>
          </w:rPr>
          <w:tab/>
        </w:r>
        <w:r w:rsidRPr="0080766B">
          <w:rPr>
            <w:rFonts w:ascii="Arial" w:hAnsi="Arial"/>
            <w:webHidden/>
          </w:rPr>
          <w:fldChar w:fldCharType="begin"/>
        </w:r>
        <w:r w:rsidRPr="0080766B">
          <w:rPr>
            <w:rFonts w:ascii="Arial" w:hAnsi="Arial"/>
            <w:webHidden/>
          </w:rPr>
          <w:instrText xml:space="preserve"> PAGEREF _Toc370650756 \h </w:instrText>
        </w:r>
        <w:r w:rsidRPr="0080766B">
          <w:rPr>
            <w:rFonts w:ascii="Arial" w:hAnsi="Arial"/>
            <w:webHidden/>
          </w:rPr>
        </w:r>
        <w:r w:rsidRPr="0080766B">
          <w:rPr>
            <w:rFonts w:ascii="Arial" w:hAnsi="Arial"/>
            <w:webHidden/>
          </w:rPr>
          <w:fldChar w:fldCharType="separate"/>
        </w:r>
        <w:r w:rsidRPr="0080766B">
          <w:rPr>
            <w:rFonts w:ascii="Arial" w:hAnsi="Arial"/>
            <w:webHidden/>
          </w:rPr>
          <w:t>28</w:t>
        </w:r>
        <w:r w:rsidRPr="0080766B">
          <w:rPr>
            <w:rFonts w:ascii="Arial" w:hAnsi="Arial"/>
            <w:webHidden/>
          </w:rPr>
          <w:fldChar w:fldCharType="end"/>
        </w:r>
      </w:hyperlink>
    </w:p>
    <w:p w:rsidR="0080766B" w:rsidRPr="0080766B" w:rsidRDefault="0080766B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hyperlink w:anchor="_Toc370650757" w:history="1">
        <w:r w:rsidRPr="0080766B">
          <w:rPr>
            <w:rStyle w:val="Hyperlink"/>
            <w:rFonts w:ascii="Arial" w:hAnsi="Arial"/>
          </w:rPr>
          <w:t>9</w:t>
        </w:r>
        <w:r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/>
          </w:rPr>
          <w:t>Size and Performance</w:t>
        </w:r>
        <w:r w:rsidRPr="0080766B">
          <w:rPr>
            <w:rFonts w:ascii="Arial" w:hAnsi="Arial"/>
            <w:webHidden/>
          </w:rPr>
          <w:tab/>
        </w:r>
        <w:r w:rsidRPr="0080766B">
          <w:rPr>
            <w:rFonts w:ascii="Arial" w:hAnsi="Arial"/>
            <w:webHidden/>
          </w:rPr>
          <w:fldChar w:fldCharType="begin"/>
        </w:r>
        <w:r w:rsidRPr="0080766B">
          <w:rPr>
            <w:rFonts w:ascii="Arial" w:hAnsi="Arial"/>
            <w:webHidden/>
          </w:rPr>
          <w:instrText xml:space="preserve"> PAGEREF _Toc370650757 \h </w:instrText>
        </w:r>
        <w:r w:rsidRPr="0080766B">
          <w:rPr>
            <w:rFonts w:ascii="Arial" w:hAnsi="Arial"/>
            <w:webHidden/>
          </w:rPr>
        </w:r>
        <w:r w:rsidRPr="0080766B">
          <w:rPr>
            <w:rFonts w:ascii="Arial" w:hAnsi="Arial"/>
            <w:webHidden/>
          </w:rPr>
          <w:fldChar w:fldCharType="separate"/>
        </w:r>
        <w:r w:rsidRPr="0080766B">
          <w:rPr>
            <w:rFonts w:ascii="Arial" w:hAnsi="Arial"/>
            <w:webHidden/>
          </w:rPr>
          <w:t>28</w:t>
        </w:r>
        <w:r w:rsidRPr="0080766B">
          <w:rPr>
            <w:rFonts w:ascii="Arial" w:hAnsi="Arial"/>
            <w:webHidden/>
          </w:rPr>
          <w:fldChar w:fldCharType="end"/>
        </w:r>
      </w:hyperlink>
    </w:p>
    <w:p w:rsidR="0080766B" w:rsidRPr="0080766B" w:rsidRDefault="0080766B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hyperlink w:anchor="_Toc370650758" w:history="1">
        <w:r w:rsidRPr="0080766B">
          <w:rPr>
            <w:rStyle w:val="Hyperlink"/>
            <w:rFonts w:ascii="Arial" w:hAnsi="Arial"/>
          </w:rPr>
          <w:t>10</w:t>
        </w:r>
        <w:r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/>
          </w:rPr>
          <w:t>Quality</w:t>
        </w:r>
        <w:r w:rsidRPr="0080766B">
          <w:rPr>
            <w:rFonts w:ascii="Arial" w:hAnsi="Arial"/>
            <w:webHidden/>
          </w:rPr>
          <w:tab/>
        </w:r>
        <w:r w:rsidRPr="0080766B">
          <w:rPr>
            <w:rFonts w:ascii="Arial" w:hAnsi="Arial"/>
            <w:webHidden/>
          </w:rPr>
          <w:fldChar w:fldCharType="begin"/>
        </w:r>
        <w:r w:rsidRPr="0080766B">
          <w:rPr>
            <w:rFonts w:ascii="Arial" w:hAnsi="Arial"/>
            <w:webHidden/>
          </w:rPr>
          <w:instrText xml:space="preserve"> PAGEREF _Toc370650758 \h </w:instrText>
        </w:r>
        <w:r w:rsidRPr="0080766B">
          <w:rPr>
            <w:rFonts w:ascii="Arial" w:hAnsi="Arial"/>
            <w:webHidden/>
          </w:rPr>
        </w:r>
        <w:r w:rsidRPr="0080766B">
          <w:rPr>
            <w:rFonts w:ascii="Arial" w:hAnsi="Arial"/>
            <w:webHidden/>
          </w:rPr>
          <w:fldChar w:fldCharType="separate"/>
        </w:r>
        <w:r w:rsidRPr="0080766B">
          <w:rPr>
            <w:rFonts w:ascii="Arial" w:hAnsi="Arial"/>
            <w:webHidden/>
          </w:rPr>
          <w:t>28</w:t>
        </w:r>
        <w:r w:rsidRPr="0080766B">
          <w:rPr>
            <w:rFonts w:ascii="Arial" w:hAnsi="Arial"/>
            <w:webHidden/>
          </w:rPr>
          <w:fldChar w:fldCharType="end"/>
        </w:r>
      </w:hyperlink>
    </w:p>
    <w:p w:rsidR="0080766B" w:rsidRPr="0080766B" w:rsidRDefault="0080766B">
      <w:pPr>
        <w:pStyle w:val="TOC1"/>
        <w:rPr>
          <w:rFonts w:ascii="Arial" w:eastAsiaTheme="minorEastAsia" w:hAnsi="Arial"/>
          <w:bCs w:val="0"/>
          <w:caps w:val="0"/>
          <w:sz w:val="22"/>
          <w:szCs w:val="22"/>
          <w:lang w:eastAsia="ja-JP"/>
        </w:rPr>
      </w:pPr>
      <w:hyperlink w:anchor="_Toc370650759" w:history="1">
        <w:r w:rsidRPr="0080766B">
          <w:rPr>
            <w:rStyle w:val="Hyperlink"/>
            <w:rFonts w:ascii="Arial" w:hAnsi="Arial"/>
          </w:rPr>
          <w:t>11</w:t>
        </w:r>
        <w:r w:rsidRPr="0080766B">
          <w:rPr>
            <w:rFonts w:ascii="Arial" w:eastAsiaTheme="minorEastAsia" w:hAnsi="Arial"/>
            <w:bCs w:val="0"/>
            <w:caps w:val="0"/>
            <w:sz w:val="22"/>
            <w:szCs w:val="22"/>
            <w:lang w:eastAsia="ja-JP"/>
          </w:rPr>
          <w:tab/>
        </w:r>
        <w:r w:rsidRPr="0080766B">
          <w:rPr>
            <w:rStyle w:val="Hyperlink"/>
            <w:rFonts w:ascii="Arial" w:hAnsi="Arial"/>
            <w:lang w:eastAsia="ja-JP"/>
          </w:rPr>
          <w:t>Other Considerations</w:t>
        </w:r>
        <w:r w:rsidRPr="0080766B">
          <w:rPr>
            <w:rFonts w:ascii="Arial" w:hAnsi="Arial"/>
            <w:webHidden/>
          </w:rPr>
          <w:tab/>
        </w:r>
        <w:r w:rsidRPr="0080766B">
          <w:rPr>
            <w:rFonts w:ascii="Arial" w:hAnsi="Arial"/>
            <w:webHidden/>
          </w:rPr>
          <w:fldChar w:fldCharType="begin"/>
        </w:r>
        <w:r w:rsidRPr="0080766B">
          <w:rPr>
            <w:rFonts w:ascii="Arial" w:hAnsi="Arial"/>
            <w:webHidden/>
          </w:rPr>
          <w:instrText xml:space="preserve"> PAGEREF _Toc370650759 \h </w:instrText>
        </w:r>
        <w:r w:rsidRPr="0080766B">
          <w:rPr>
            <w:rFonts w:ascii="Arial" w:hAnsi="Arial"/>
            <w:webHidden/>
          </w:rPr>
        </w:r>
        <w:r w:rsidRPr="0080766B">
          <w:rPr>
            <w:rFonts w:ascii="Arial" w:hAnsi="Arial"/>
            <w:webHidden/>
          </w:rPr>
          <w:fldChar w:fldCharType="separate"/>
        </w:r>
        <w:r w:rsidRPr="0080766B">
          <w:rPr>
            <w:rFonts w:ascii="Arial" w:hAnsi="Arial"/>
            <w:webHidden/>
          </w:rPr>
          <w:t>29</w:t>
        </w:r>
        <w:r w:rsidRPr="0080766B">
          <w:rPr>
            <w:rFonts w:ascii="Arial" w:hAnsi="Arial"/>
            <w:webHidden/>
          </w:rPr>
          <w:fldChar w:fldCharType="end"/>
        </w:r>
      </w:hyperlink>
    </w:p>
    <w:p w:rsidR="00816047" w:rsidRPr="0080766B" w:rsidRDefault="00066FCC" w:rsidP="00117223">
      <w:pPr>
        <w:rPr>
          <w:rFonts w:ascii="Arial" w:hAnsi="Arial"/>
          <w:lang w:val="en-GB"/>
        </w:rPr>
        <w:sectPr w:rsidR="00816047" w:rsidRPr="0080766B" w:rsidSect="00473C48">
          <w:headerReference w:type="default" r:id="rId9"/>
          <w:footerReference w:type="default" r:id="rId10"/>
          <w:footerReference w:type="first" r:id="rId11"/>
          <w:type w:val="continuous"/>
          <w:pgSz w:w="11909" w:h="16834" w:code="9"/>
          <w:pgMar w:top="1411" w:right="1138" w:bottom="1411" w:left="1987" w:header="720" w:footer="720" w:gutter="0"/>
          <w:cols w:space="720"/>
          <w:titlePg/>
        </w:sectPr>
      </w:pPr>
      <w:r w:rsidRPr="0080766B">
        <w:rPr>
          <w:rFonts w:ascii="Arial" w:hAnsi="Arial"/>
          <w:noProof/>
          <w:lang w:val="en-GB"/>
        </w:rPr>
        <w:fldChar w:fldCharType="end"/>
      </w:r>
    </w:p>
    <w:p w:rsidR="00816047" w:rsidRPr="0080766B" w:rsidRDefault="00816047" w:rsidP="00117223">
      <w:pPr>
        <w:pStyle w:val="Heading1"/>
      </w:pPr>
      <w:bookmarkStart w:id="9" w:name="_Toc456598586"/>
      <w:bookmarkStart w:id="10" w:name="_Toc504442098"/>
      <w:bookmarkStart w:id="11" w:name="_Toc370650738"/>
      <w:r w:rsidRPr="0080766B">
        <w:lastRenderedPageBreak/>
        <w:t>Introduction</w:t>
      </w:r>
      <w:bookmarkEnd w:id="9"/>
      <w:bookmarkEnd w:id="10"/>
      <w:bookmarkEnd w:id="11"/>
    </w:p>
    <w:p w:rsidR="00816047" w:rsidRPr="0080766B" w:rsidRDefault="00816047" w:rsidP="00117223">
      <w:pPr>
        <w:pStyle w:val="Heading2"/>
      </w:pPr>
      <w:bookmarkStart w:id="12" w:name="_Toc456598587"/>
      <w:bookmarkStart w:id="13" w:name="_Toc504442099"/>
      <w:bookmarkStart w:id="14" w:name="_Toc370650739"/>
      <w:r w:rsidRPr="0080766B">
        <w:t>Purpose</w:t>
      </w:r>
      <w:bookmarkEnd w:id="12"/>
      <w:bookmarkEnd w:id="13"/>
      <w:bookmarkEnd w:id="14"/>
    </w:p>
    <w:p w:rsidR="00816047" w:rsidRPr="0080766B" w:rsidRDefault="00816047" w:rsidP="00117223">
      <w:pPr>
        <w:rPr>
          <w:rFonts w:ascii="Arial" w:hAnsi="Arial"/>
        </w:rPr>
      </w:pPr>
      <w:bookmarkStart w:id="15" w:name="_Toc456598588"/>
      <w:r w:rsidRPr="0080766B">
        <w:rPr>
          <w:rFonts w:ascii="Arial" w:hAnsi="Arial"/>
        </w:rPr>
        <w:t>This document provides a comprehensive architectural overview of the system, using a number of different architectural views to depict different aspects of the system.  It is intended to capture and convey the significant architectural decisions that have been made on the system.</w:t>
      </w:r>
    </w:p>
    <w:p w:rsidR="00816047" w:rsidRPr="0080766B" w:rsidRDefault="00816047" w:rsidP="00117223">
      <w:pPr>
        <w:pStyle w:val="Heading2"/>
      </w:pPr>
      <w:bookmarkStart w:id="16" w:name="_Toc504442100"/>
      <w:bookmarkStart w:id="17" w:name="_Toc370650740"/>
      <w:r w:rsidRPr="0080766B">
        <w:t>Scope</w:t>
      </w:r>
      <w:bookmarkEnd w:id="15"/>
      <w:bookmarkEnd w:id="16"/>
      <w:bookmarkEnd w:id="17"/>
    </w:p>
    <w:p w:rsidR="00C42F3D" w:rsidRPr="0080766B" w:rsidRDefault="00C42F3D" w:rsidP="00117223">
      <w:pPr>
        <w:rPr>
          <w:rFonts w:ascii="Arial" w:hAnsi="Arial"/>
        </w:rPr>
      </w:pPr>
      <w:bookmarkStart w:id="18" w:name="_Toc456598589"/>
      <w:r w:rsidRPr="0080766B">
        <w:rPr>
          <w:rFonts w:ascii="Arial" w:hAnsi="Arial"/>
        </w:rPr>
        <w:t>The scope of this document is to depict the architecture of the Voluntary non-remunerated blood donation website created by VNBD capstone project team.</w:t>
      </w:r>
    </w:p>
    <w:p w:rsidR="00816047" w:rsidRPr="0080766B" w:rsidRDefault="00816047" w:rsidP="00117223">
      <w:pPr>
        <w:pStyle w:val="Heading2"/>
        <w:rPr>
          <w:lang w:eastAsia="ja-JP"/>
        </w:rPr>
      </w:pPr>
      <w:bookmarkStart w:id="19" w:name="_Toc504442101"/>
      <w:bookmarkStart w:id="20" w:name="_Toc370650741"/>
      <w:r w:rsidRPr="0080766B">
        <w:t>Definitions, Acronyms and Abbreviations</w:t>
      </w:r>
      <w:bookmarkEnd w:id="18"/>
      <w:bookmarkEnd w:id="19"/>
      <w:bookmarkEnd w:id="20"/>
    </w:p>
    <w:p w:rsidR="00721B35" w:rsidRPr="0080766B" w:rsidRDefault="00721B35" w:rsidP="00117223">
      <w:pPr>
        <w:rPr>
          <w:rFonts w:ascii="Arial" w:hAnsi="Arial"/>
          <w:lang w:eastAsia="ja-JP"/>
        </w:rPr>
      </w:pPr>
    </w:p>
    <w:tbl>
      <w:tblPr>
        <w:tblStyle w:val="ListTable31"/>
        <w:tblW w:w="0" w:type="auto"/>
        <w:jc w:val="center"/>
        <w:tblBorders>
          <w:insideH w:val="single" w:sz="4" w:space="0" w:color="000000" w:themeColor="text1"/>
          <w:insideV w:val="single" w:sz="4" w:space="0" w:color="000000" w:themeColor="text1"/>
        </w:tblBorders>
        <w:tblCellMar>
          <w:left w:w="115" w:type="dxa"/>
          <w:right w:w="115" w:type="dxa"/>
        </w:tblCellMar>
        <w:tblLook w:val="04A0"/>
      </w:tblPr>
      <w:tblGrid>
        <w:gridCol w:w="1975"/>
        <w:gridCol w:w="4680"/>
        <w:gridCol w:w="2002"/>
      </w:tblGrid>
      <w:tr w:rsidR="009032E4" w:rsidRPr="0080766B" w:rsidTr="00721B35">
        <w:trPr>
          <w:cnfStyle w:val="100000000000"/>
          <w:jc w:val="center"/>
        </w:trPr>
        <w:tc>
          <w:tcPr>
            <w:cnfStyle w:val="001000000100"/>
            <w:tcW w:w="1975" w:type="dxa"/>
            <w:tcBorders>
              <w:bottom w:val="none" w:sz="0" w:space="0" w:color="auto"/>
              <w:right w:val="none" w:sz="0" w:space="0" w:color="auto"/>
            </w:tcBorders>
            <w:shd w:val="clear" w:color="auto" w:fill="BFBFBF" w:themeFill="background1" w:themeFillShade="BF"/>
          </w:tcPr>
          <w:p w:rsidR="009032E4" w:rsidRPr="0080766B" w:rsidRDefault="009032E4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Acronym</w:t>
            </w:r>
          </w:p>
        </w:tc>
        <w:tc>
          <w:tcPr>
            <w:tcW w:w="4680" w:type="dxa"/>
            <w:shd w:val="clear" w:color="auto" w:fill="BFBFBF" w:themeFill="background1" w:themeFillShade="BF"/>
          </w:tcPr>
          <w:p w:rsidR="009032E4" w:rsidRPr="0080766B" w:rsidRDefault="009032E4" w:rsidP="00117223">
            <w:pPr>
              <w:cnfStyle w:val="100000000000"/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Definition</w:t>
            </w:r>
          </w:p>
        </w:tc>
        <w:tc>
          <w:tcPr>
            <w:tcW w:w="2002" w:type="dxa"/>
            <w:shd w:val="clear" w:color="auto" w:fill="BFBFBF" w:themeFill="background1" w:themeFillShade="BF"/>
          </w:tcPr>
          <w:p w:rsidR="009032E4" w:rsidRPr="0080766B" w:rsidRDefault="009032E4" w:rsidP="00117223">
            <w:pPr>
              <w:cnfStyle w:val="100000000000"/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Note</w:t>
            </w:r>
          </w:p>
        </w:tc>
      </w:tr>
      <w:tr w:rsidR="009032E4" w:rsidRPr="0080766B" w:rsidTr="00721B35">
        <w:trPr>
          <w:cnfStyle w:val="000000100000"/>
          <w:jc w:val="center"/>
        </w:trPr>
        <w:tc>
          <w:tcPr>
            <w:cnfStyle w:val="001000000000"/>
            <w:tcW w:w="197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032E4" w:rsidRPr="0080766B" w:rsidRDefault="00721B35" w:rsidP="00117223">
            <w:pPr>
              <w:rPr>
                <w:rFonts w:ascii="Arial" w:hAnsi="Arial"/>
                <w:lang w:eastAsia="ja-JP"/>
              </w:rPr>
            </w:pPr>
            <w:r w:rsidRPr="0080766B">
              <w:rPr>
                <w:rFonts w:ascii="Arial" w:hAnsi="Arial"/>
                <w:lang w:eastAsia="ja-JP"/>
              </w:rPr>
              <w:t>VNBD</w:t>
            </w:r>
          </w:p>
        </w:tc>
        <w:tc>
          <w:tcPr>
            <w:tcW w:w="4680" w:type="dxa"/>
            <w:tcBorders>
              <w:top w:val="none" w:sz="0" w:space="0" w:color="auto"/>
              <w:bottom w:val="none" w:sz="0" w:space="0" w:color="auto"/>
            </w:tcBorders>
          </w:tcPr>
          <w:p w:rsidR="009032E4" w:rsidRPr="0080766B" w:rsidRDefault="009D3897" w:rsidP="00117223">
            <w:pPr>
              <w:cnfStyle w:val="000000100000"/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Voluntary non-remunerated blood donation</w:t>
            </w:r>
          </w:p>
        </w:tc>
        <w:tc>
          <w:tcPr>
            <w:tcW w:w="2002" w:type="dxa"/>
            <w:tcBorders>
              <w:top w:val="none" w:sz="0" w:space="0" w:color="auto"/>
              <w:bottom w:val="none" w:sz="0" w:space="0" w:color="auto"/>
            </w:tcBorders>
          </w:tcPr>
          <w:p w:rsidR="009032E4" w:rsidRPr="0080766B" w:rsidRDefault="009032E4" w:rsidP="00117223">
            <w:pPr>
              <w:cnfStyle w:val="000000100000"/>
              <w:rPr>
                <w:rFonts w:ascii="Arial" w:hAnsi="Arial"/>
              </w:rPr>
            </w:pPr>
          </w:p>
        </w:tc>
      </w:tr>
      <w:tr w:rsidR="009032E4" w:rsidRPr="0080766B" w:rsidTr="00721B35">
        <w:trPr>
          <w:jc w:val="center"/>
        </w:trPr>
        <w:tc>
          <w:tcPr>
            <w:cnfStyle w:val="001000000000"/>
            <w:tcW w:w="1975" w:type="dxa"/>
            <w:tcBorders>
              <w:right w:val="none" w:sz="0" w:space="0" w:color="auto"/>
            </w:tcBorders>
          </w:tcPr>
          <w:p w:rsidR="009032E4" w:rsidRPr="0080766B" w:rsidRDefault="00721B35" w:rsidP="00117223">
            <w:pPr>
              <w:rPr>
                <w:rFonts w:ascii="Arial" w:hAnsi="Arial"/>
                <w:lang w:eastAsia="ja-JP"/>
              </w:rPr>
            </w:pPr>
            <w:r w:rsidRPr="0080766B">
              <w:rPr>
                <w:rFonts w:ascii="Arial" w:hAnsi="Arial"/>
                <w:lang w:eastAsia="ja-JP"/>
              </w:rPr>
              <w:t>MVC</w:t>
            </w:r>
          </w:p>
        </w:tc>
        <w:tc>
          <w:tcPr>
            <w:tcW w:w="4680" w:type="dxa"/>
          </w:tcPr>
          <w:p w:rsidR="009032E4" w:rsidRPr="0080766B" w:rsidRDefault="0078137F" w:rsidP="00117223">
            <w:pPr>
              <w:cnfStyle w:val="000000000000"/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Model view control</w:t>
            </w:r>
          </w:p>
        </w:tc>
        <w:tc>
          <w:tcPr>
            <w:tcW w:w="2002" w:type="dxa"/>
          </w:tcPr>
          <w:p w:rsidR="009032E4" w:rsidRPr="0080766B" w:rsidRDefault="009032E4" w:rsidP="00117223">
            <w:pPr>
              <w:cnfStyle w:val="000000000000"/>
              <w:rPr>
                <w:rFonts w:ascii="Arial" w:hAnsi="Arial"/>
              </w:rPr>
            </w:pPr>
          </w:p>
        </w:tc>
      </w:tr>
      <w:tr w:rsidR="009032E4" w:rsidRPr="0080766B" w:rsidTr="00721B35">
        <w:trPr>
          <w:cnfStyle w:val="000000100000"/>
          <w:jc w:val="center"/>
        </w:trPr>
        <w:tc>
          <w:tcPr>
            <w:cnfStyle w:val="001000000000"/>
            <w:tcW w:w="197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032E4" w:rsidRPr="0080766B" w:rsidRDefault="00721B35" w:rsidP="00117223">
            <w:pPr>
              <w:rPr>
                <w:rFonts w:ascii="Arial" w:hAnsi="Arial"/>
                <w:lang w:eastAsia="ja-JP"/>
              </w:rPr>
            </w:pPr>
            <w:r w:rsidRPr="0080766B">
              <w:rPr>
                <w:rFonts w:ascii="Arial" w:hAnsi="Arial"/>
                <w:lang w:eastAsia="ja-JP"/>
              </w:rPr>
              <w:t>IDE</w:t>
            </w:r>
          </w:p>
        </w:tc>
        <w:tc>
          <w:tcPr>
            <w:tcW w:w="4680" w:type="dxa"/>
            <w:tcBorders>
              <w:top w:val="none" w:sz="0" w:space="0" w:color="auto"/>
              <w:bottom w:val="none" w:sz="0" w:space="0" w:color="auto"/>
            </w:tcBorders>
          </w:tcPr>
          <w:p w:rsidR="009032E4" w:rsidRPr="0080766B" w:rsidRDefault="00DC6759" w:rsidP="00117223">
            <w:pPr>
              <w:cnfStyle w:val="000000100000"/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 xml:space="preserve">Integrated development </w:t>
            </w:r>
            <w:r w:rsidR="006E0B5E" w:rsidRPr="0080766B">
              <w:rPr>
                <w:rFonts w:ascii="Arial" w:hAnsi="Arial"/>
              </w:rPr>
              <w:t>environment</w:t>
            </w:r>
            <w:r w:rsidRPr="0080766B">
              <w:rPr>
                <w:rFonts w:ascii="Arial" w:hAnsi="Arial"/>
              </w:rPr>
              <w:t xml:space="preserve"> </w:t>
            </w:r>
          </w:p>
        </w:tc>
        <w:tc>
          <w:tcPr>
            <w:tcW w:w="2002" w:type="dxa"/>
            <w:tcBorders>
              <w:top w:val="none" w:sz="0" w:space="0" w:color="auto"/>
              <w:bottom w:val="none" w:sz="0" w:space="0" w:color="auto"/>
            </w:tcBorders>
          </w:tcPr>
          <w:p w:rsidR="009032E4" w:rsidRPr="0080766B" w:rsidRDefault="009032E4" w:rsidP="00117223">
            <w:pPr>
              <w:cnfStyle w:val="000000100000"/>
              <w:rPr>
                <w:rFonts w:ascii="Arial" w:hAnsi="Arial"/>
              </w:rPr>
            </w:pPr>
          </w:p>
        </w:tc>
      </w:tr>
      <w:tr w:rsidR="00CD7EBA" w:rsidRPr="0080766B" w:rsidTr="00721B35">
        <w:trPr>
          <w:jc w:val="center"/>
        </w:trPr>
        <w:tc>
          <w:tcPr>
            <w:cnfStyle w:val="001000000000"/>
            <w:tcW w:w="1975" w:type="dxa"/>
          </w:tcPr>
          <w:p w:rsidR="00CD7EBA" w:rsidRPr="0080766B" w:rsidRDefault="00CD7EBA" w:rsidP="00117223">
            <w:pPr>
              <w:rPr>
                <w:rFonts w:ascii="Arial" w:hAnsi="Arial"/>
                <w:lang w:eastAsia="ja-JP"/>
              </w:rPr>
            </w:pPr>
            <w:r w:rsidRPr="0080766B">
              <w:rPr>
                <w:rFonts w:ascii="Arial" w:hAnsi="Arial"/>
                <w:lang w:eastAsia="ja-JP"/>
              </w:rPr>
              <w:t>Q&amp;A</w:t>
            </w:r>
          </w:p>
        </w:tc>
        <w:tc>
          <w:tcPr>
            <w:tcW w:w="4680" w:type="dxa"/>
          </w:tcPr>
          <w:p w:rsidR="00CD7EBA" w:rsidRPr="0080766B" w:rsidRDefault="00CD7EBA" w:rsidP="00117223">
            <w:pPr>
              <w:cnfStyle w:val="000000000000"/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Question and answer</w:t>
            </w:r>
          </w:p>
        </w:tc>
        <w:tc>
          <w:tcPr>
            <w:tcW w:w="2002" w:type="dxa"/>
          </w:tcPr>
          <w:p w:rsidR="00CD7EBA" w:rsidRPr="0080766B" w:rsidRDefault="00CD7EBA" w:rsidP="00117223">
            <w:pPr>
              <w:cnfStyle w:val="000000000000"/>
              <w:rPr>
                <w:rFonts w:ascii="Arial" w:hAnsi="Arial"/>
              </w:rPr>
            </w:pPr>
          </w:p>
        </w:tc>
      </w:tr>
      <w:tr w:rsidR="00CD7EBA" w:rsidRPr="0080766B" w:rsidTr="00721B35">
        <w:trPr>
          <w:cnfStyle w:val="000000100000"/>
          <w:jc w:val="center"/>
        </w:trPr>
        <w:tc>
          <w:tcPr>
            <w:cnfStyle w:val="001000000000"/>
            <w:tcW w:w="1975" w:type="dxa"/>
          </w:tcPr>
          <w:p w:rsidR="00CD7EBA" w:rsidRPr="0080766B" w:rsidRDefault="007D1744" w:rsidP="00117223">
            <w:pPr>
              <w:rPr>
                <w:rFonts w:ascii="Arial" w:hAnsi="Arial"/>
                <w:lang w:eastAsia="ja-JP"/>
              </w:rPr>
            </w:pPr>
            <w:r w:rsidRPr="0080766B">
              <w:rPr>
                <w:rFonts w:ascii="Arial" w:hAnsi="Arial"/>
                <w:lang w:eastAsia="ja-JP"/>
              </w:rPr>
              <w:t>GUI</w:t>
            </w:r>
          </w:p>
        </w:tc>
        <w:tc>
          <w:tcPr>
            <w:tcW w:w="4680" w:type="dxa"/>
          </w:tcPr>
          <w:p w:rsidR="00CD7EBA" w:rsidRPr="0080766B" w:rsidRDefault="007D1744" w:rsidP="00117223">
            <w:pPr>
              <w:cnfStyle w:val="000000100000"/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Graphic user interface</w:t>
            </w:r>
          </w:p>
        </w:tc>
        <w:tc>
          <w:tcPr>
            <w:tcW w:w="2002" w:type="dxa"/>
          </w:tcPr>
          <w:p w:rsidR="00CD7EBA" w:rsidRPr="0080766B" w:rsidRDefault="00CD7EBA" w:rsidP="00117223">
            <w:pPr>
              <w:cnfStyle w:val="000000100000"/>
              <w:rPr>
                <w:rFonts w:ascii="Arial" w:hAnsi="Arial"/>
              </w:rPr>
            </w:pPr>
          </w:p>
        </w:tc>
      </w:tr>
    </w:tbl>
    <w:p w:rsidR="00B66550" w:rsidRPr="0080766B" w:rsidRDefault="00473C48" w:rsidP="00D30655">
      <w:pPr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>Table</w:t>
      </w:r>
      <w:r w:rsidR="0080766B" w:rsidRPr="0080766B">
        <w:rPr>
          <w:rFonts w:ascii="Arial" w:hAnsi="Arial"/>
          <w:lang w:eastAsia="ja-JP"/>
        </w:rPr>
        <w:t xml:space="preserve"> 2:</w:t>
      </w:r>
      <w:r w:rsidR="00767E0E" w:rsidRPr="0080766B">
        <w:rPr>
          <w:rFonts w:ascii="Arial" w:hAnsi="Arial"/>
          <w:lang w:eastAsia="ja-JP"/>
        </w:rPr>
        <w:t xml:space="preserve"> Definitions</w:t>
      </w:r>
    </w:p>
    <w:p w:rsidR="00816047" w:rsidRPr="0080766B" w:rsidRDefault="00816047" w:rsidP="00117223">
      <w:pPr>
        <w:pStyle w:val="Heading2"/>
      </w:pPr>
      <w:bookmarkStart w:id="21" w:name="_Toc456598590"/>
      <w:bookmarkStart w:id="22" w:name="_Toc504442102"/>
      <w:bookmarkStart w:id="23" w:name="_Toc370650742"/>
      <w:r w:rsidRPr="0080766B">
        <w:t>References</w:t>
      </w:r>
      <w:bookmarkEnd w:id="21"/>
      <w:bookmarkEnd w:id="22"/>
      <w:bookmarkEnd w:id="23"/>
    </w:p>
    <w:p w:rsidR="00F67C50" w:rsidRPr="0080766B" w:rsidRDefault="00F67C50" w:rsidP="00117223">
      <w:pPr>
        <w:pStyle w:val="ListParagraph"/>
        <w:numPr>
          <w:ilvl w:val="0"/>
          <w:numId w:val="32"/>
        </w:numPr>
        <w:rPr>
          <w:rFonts w:ascii="Arial" w:hAnsi="Arial"/>
        </w:rPr>
      </w:pPr>
      <w:r w:rsidRPr="0080766B">
        <w:rPr>
          <w:rFonts w:ascii="Arial" w:hAnsi="Arial"/>
        </w:rPr>
        <w:t>VNBD_</w:t>
      </w:r>
      <w:r w:rsidR="00721B35" w:rsidRPr="0080766B">
        <w:rPr>
          <w:rFonts w:ascii="Arial" w:hAnsi="Arial"/>
          <w:lang w:eastAsia="ja-JP"/>
        </w:rPr>
        <w:t xml:space="preserve"> </w:t>
      </w:r>
      <w:r w:rsidRPr="0080766B">
        <w:rPr>
          <w:rFonts w:ascii="Arial" w:hAnsi="Arial"/>
        </w:rPr>
        <w:t>Software Requirements Specification_v1.0_EN.docx</w:t>
      </w:r>
    </w:p>
    <w:p w:rsidR="00D219C7" w:rsidRPr="0080766B" w:rsidRDefault="00D219C7" w:rsidP="00D219C7">
      <w:pPr>
        <w:pStyle w:val="ListParagraph"/>
        <w:numPr>
          <w:ilvl w:val="0"/>
          <w:numId w:val="32"/>
        </w:numPr>
        <w:rPr>
          <w:rFonts w:ascii="Arial" w:hAnsi="Arial"/>
        </w:rPr>
      </w:pPr>
      <w:r w:rsidRPr="0080766B">
        <w:rPr>
          <w:rFonts w:ascii="Arial" w:hAnsi="Arial"/>
        </w:rPr>
        <w:t>VNBD_Data Design_v0.9.9_EN.docx</w:t>
      </w:r>
    </w:p>
    <w:p w:rsidR="006F4ED0" w:rsidRPr="0080766B" w:rsidRDefault="006F4ED0" w:rsidP="00117223">
      <w:pPr>
        <w:pStyle w:val="ListParagraph"/>
        <w:numPr>
          <w:ilvl w:val="0"/>
          <w:numId w:val="32"/>
        </w:numPr>
        <w:rPr>
          <w:rFonts w:ascii="Arial" w:hAnsi="Arial"/>
        </w:rPr>
      </w:pPr>
      <w:r w:rsidRPr="0080766B">
        <w:rPr>
          <w:rFonts w:ascii="Arial" w:hAnsi="Arial"/>
        </w:rPr>
        <w:t xml:space="preserve">Sample Design </w:t>
      </w:r>
      <w:r w:rsidR="00825564" w:rsidRPr="0080766B">
        <w:rPr>
          <w:rFonts w:ascii="Arial" w:hAnsi="Arial"/>
        </w:rPr>
        <w:t>at</w:t>
      </w:r>
      <w:r w:rsidR="00D82DC7" w:rsidRPr="0080766B">
        <w:rPr>
          <w:rFonts w:ascii="Arial" w:hAnsi="Arial"/>
        </w:rPr>
        <w:t xml:space="preserve"> Introduction to software engineering (I2SE) course in cms.fpt.edu.vn</w:t>
      </w:r>
    </w:p>
    <w:p w:rsidR="00930A6C" w:rsidRPr="0080766B" w:rsidRDefault="00930A6C" w:rsidP="00930A6C">
      <w:pPr>
        <w:pStyle w:val="ListParagraph"/>
        <w:numPr>
          <w:ilvl w:val="0"/>
          <w:numId w:val="32"/>
        </w:numPr>
        <w:rPr>
          <w:rFonts w:ascii="Arial" w:hAnsi="Arial"/>
        </w:rPr>
      </w:pPr>
      <w:r w:rsidRPr="0080766B">
        <w:rPr>
          <w:rFonts w:ascii="Arial" w:hAnsi="Arial"/>
        </w:rPr>
        <w:t>Software</w:t>
      </w:r>
      <w:r w:rsidR="00B20E2D" w:rsidRPr="0080766B">
        <w:rPr>
          <w:rFonts w:ascii="Arial" w:hAnsi="Arial"/>
        </w:rPr>
        <w:t xml:space="preserve"> </w:t>
      </w:r>
      <w:r w:rsidRPr="0080766B">
        <w:rPr>
          <w:rFonts w:ascii="Arial" w:hAnsi="Arial"/>
        </w:rPr>
        <w:t>Architecture</w:t>
      </w:r>
      <w:r w:rsidR="00B20E2D" w:rsidRPr="0080766B">
        <w:rPr>
          <w:rFonts w:ascii="Arial" w:hAnsi="Arial"/>
        </w:rPr>
        <w:t xml:space="preserve"> </w:t>
      </w:r>
      <w:r w:rsidRPr="0080766B">
        <w:rPr>
          <w:rFonts w:ascii="Arial" w:hAnsi="Arial"/>
        </w:rPr>
        <w:t>Design</w:t>
      </w:r>
      <w:r w:rsidR="00B20E2D" w:rsidRPr="0080766B">
        <w:rPr>
          <w:rFonts w:ascii="Arial" w:hAnsi="Arial"/>
        </w:rPr>
        <w:t xml:space="preserve"> </w:t>
      </w:r>
      <w:r w:rsidRPr="0080766B">
        <w:rPr>
          <w:rFonts w:ascii="Arial" w:hAnsi="Arial"/>
        </w:rPr>
        <w:t>Illuminated Book</w:t>
      </w:r>
    </w:p>
    <w:p w:rsidR="008370EF" w:rsidRPr="0080766B" w:rsidRDefault="00066FCC" w:rsidP="00117223">
      <w:pPr>
        <w:pStyle w:val="ListParagraph"/>
        <w:numPr>
          <w:ilvl w:val="0"/>
          <w:numId w:val="32"/>
        </w:numPr>
        <w:rPr>
          <w:rStyle w:val="Hyperlink"/>
          <w:rFonts w:ascii="Arial" w:hAnsi="Arial"/>
        </w:rPr>
      </w:pPr>
      <w:hyperlink r:id="rId12" w:history="1">
        <w:r w:rsidR="008370EF" w:rsidRPr="0080766B">
          <w:rPr>
            <w:rStyle w:val="Hyperlink"/>
            <w:rFonts w:ascii="Arial" w:hAnsi="Arial"/>
          </w:rPr>
          <w:t>ht</w:t>
        </w:r>
        <w:r w:rsidR="00F71AFE" w:rsidRPr="0080766B">
          <w:rPr>
            <w:rStyle w:val="Hyperlink"/>
            <w:rFonts w:ascii="Arial" w:hAnsi="Arial"/>
          </w:rPr>
          <w:t>tp://en.wikipedia.org/wiki/Model-view-controller</w:t>
        </w:r>
      </w:hyperlink>
    </w:p>
    <w:p w:rsidR="00A43383" w:rsidRPr="0080766B" w:rsidRDefault="00066FCC" w:rsidP="00117223">
      <w:pPr>
        <w:pStyle w:val="ListParagraph"/>
        <w:numPr>
          <w:ilvl w:val="0"/>
          <w:numId w:val="32"/>
        </w:numPr>
        <w:rPr>
          <w:rFonts w:ascii="Arial" w:hAnsi="Arial"/>
        </w:rPr>
      </w:pPr>
      <w:hyperlink r:id="rId13" w:history="1">
        <w:r w:rsidR="00F71AFE" w:rsidRPr="0080766B">
          <w:rPr>
            <w:rStyle w:val="Hyperlink"/>
            <w:rFonts w:ascii="Arial" w:hAnsi="Arial"/>
          </w:rPr>
          <w:t>http://en.wikipedia.org/wiki/Model–view–controller</w:t>
        </w:r>
      </w:hyperlink>
    </w:p>
    <w:p w:rsidR="006F4ED0" w:rsidRPr="0080766B" w:rsidRDefault="00066FCC" w:rsidP="00117223">
      <w:pPr>
        <w:pStyle w:val="ListParagraph"/>
        <w:numPr>
          <w:ilvl w:val="0"/>
          <w:numId w:val="32"/>
        </w:numPr>
        <w:rPr>
          <w:rFonts w:ascii="Arial" w:hAnsi="Arial"/>
          <w:color w:val="0000FF"/>
          <w:u w:val="single"/>
        </w:rPr>
      </w:pPr>
      <w:hyperlink r:id="rId14" w:history="1">
        <w:r w:rsidR="00AA62DC" w:rsidRPr="0080766B">
          <w:rPr>
            <w:rFonts w:ascii="Arial" w:hAnsi="Arial"/>
            <w:color w:val="0000FF"/>
            <w:u w:val="single"/>
          </w:rPr>
          <w:t>http://fit.hcmup.edu.vn/~hienlth/SE/Lecture_Notes/GioiThieuRUP.pdf</w:t>
        </w:r>
      </w:hyperlink>
    </w:p>
    <w:p w:rsidR="00816047" w:rsidRPr="0080766B" w:rsidRDefault="00816047" w:rsidP="00117223">
      <w:pPr>
        <w:pStyle w:val="Heading2"/>
      </w:pPr>
      <w:bookmarkStart w:id="24" w:name="_Toc456598591"/>
      <w:bookmarkStart w:id="25" w:name="_Toc504442103"/>
      <w:bookmarkStart w:id="26" w:name="_Toc370650743"/>
      <w:r w:rsidRPr="0080766B">
        <w:t>Overview</w:t>
      </w:r>
      <w:bookmarkEnd w:id="24"/>
      <w:bookmarkEnd w:id="25"/>
      <w:bookmarkEnd w:id="26"/>
    </w:p>
    <w:p w:rsidR="00816047" w:rsidRPr="0080766B" w:rsidRDefault="00816047" w:rsidP="00117223">
      <w:pPr>
        <w:rPr>
          <w:rFonts w:ascii="Arial" w:hAnsi="Arial"/>
        </w:rPr>
      </w:pPr>
      <w:r w:rsidRPr="0080766B">
        <w:rPr>
          <w:rFonts w:ascii="Arial" w:hAnsi="Arial"/>
        </w:rPr>
        <w:t>Th</w:t>
      </w:r>
      <w:r w:rsidR="00600CE6" w:rsidRPr="0080766B">
        <w:rPr>
          <w:rFonts w:ascii="Arial" w:hAnsi="Arial"/>
        </w:rPr>
        <w:t>e</w:t>
      </w:r>
      <w:r w:rsidRPr="0080766B">
        <w:rPr>
          <w:rFonts w:ascii="Arial" w:hAnsi="Arial"/>
        </w:rPr>
        <w:t xml:space="preserve"> </w:t>
      </w:r>
      <w:r w:rsidR="00E46738" w:rsidRPr="0080766B">
        <w:rPr>
          <w:rFonts w:ascii="Arial" w:hAnsi="Arial"/>
        </w:rPr>
        <w:t xml:space="preserve">Software Architecture Document contains the following </w:t>
      </w:r>
      <w:r w:rsidRPr="0080766B">
        <w:rPr>
          <w:rFonts w:ascii="Arial" w:hAnsi="Arial"/>
        </w:rPr>
        <w:t>subsection</w:t>
      </w:r>
      <w:r w:rsidR="00E46738" w:rsidRPr="0080766B">
        <w:rPr>
          <w:rFonts w:ascii="Arial" w:hAnsi="Arial"/>
        </w:rPr>
        <w:t>s:</w:t>
      </w:r>
    </w:p>
    <w:p w:rsidR="00442A6D" w:rsidRPr="0080766B" w:rsidRDefault="00442A6D" w:rsidP="00117223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80766B">
        <w:rPr>
          <w:rFonts w:ascii="Arial" w:hAnsi="Arial"/>
        </w:rPr>
        <w:t>Section 1: Provide an overview of entire Software Architecture Document.</w:t>
      </w:r>
    </w:p>
    <w:p w:rsidR="00E00D24" w:rsidRPr="0080766B" w:rsidRDefault="00E00D24" w:rsidP="00117223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80766B">
        <w:rPr>
          <w:rFonts w:ascii="Arial" w:hAnsi="Arial"/>
        </w:rPr>
        <w:lastRenderedPageBreak/>
        <w:t>Section 2: Architectural Presentation</w:t>
      </w:r>
      <w:r w:rsidR="00B40BC7" w:rsidRPr="0080766B">
        <w:rPr>
          <w:rFonts w:ascii="Arial" w:hAnsi="Arial"/>
        </w:rPr>
        <w:t>.</w:t>
      </w:r>
    </w:p>
    <w:p w:rsidR="00E00D24" w:rsidRPr="0080766B" w:rsidRDefault="00E00D24" w:rsidP="00117223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80766B">
        <w:rPr>
          <w:rFonts w:ascii="Arial" w:hAnsi="Arial"/>
        </w:rPr>
        <w:t xml:space="preserve">Section 3: Architectural </w:t>
      </w:r>
      <w:r w:rsidR="00B40BC7" w:rsidRPr="0080766B">
        <w:rPr>
          <w:rFonts w:ascii="Arial" w:hAnsi="Arial"/>
        </w:rPr>
        <w:t>goals and constraints.</w:t>
      </w:r>
    </w:p>
    <w:p w:rsidR="00DF6DF7" w:rsidRPr="0080766B" w:rsidRDefault="00DF6DF7" w:rsidP="00117223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80766B">
        <w:rPr>
          <w:rFonts w:ascii="Arial" w:hAnsi="Arial"/>
        </w:rPr>
        <w:t>Section 4: Use-case view</w:t>
      </w:r>
      <w:r w:rsidR="00B40BC7" w:rsidRPr="0080766B">
        <w:rPr>
          <w:rFonts w:ascii="Arial" w:hAnsi="Arial"/>
        </w:rPr>
        <w:t>.</w:t>
      </w:r>
    </w:p>
    <w:p w:rsidR="00420479" w:rsidRPr="0080766B" w:rsidRDefault="00B40BC7" w:rsidP="00117223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80766B">
        <w:rPr>
          <w:rFonts w:ascii="Arial" w:hAnsi="Arial"/>
        </w:rPr>
        <w:t>Section 5: Logical view.</w:t>
      </w:r>
    </w:p>
    <w:p w:rsidR="00B40BC7" w:rsidRPr="0080766B" w:rsidRDefault="00B40BC7" w:rsidP="00117223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80766B">
        <w:rPr>
          <w:rFonts w:ascii="Arial" w:hAnsi="Arial"/>
        </w:rPr>
        <w:t>Section 6: Process view.</w:t>
      </w:r>
    </w:p>
    <w:p w:rsidR="00B40BC7" w:rsidRPr="0080766B" w:rsidRDefault="00B40BC7" w:rsidP="00117223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80766B">
        <w:rPr>
          <w:rFonts w:ascii="Arial" w:hAnsi="Arial"/>
        </w:rPr>
        <w:t xml:space="preserve">Section 7: </w:t>
      </w:r>
      <w:r w:rsidR="00970A49" w:rsidRPr="0080766B">
        <w:rPr>
          <w:rFonts w:ascii="Arial" w:hAnsi="Arial"/>
        </w:rPr>
        <w:t>Implementation</w:t>
      </w:r>
      <w:r w:rsidRPr="0080766B">
        <w:rPr>
          <w:rFonts w:ascii="Arial" w:hAnsi="Arial"/>
        </w:rPr>
        <w:t xml:space="preserve"> view.</w:t>
      </w:r>
    </w:p>
    <w:p w:rsidR="00141C23" w:rsidRPr="0080766B" w:rsidRDefault="00B40BC7" w:rsidP="00117223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80766B">
        <w:rPr>
          <w:rFonts w:ascii="Arial" w:hAnsi="Arial"/>
        </w:rPr>
        <w:t>Section 8</w:t>
      </w:r>
      <w:r w:rsidR="00970A49" w:rsidRPr="0080766B">
        <w:rPr>
          <w:rFonts w:ascii="Arial" w:hAnsi="Arial"/>
        </w:rPr>
        <w:t xml:space="preserve">: Deployment </w:t>
      </w:r>
      <w:r w:rsidR="00141C23" w:rsidRPr="0080766B">
        <w:rPr>
          <w:rFonts w:ascii="Arial" w:hAnsi="Arial"/>
        </w:rPr>
        <w:t>view.</w:t>
      </w:r>
    </w:p>
    <w:p w:rsidR="002B7CBB" w:rsidRPr="0080766B" w:rsidRDefault="002B7CBB" w:rsidP="00117223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80766B">
        <w:rPr>
          <w:rFonts w:ascii="Arial" w:hAnsi="Arial"/>
        </w:rPr>
        <w:t>Section 10: Size and perform</w:t>
      </w:r>
      <w:r w:rsidR="00EB39B7" w:rsidRPr="0080766B">
        <w:rPr>
          <w:rFonts w:ascii="Arial" w:hAnsi="Arial"/>
        </w:rPr>
        <w:t>a</w:t>
      </w:r>
      <w:r w:rsidRPr="0080766B">
        <w:rPr>
          <w:rFonts w:ascii="Arial" w:hAnsi="Arial"/>
        </w:rPr>
        <w:t>n</w:t>
      </w:r>
      <w:r w:rsidR="00EB39B7" w:rsidRPr="0080766B">
        <w:rPr>
          <w:rFonts w:ascii="Arial" w:hAnsi="Arial"/>
        </w:rPr>
        <w:t>ce</w:t>
      </w:r>
      <w:r w:rsidR="00203EAF" w:rsidRPr="0080766B">
        <w:rPr>
          <w:rFonts w:ascii="Arial" w:hAnsi="Arial"/>
        </w:rPr>
        <w:t>.</w:t>
      </w:r>
    </w:p>
    <w:p w:rsidR="00464A3A" w:rsidRPr="0080766B" w:rsidRDefault="00464A3A" w:rsidP="00117223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80766B">
        <w:rPr>
          <w:rFonts w:ascii="Arial" w:hAnsi="Arial"/>
        </w:rPr>
        <w:t>Section 11: Quality.</w:t>
      </w:r>
    </w:p>
    <w:p w:rsidR="00816047" w:rsidRPr="0080766B" w:rsidRDefault="00816047" w:rsidP="00117223">
      <w:pPr>
        <w:pStyle w:val="Heading1"/>
      </w:pPr>
      <w:bookmarkStart w:id="27" w:name="_Toc504442104"/>
      <w:bookmarkStart w:id="28" w:name="_Toc370650744"/>
      <w:r w:rsidRPr="0080766B">
        <w:t>Architectural Representation</w:t>
      </w:r>
      <w:bookmarkEnd w:id="27"/>
      <w:bookmarkEnd w:id="28"/>
    </w:p>
    <w:p w:rsidR="00816047" w:rsidRPr="0080766B" w:rsidRDefault="00ED5BAE" w:rsidP="00117223">
      <w:pPr>
        <w:pStyle w:val="ListParagraph"/>
        <w:numPr>
          <w:ilvl w:val="0"/>
          <w:numId w:val="4"/>
        </w:numPr>
        <w:rPr>
          <w:rFonts w:ascii="Arial" w:hAnsi="Arial"/>
        </w:rPr>
      </w:pPr>
      <w:r w:rsidRPr="0080766B">
        <w:rPr>
          <w:rFonts w:ascii="Arial" w:hAnsi="Arial"/>
        </w:rPr>
        <w:t>This section describes what</w:t>
      </w:r>
      <w:r w:rsidR="00816047" w:rsidRPr="0080766B">
        <w:rPr>
          <w:rFonts w:ascii="Arial" w:hAnsi="Arial"/>
        </w:rPr>
        <w:t xml:space="preserve"> architecture </w:t>
      </w:r>
      <w:r w:rsidRPr="0080766B">
        <w:rPr>
          <w:rFonts w:ascii="Arial" w:hAnsi="Arial"/>
        </w:rPr>
        <w:t xml:space="preserve">design </w:t>
      </w:r>
      <w:r w:rsidR="00816047" w:rsidRPr="0080766B">
        <w:rPr>
          <w:rFonts w:ascii="Arial" w:hAnsi="Arial"/>
        </w:rPr>
        <w:t xml:space="preserve">is for the current system, and how it is represented. Of the </w:t>
      </w:r>
      <w:r w:rsidR="00816047" w:rsidRPr="0080766B">
        <w:rPr>
          <w:rStyle w:val="Strong"/>
          <w:rFonts w:ascii="Arial" w:hAnsi="Arial"/>
        </w:rPr>
        <w:t>Use-Case</w:t>
      </w:r>
      <w:r w:rsidR="00816047" w:rsidRPr="0080766B">
        <w:rPr>
          <w:rFonts w:ascii="Arial" w:hAnsi="Arial"/>
        </w:rPr>
        <w:t xml:space="preserve">, </w:t>
      </w:r>
      <w:r w:rsidR="00816047" w:rsidRPr="0080766B">
        <w:rPr>
          <w:rStyle w:val="Strong"/>
          <w:rFonts w:ascii="Arial" w:hAnsi="Arial"/>
        </w:rPr>
        <w:t>Logical</w:t>
      </w:r>
      <w:r w:rsidR="00816047" w:rsidRPr="0080766B">
        <w:rPr>
          <w:rFonts w:ascii="Arial" w:hAnsi="Arial"/>
        </w:rPr>
        <w:t xml:space="preserve">, </w:t>
      </w:r>
      <w:r w:rsidR="00816047" w:rsidRPr="0080766B">
        <w:rPr>
          <w:rStyle w:val="Strong"/>
          <w:rFonts w:ascii="Arial" w:hAnsi="Arial"/>
        </w:rPr>
        <w:t>Process</w:t>
      </w:r>
      <w:r w:rsidR="00816047" w:rsidRPr="0080766B">
        <w:rPr>
          <w:rFonts w:ascii="Arial" w:hAnsi="Arial"/>
        </w:rPr>
        <w:t xml:space="preserve">, </w:t>
      </w:r>
      <w:r w:rsidR="00816047" w:rsidRPr="0080766B">
        <w:rPr>
          <w:rStyle w:val="Strong"/>
          <w:rFonts w:ascii="Arial" w:hAnsi="Arial"/>
        </w:rPr>
        <w:t>Deployment</w:t>
      </w:r>
      <w:r w:rsidR="00816047" w:rsidRPr="0080766B">
        <w:rPr>
          <w:rFonts w:ascii="Arial" w:hAnsi="Arial"/>
        </w:rPr>
        <w:t xml:space="preserve">, and </w:t>
      </w:r>
      <w:r w:rsidR="00816047" w:rsidRPr="0080766B">
        <w:rPr>
          <w:rStyle w:val="Strong"/>
          <w:rFonts w:ascii="Arial" w:hAnsi="Arial"/>
        </w:rPr>
        <w:t>Implementation Views</w:t>
      </w:r>
      <w:r w:rsidR="00816047" w:rsidRPr="0080766B">
        <w:rPr>
          <w:rFonts w:ascii="Arial" w:hAnsi="Arial"/>
        </w:rPr>
        <w:t>, it enumerates the views that are necessary and</w:t>
      </w:r>
      <w:r w:rsidR="006521E4" w:rsidRPr="0080766B">
        <w:rPr>
          <w:rFonts w:ascii="Arial" w:hAnsi="Arial"/>
        </w:rPr>
        <w:t xml:space="preserve"> </w:t>
      </w:r>
      <w:r w:rsidR="00816047" w:rsidRPr="0080766B">
        <w:rPr>
          <w:rFonts w:ascii="Arial" w:hAnsi="Arial"/>
        </w:rPr>
        <w:t>explains what types</w:t>
      </w:r>
      <w:r w:rsidR="00543857" w:rsidRPr="0080766B">
        <w:rPr>
          <w:rFonts w:ascii="Arial" w:hAnsi="Arial"/>
        </w:rPr>
        <w:t xml:space="preserve"> of model elements it contains</w:t>
      </w:r>
      <w:r w:rsidR="006521E4" w:rsidRPr="0080766B">
        <w:rPr>
          <w:rFonts w:ascii="Arial" w:hAnsi="Arial"/>
        </w:rPr>
        <w:t xml:space="preserve"> for each view</w:t>
      </w:r>
      <w:r w:rsidR="00543857" w:rsidRPr="0080766B">
        <w:rPr>
          <w:rFonts w:ascii="Arial" w:hAnsi="Arial"/>
        </w:rPr>
        <w:t>.</w:t>
      </w:r>
    </w:p>
    <w:p w:rsidR="00355E3F" w:rsidRPr="0080766B" w:rsidRDefault="00355E3F" w:rsidP="00117223">
      <w:pPr>
        <w:pStyle w:val="ListParagraph"/>
        <w:numPr>
          <w:ilvl w:val="0"/>
          <w:numId w:val="4"/>
        </w:numPr>
        <w:rPr>
          <w:rFonts w:ascii="Arial" w:hAnsi="Arial"/>
        </w:rPr>
      </w:pPr>
      <w:r w:rsidRPr="0080766B">
        <w:rPr>
          <w:rFonts w:ascii="Arial" w:hAnsi="Arial"/>
        </w:rPr>
        <w:t xml:space="preserve">This </w:t>
      </w:r>
      <w:r w:rsidR="005F1A33" w:rsidRPr="0080766B">
        <w:rPr>
          <w:rFonts w:ascii="Arial" w:hAnsi="Arial"/>
        </w:rPr>
        <w:t xml:space="preserve">section </w:t>
      </w:r>
      <w:r w:rsidRPr="0080766B">
        <w:rPr>
          <w:rFonts w:ascii="Arial" w:hAnsi="Arial"/>
        </w:rPr>
        <w:t xml:space="preserve">details the architecture using views defined in “4+1 </w:t>
      </w:r>
      <w:r w:rsidR="00B42085" w:rsidRPr="0080766B">
        <w:rPr>
          <w:rFonts w:ascii="Arial" w:hAnsi="Arial"/>
        </w:rPr>
        <w:t xml:space="preserve">architecture view </w:t>
      </w:r>
      <w:r w:rsidRPr="0080766B">
        <w:rPr>
          <w:rFonts w:ascii="Arial" w:hAnsi="Arial"/>
        </w:rPr>
        <w:t>model”</w:t>
      </w:r>
      <w:r w:rsidR="00C10E69" w:rsidRPr="0080766B">
        <w:rPr>
          <w:rFonts w:ascii="Arial" w:hAnsi="Arial"/>
        </w:rPr>
        <w:t>.</w:t>
      </w:r>
    </w:p>
    <w:p w:rsidR="000063B9" w:rsidRPr="0080766B" w:rsidRDefault="00AA62DC" w:rsidP="00D30655">
      <w:pPr>
        <w:jc w:val="center"/>
        <w:rPr>
          <w:rFonts w:ascii="Arial" w:hAnsi="Arial"/>
        </w:rPr>
      </w:pPr>
      <w:r w:rsidRPr="0080766B">
        <w:rPr>
          <w:rFonts w:ascii="Arial" w:hAnsi="Arial"/>
          <w:noProof/>
          <w:lang w:eastAsia="ja-JP"/>
        </w:rPr>
        <w:drawing>
          <wp:inline distT="0" distB="0" distL="0" distR="0">
            <wp:extent cx="5503545" cy="28765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+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A8" w:rsidRPr="0080766B" w:rsidRDefault="00E1232D" w:rsidP="00D30655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>Figure</w:t>
      </w:r>
      <w:r w:rsidR="0080766B" w:rsidRPr="0080766B">
        <w:rPr>
          <w:rFonts w:ascii="Arial" w:hAnsi="Arial"/>
          <w:lang w:eastAsia="ja-JP"/>
        </w:rPr>
        <w:t xml:space="preserve"> </w:t>
      </w:r>
      <w:r w:rsidR="004E3CA8" w:rsidRPr="0080766B">
        <w:rPr>
          <w:rFonts w:ascii="Arial" w:hAnsi="Arial"/>
        </w:rPr>
        <w:t>1</w:t>
      </w:r>
      <w:r w:rsidR="0080766B" w:rsidRPr="0080766B">
        <w:rPr>
          <w:rFonts w:ascii="Arial" w:hAnsi="Arial"/>
          <w:lang w:eastAsia="ja-JP"/>
        </w:rPr>
        <w:t>:</w:t>
      </w:r>
      <w:r w:rsidR="004E3CA8" w:rsidRPr="0080766B">
        <w:rPr>
          <w:rFonts w:ascii="Arial" w:hAnsi="Arial"/>
        </w:rPr>
        <w:t xml:space="preserve"> “4+1 view model”</w:t>
      </w:r>
    </w:p>
    <w:p w:rsidR="00A164DE" w:rsidRPr="0080766B" w:rsidRDefault="00A164DE" w:rsidP="00117223">
      <w:pPr>
        <w:rPr>
          <w:rFonts w:ascii="Arial" w:hAnsi="Arial"/>
        </w:rPr>
      </w:pPr>
    </w:p>
    <w:p w:rsidR="00421840" w:rsidRPr="0080766B" w:rsidRDefault="00421840" w:rsidP="00117223">
      <w:pPr>
        <w:rPr>
          <w:rFonts w:ascii="Arial" w:hAnsi="Arial"/>
        </w:rPr>
      </w:pPr>
    </w:p>
    <w:p w:rsidR="00421840" w:rsidRPr="0080766B" w:rsidRDefault="00421840" w:rsidP="00117223">
      <w:pPr>
        <w:rPr>
          <w:rFonts w:ascii="Arial" w:hAnsi="Arial"/>
        </w:rPr>
      </w:pPr>
    </w:p>
    <w:tbl>
      <w:tblPr>
        <w:tblStyle w:val="TableGrid"/>
        <w:tblW w:w="0" w:type="auto"/>
        <w:jc w:val="center"/>
        <w:tblLook w:val="04A0"/>
      </w:tblPr>
      <w:tblGrid>
        <w:gridCol w:w="1705"/>
        <w:gridCol w:w="1710"/>
        <w:gridCol w:w="3510"/>
        <w:gridCol w:w="1732"/>
      </w:tblGrid>
      <w:tr w:rsidR="000063B9" w:rsidRPr="0080766B" w:rsidTr="00721B35">
        <w:trPr>
          <w:jc w:val="center"/>
        </w:trPr>
        <w:tc>
          <w:tcPr>
            <w:tcW w:w="1705" w:type="dxa"/>
          </w:tcPr>
          <w:p w:rsidR="000063B9" w:rsidRPr="0080766B" w:rsidRDefault="000063B9" w:rsidP="00117223">
            <w:pPr>
              <w:rPr>
                <w:rFonts w:ascii="Arial" w:hAnsi="Arial"/>
              </w:rPr>
            </w:pPr>
          </w:p>
        </w:tc>
        <w:tc>
          <w:tcPr>
            <w:tcW w:w="1710" w:type="dxa"/>
          </w:tcPr>
          <w:p w:rsidR="000063B9" w:rsidRPr="0080766B" w:rsidRDefault="008B427D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Audience</w:t>
            </w:r>
          </w:p>
        </w:tc>
        <w:tc>
          <w:tcPr>
            <w:tcW w:w="3510" w:type="dxa"/>
          </w:tcPr>
          <w:p w:rsidR="000063B9" w:rsidRPr="0080766B" w:rsidRDefault="008B427D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Area</w:t>
            </w:r>
          </w:p>
        </w:tc>
        <w:tc>
          <w:tcPr>
            <w:tcW w:w="1732" w:type="dxa"/>
          </w:tcPr>
          <w:p w:rsidR="000063B9" w:rsidRPr="0080766B" w:rsidRDefault="008B427D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Related artifacts</w:t>
            </w:r>
          </w:p>
        </w:tc>
      </w:tr>
      <w:tr w:rsidR="000063B9" w:rsidRPr="0080766B" w:rsidTr="00721B35">
        <w:trPr>
          <w:jc w:val="center"/>
        </w:trPr>
        <w:tc>
          <w:tcPr>
            <w:tcW w:w="1705" w:type="dxa"/>
          </w:tcPr>
          <w:p w:rsidR="000063B9" w:rsidRPr="0080766B" w:rsidRDefault="00980653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Use-case view</w:t>
            </w:r>
          </w:p>
        </w:tc>
        <w:tc>
          <w:tcPr>
            <w:tcW w:w="1710" w:type="dxa"/>
          </w:tcPr>
          <w:p w:rsidR="000063B9" w:rsidRPr="0080766B" w:rsidRDefault="001B3D20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All stakeholders including end-users</w:t>
            </w:r>
            <w:r w:rsidR="002139BF" w:rsidRPr="0080766B">
              <w:rPr>
                <w:rFonts w:ascii="Arial" w:hAnsi="Arial"/>
              </w:rPr>
              <w:t>.</w:t>
            </w:r>
          </w:p>
        </w:tc>
        <w:tc>
          <w:tcPr>
            <w:tcW w:w="3510" w:type="dxa"/>
          </w:tcPr>
          <w:p w:rsidR="000063B9" w:rsidRPr="0080766B" w:rsidRDefault="002139BF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Describe</w:t>
            </w:r>
            <w:r w:rsidR="00E7667D" w:rsidRPr="0080766B">
              <w:rPr>
                <w:rFonts w:ascii="Arial" w:hAnsi="Arial"/>
              </w:rPr>
              <w:t>s</w:t>
            </w:r>
            <w:r w:rsidRPr="0080766B">
              <w:rPr>
                <w:rFonts w:ascii="Arial" w:hAnsi="Arial"/>
              </w:rPr>
              <w:t xml:space="preserve"> the set of scenarios and use cases that represent some significant functionality of the </w:t>
            </w:r>
            <w:r w:rsidRPr="0080766B">
              <w:rPr>
                <w:rFonts w:ascii="Arial" w:hAnsi="Arial"/>
              </w:rPr>
              <w:lastRenderedPageBreak/>
              <w:t>system.</w:t>
            </w:r>
          </w:p>
        </w:tc>
        <w:tc>
          <w:tcPr>
            <w:tcW w:w="1732" w:type="dxa"/>
          </w:tcPr>
          <w:p w:rsidR="000063B9" w:rsidRPr="0080766B" w:rsidRDefault="00020778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lastRenderedPageBreak/>
              <w:t>Use-case model, use-case document</w:t>
            </w:r>
          </w:p>
        </w:tc>
      </w:tr>
      <w:tr w:rsidR="000063B9" w:rsidRPr="0080766B" w:rsidTr="00721B35">
        <w:trPr>
          <w:jc w:val="center"/>
        </w:trPr>
        <w:tc>
          <w:tcPr>
            <w:tcW w:w="1705" w:type="dxa"/>
          </w:tcPr>
          <w:p w:rsidR="000063B9" w:rsidRPr="0080766B" w:rsidRDefault="00980653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lastRenderedPageBreak/>
              <w:t>Logical view</w:t>
            </w:r>
          </w:p>
        </w:tc>
        <w:tc>
          <w:tcPr>
            <w:tcW w:w="1710" w:type="dxa"/>
          </w:tcPr>
          <w:p w:rsidR="000063B9" w:rsidRPr="0080766B" w:rsidRDefault="00E7667D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Designers</w:t>
            </w:r>
          </w:p>
        </w:tc>
        <w:tc>
          <w:tcPr>
            <w:tcW w:w="3510" w:type="dxa"/>
          </w:tcPr>
          <w:p w:rsidR="000063B9" w:rsidRPr="0080766B" w:rsidRDefault="009E0249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 xml:space="preserve">Functional requirements: </w:t>
            </w:r>
            <w:r w:rsidR="00BC0560" w:rsidRPr="0080766B">
              <w:rPr>
                <w:rFonts w:ascii="Arial" w:hAnsi="Arial"/>
              </w:rPr>
              <w:t>d</w:t>
            </w:r>
            <w:r w:rsidR="00E7667D" w:rsidRPr="0080766B">
              <w:rPr>
                <w:rFonts w:ascii="Arial" w:hAnsi="Arial"/>
              </w:rPr>
              <w:t>escribes the design’s object model</w:t>
            </w:r>
            <w:r w:rsidR="00C72DE8" w:rsidRPr="0080766B">
              <w:rPr>
                <w:rFonts w:ascii="Arial" w:hAnsi="Arial"/>
              </w:rPr>
              <w:t>. Also describes the most important use-case realization</w:t>
            </w:r>
            <w:r w:rsidR="00194E0B" w:rsidRPr="0080766B">
              <w:rPr>
                <w:rFonts w:ascii="Arial" w:hAnsi="Arial"/>
              </w:rPr>
              <w:t>.</w:t>
            </w:r>
          </w:p>
        </w:tc>
        <w:tc>
          <w:tcPr>
            <w:tcW w:w="1732" w:type="dxa"/>
          </w:tcPr>
          <w:p w:rsidR="000063B9" w:rsidRPr="0080766B" w:rsidRDefault="00E7667D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Design model</w:t>
            </w:r>
          </w:p>
        </w:tc>
      </w:tr>
      <w:tr w:rsidR="000063B9" w:rsidRPr="0080766B" w:rsidTr="00721B35">
        <w:trPr>
          <w:jc w:val="center"/>
        </w:trPr>
        <w:tc>
          <w:tcPr>
            <w:tcW w:w="1705" w:type="dxa"/>
          </w:tcPr>
          <w:p w:rsidR="000063B9" w:rsidRPr="0080766B" w:rsidRDefault="00980653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Process view</w:t>
            </w:r>
          </w:p>
        </w:tc>
        <w:tc>
          <w:tcPr>
            <w:tcW w:w="1710" w:type="dxa"/>
          </w:tcPr>
          <w:p w:rsidR="000063B9" w:rsidRPr="0080766B" w:rsidRDefault="009E0249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Integrators</w:t>
            </w:r>
          </w:p>
        </w:tc>
        <w:tc>
          <w:tcPr>
            <w:tcW w:w="3510" w:type="dxa"/>
          </w:tcPr>
          <w:p w:rsidR="000063B9" w:rsidRPr="0080766B" w:rsidRDefault="00681CD9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 xml:space="preserve">Non-functional requirements: </w:t>
            </w:r>
            <w:r w:rsidR="00555698" w:rsidRPr="0080766B">
              <w:rPr>
                <w:rFonts w:ascii="Arial" w:hAnsi="Arial"/>
              </w:rPr>
              <w:t>Describes system’s decomposition into lightweight processes (single threads of control) and</w:t>
            </w:r>
            <w:r w:rsidR="00536A6D" w:rsidRPr="0080766B">
              <w:rPr>
                <w:rFonts w:ascii="Arial" w:hAnsi="Arial"/>
              </w:rPr>
              <w:t xml:space="preserve"> heavyweight </w:t>
            </w:r>
            <w:r w:rsidR="00194E0B" w:rsidRPr="0080766B">
              <w:rPr>
                <w:rFonts w:ascii="Arial" w:hAnsi="Arial"/>
              </w:rPr>
              <w:t>processes (</w:t>
            </w:r>
            <w:r w:rsidR="00555698" w:rsidRPr="0080766B">
              <w:rPr>
                <w:rFonts w:ascii="Arial" w:hAnsi="Arial"/>
              </w:rPr>
              <w:t>groupings of lightweight processes</w:t>
            </w:r>
            <w:r w:rsidR="00536A6D" w:rsidRPr="0080766B">
              <w:rPr>
                <w:rFonts w:ascii="Arial" w:hAnsi="Arial"/>
              </w:rPr>
              <w:t>)</w:t>
            </w:r>
            <w:r w:rsidR="00194E0B" w:rsidRPr="0080766B">
              <w:rPr>
                <w:rFonts w:ascii="Arial" w:hAnsi="Arial"/>
              </w:rPr>
              <w:t>.</w:t>
            </w:r>
          </w:p>
        </w:tc>
        <w:tc>
          <w:tcPr>
            <w:tcW w:w="1732" w:type="dxa"/>
          </w:tcPr>
          <w:p w:rsidR="000063B9" w:rsidRPr="0080766B" w:rsidRDefault="00492AE5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None</w:t>
            </w:r>
          </w:p>
        </w:tc>
      </w:tr>
      <w:tr w:rsidR="000063B9" w:rsidRPr="0080766B" w:rsidTr="00721B35">
        <w:trPr>
          <w:jc w:val="center"/>
        </w:trPr>
        <w:tc>
          <w:tcPr>
            <w:tcW w:w="1705" w:type="dxa"/>
          </w:tcPr>
          <w:p w:rsidR="000063B9" w:rsidRPr="0080766B" w:rsidRDefault="00980653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Implement view</w:t>
            </w:r>
          </w:p>
        </w:tc>
        <w:tc>
          <w:tcPr>
            <w:tcW w:w="1710" w:type="dxa"/>
          </w:tcPr>
          <w:p w:rsidR="000063B9" w:rsidRPr="0080766B" w:rsidRDefault="00492AE5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Programmers</w:t>
            </w:r>
          </w:p>
        </w:tc>
        <w:tc>
          <w:tcPr>
            <w:tcW w:w="3510" w:type="dxa"/>
          </w:tcPr>
          <w:p w:rsidR="000063B9" w:rsidRPr="0080766B" w:rsidRDefault="00492AE5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Software components: describes the layers and subsystems of application</w:t>
            </w:r>
            <w:r w:rsidR="005E4DA4" w:rsidRPr="0080766B">
              <w:rPr>
                <w:rFonts w:ascii="Arial" w:hAnsi="Arial"/>
              </w:rPr>
              <w:t>.</w:t>
            </w:r>
          </w:p>
        </w:tc>
        <w:tc>
          <w:tcPr>
            <w:tcW w:w="1732" w:type="dxa"/>
          </w:tcPr>
          <w:p w:rsidR="000063B9" w:rsidRPr="0080766B" w:rsidRDefault="00C64437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Implementation model, component</w:t>
            </w:r>
          </w:p>
        </w:tc>
      </w:tr>
      <w:tr w:rsidR="000063B9" w:rsidRPr="0080766B" w:rsidTr="00721B35">
        <w:trPr>
          <w:jc w:val="center"/>
        </w:trPr>
        <w:tc>
          <w:tcPr>
            <w:tcW w:w="1705" w:type="dxa"/>
          </w:tcPr>
          <w:p w:rsidR="000063B9" w:rsidRPr="0080766B" w:rsidRDefault="00980653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Deployment view</w:t>
            </w:r>
          </w:p>
        </w:tc>
        <w:tc>
          <w:tcPr>
            <w:tcW w:w="1710" w:type="dxa"/>
          </w:tcPr>
          <w:p w:rsidR="000063B9" w:rsidRPr="0080766B" w:rsidRDefault="00164CB7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Deployment managers</w:t>
            </w:r>
          </w:p>
        </w:tc>
        <w:tc>
          <w:tcPr>
            <w:tcW w:w="3510" w:type="dxa"/>
          </w:tcPr>
          <w:p w:rsidR="000063B9" w:rsidRPr="0080766B" w:rsidRDefault="00164CB7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 xml:space="preserve">Describes the mapping of the software onto the hardware. </w:t>
            </w:r>
          </w:p>
        </w:tc>
        <w:tc>
          <w:tcPr>
            <w:tcW w:w="1732" w:type="dxa"/>
          </w:tcPr>
          <w:p w:rsidR="000063B9" w:rsidRPr="0080766B" w:rsidRDefault="00D6231D" w:rsidP="00117223">
            <w:pPr>
              <w:rPr>
                <w:rFonts w:ascii="Arial" w:hAnsi="Arial"/>
              </w:rPr>
            </w:pPr>
            <w:r w:rsidRPr="0080766B">
              <w:rPr>
                <w:rFonts w:ascii="Arial" w:hAnsi="Arial"/>
              </w:rPr>
              <w:t>Deployment model</w:t>
            </w:r>
          </w:p>
        </w:tc>
      </w:tr>
    </w:tbl>
    <w:p w:rsidR="009F4B34" w:rsidRPr="0080766B" w:rsidRDefault="00473C48" w:rsidP="00D30655">
      <w:pPr>
        <w:jc w:val="center"/>
        <w:rPr>
          <w:rFonts w:ascii="Arial" w:hAnsi="Arial"/>
        </w:rPr>
      </w:pPr>
      <w:bookmarkStart w:id="29" w:name="_Toc504442105"/>
      <w:r w:rsidRPr="0080766B">
        <w:rPr>
          <w:rFonts w:ascii="Arial" w:hAnsi="Arial"/>
        </w:rPr>
        <w:t>Table</w:t>
      </w:r>
      <w:r w:rsidR="0080766B" w:rsidRPr="0080766B">
        <w:rPr>
          <w:rFonts w:ascii="Arial" w:hAnsi="Arial"/>
          <w:lang w:eastAsia="ja-JP"/>
        </w:rPr>
        <w:t xml:space="preserve"> </w:t>
      </w:r>
      <w:r w:rsidR="00421840" w:rsidRPr="0080766B">
        <w:rPr>
          <w:rFonts w:ascii="Arial" w:hAnsi="Arial"/>
        </w:rPr>
        <w:t>3</w:t>
      </w:r>
      <w:r w:rsidR="0080766B" w:rsidRPr="0080766B">
        <w:rPr>
          <w:rFonts w:ascii="Arial" w:hAnsi="Arial"/>
          <w:lang w:eastAsia="ja-JP"/>
        </w:rPr>
        <w:t>:</w:t>
      </w:r>
      <w:r w:rsidR="009F4B34" w:rsidRPr="0080766B">
        <w:rPr>
          <w:rFonts w:ascii="Arial" w:hAnsi="Arial"/>
        </w:rPr>
        <w:t xml:space="preserve"> “4+1” view model </w:t>
      </w:r>
      <w:r w:rsidR="002A5656" w:rsidRPr="0080766B">
        <w:rPr>
          <w:rFonts w:ascii="Arial" w:hAnsi="Arial"/>
        </w:rPr>
        <w:t>explanation</w:t>
      </w:r>
    </w:p>
    <w:p w:rsidR="00816047" w:rsidRPr="0080766B" w:rsidRDefault="00816047" w:rsidP="00117223">
      <w:pPr>
        <w:pStyle w:val="Heading1"/>
      </w:pPr>
      <w:bookmarkStart w:id="30" w:name="_Toc370650745"/>
      <w:r w:rsidRPr="0080766B">
        <w:t>Architectural Goals and Constraints</w:t>
      </w:r>
      <w:bookmarkEnd w:id="29"/>
      <w:bookmarkEnd w:id="30"/>
      <w:r w:rsidRPr="0080766B">
        <w:t xml:space="preserve"> </w:t>
      </w:r>
    </w:p>
    <w:p w:rsidR="00816047" w:rsidRPr="0080766B" w:rsidRDefault="00816047" w:rsidP="00117223">
      <w:pPr>
        <w:rPr>
          <w:rFonts w:ascii="Arial" w:hAnsi="Arial"/>
        </w:rPr>
      </w:pPr>
      <w:r w:rsidRPr="0080766B">
        <w:rPr>
          <w:rFonts w:ascii="Arial" w:hAnsi="Arial"/>
        </w:rPr>
        <w:t>This section describes the software requirements and objectives that have some significant impact on the architecture</w:t>
      </w:r>
      <w:r w:rsidR="005821C7" w:rsidRPr="0080766B">
        <w:rPr>
          <w:rFonts w:ascii="Arial" w:hAnsi="Arial"/>
        </w:rPr>
        <w:t>.</w:t>
      </w:r>
    </w:p>
    <w:p w:rsidR="00DC09E4" w:rsidRPr="0080766B" w:rsidRDefault="00E11131" w:rsidP="00117223">
      <w:pPr>
        <w:pStyle w:val="Heading2"/>
      </w:pPr>
      <w:bookmarkStart w:id="31" w:name="_Toc370650746"/>
      <w:r w:rsidRPr="0080766B">
        <w:t>Technical platform</w:t>
      </w:r>
      <w:bookmarkEnd w:id="31"/>
    </w:p>
    <w:p w:rsidR="00F76221" w:rsidRPr="0080766B" w:rsidRDefault="00F76221" w:rsidP="00117223">
      <w:pPr>
        <w:pStyle w:val="ListParagraph"/>
        <w:numPr>
          <w:ilvl w:val="0"/>
          <w:numId w:val="5"/>
        </w:numPr>
        <w:rPr>
          <w:rFonts w:ascii="Arial" w:hAnsi="Arial"/>
        </w:rPr>
      </w:pPr>
      <w:r w:rsidRPr="0080766B">
        <w:rPr>
          <w:rFonts w:ascii="Arial" w:hAnsi="Arial"/>
        </w:rPr>
        <w:t>IDE:</w:t>
      </w:r>
      <w:r w:rsidR="00C04AC0" w:rsidRPr="0080766B">
        <w:rPr>
          <w:rFonts w:ascii="Arial" w:hAnsi="Arial"/>
        </w:rPr>
        <w:t xml:space="preserve"> </w:t>
      </w:r>
      <w:r w:rsidR="00A20325" w:rsidRPr="0080766B">
        <w:rPr>
          <w:rFonts w:ascii="Arial" w:hAnsi="Arial"/>
        </w:rPr>
        <w:t xml:space="preserve">Dreamweaver 8.0, </w:t>
      </w:r>
      <w:r w:rsidR="00C04AC0" w:rsidRPr="0080766B">
        <w:rPr>
          <w:rFonts w:ascii="Arial" w:hAnsi="Arial"/>
        </w:rPr>
        <w:t>Notepad++</w:t>
      </w:r>
      <w:r w:rsidR="00A20325" w:rsidRPr="0080766B">
        <w:rPr>
          <w:rFonts w:ascii="Arial" w:hAnsi="Arial"/>
        </w:rPr>
        <w:t>.</w:t>
      </w:r>
    </w:p>
    <w:p w:rsidR="00727599" w:rsidRPr="0080766B" w:rsidRDefault="00820D7B" w:rsidP="00117223">
      <w:pPr>
        <w:pStyle w:val="ListParagraph"/>
        <w:numPr>
          <w:ilvl w:val="0"/>
          <w:numId w:val="5"/>
        </w:numPr>
        <w:rPr>
          <w:rFonts w:ascii="Arial" w:hAnsi="Arial"/>
        </w:rPr>
      </w:pPr>
      <w:r w:rsidRPr="0080766B">
        <w:rPr>
          <w:rFonts w:ascii="Arial" w:hAnsi="Arial"/>
        </w:rPr>
        <w:t>Framework: Zen framework.</w:t>
      </w:r>
    </w:p>
    <w:p w:rsidR="00727599" w:rsidRPr="0080766B" w:rsidRDefault="00721B35" w:rsidP="00117223">
      <w:pPr>
        <w:pStyle w:val="ListParagraph"/>
        <w:numPr>
          <w:ilvl w:val="0"/>
          <w:numId w:val="5"/>
        </w:numPr>
        <w:rPr>
          <w:rFonts w:ascii="Arial" w:hAnsi="Arial"/>
        </w:rPr>
      </w:pPr>
      <w:r w:rsidRPr="0080766B">
        <w:rPr>
          <w:rFonts w:ascii="Arial" w:hAnsi="Arial"/>
        </w:rPr>
        <w:t>Web server</w:t>
      </w:r>
      <w:r w:rsidR="0007744B" w:rsidRPr="0080766B">
        <w:rPr>
          <w:rFonts w:ascii="Arial" w:hAnsi="Arial"/>
        </w:rPr>
        <w:t>:</w:t>
      </w:r>
      <w:r w:rsidR="00A6103A" w:rsidRPr="0080766B">
        <w:rPr>
          <w:rFonts w:ascii="Arial" w:hAnsi="Arial"/>
        </w:rPr>
        <w:t xml:space="preserve"> XAMPP 1.8.2</w:t>
      </w:r>
      <w:r w:rsidR="00834CE3" w:rsidRPr="0080766B">
        <w:rPr>
          <w:rFonts w:ascii="Arial" w:hAnsi="Arial"/>
        </w:rPr>
        <w:t>.</w:t>
      </w:r>
    </w:p>
    <w:p w:rsidR="008B7D15" w:rsidRPr="0080766B" w:rsidRDefault="008B7D15" w:rsidP="00117223">
      <w:pPr>
        <w:pStyle w:val="ListParagraph"/>
        <w:numPr>
          <w:ilvl w:val="0"/>
          <w:numId w:val="5"/>
        </w:numPr>
        <w:rPr>
          <w:rFonts w:ascii="Arial" w:hAnsi="Arial"/>
        </w:rPr>
      </w:pPr>
      <w:r w:rsidRPr="0080766B">
        <w:rPr>
          <w:rFonts w:ascii="Arial" w:hAnsi="Arial"/>
        </w:rPr>
        <w:t>PHP 5.4</w:t>
      </w:r>
      <w:r w:rsidR="00834CE3" w:rsidRPr="0080766B">
        <w:rPr>
          <w:rFonts w:ascii="Arial" w:hAnsi="Arial"/>
        </w:rPr>
        <w:t>.</w:t>
      </w:r>
    </w:p>
    <w:p w:rsidR="00816047" w:rsidRPr="0080766B" w:rsidRDefault="00816047" w:rsidP="00117223">
      <w:pPr>
        <w:pStyle w:val="Heading1"/>
      </w:pPr>
      <w:bookmarkStart w:id="32" w:name="_Toc504442106"/>
      <w:bookmarkStart w:id="33" w:name="_Toc370650747"/>
      <w:r w:rsidRPr="0080766B">
        <w:t>Use-Case View</w:t>
      </w:r>
      <w:bookmarkEnd w:id="32"/>
      <w:bookmarkEnd w:id="33"/>
      <w:r w:rsidRPr="0080766B">
        <w:t xml:space="preserve"> </w:t>
      </w:r>
    </w:p>
    <w:p w:rsidR="00816047" w:rsidRPr="0080766B" w:rsidRDefault="006E261A" w:rsidP="00117223">
      <w:pPr>
        <w:rPr>
          <w:rFonts w:ascii="Arial" w:hAnsi="Arial"/>
        </w:rPr>
      </w:pPr>
      <w:r w:rsidRPr="0080766B">
        <w:rPr>
          <w:rFonts w:ascii="Arial" w:hAnsi="Arial"/>
        </w:rPr>
        <w:t>The following user is the list of actor that will interact with the website.</w:t>
      </w:r>
    </w:p>
    <w:p w:rsidR="006E261A" w:rsidRPr="0080766B" w:rsidRDefault="006E261A" w:rsidP="00D30655">
      <w:pPr>
        <w:jc w:val="center"/>
        <w:rPr>
          <w:rFonts w:ascii="Arial" w:hAnsi="Arial"/>
        </w:rPr>
      </w:pPr>
      <w:r w:rsidRPr="0080766B">
        <w:rPr>
          <w:rFonts w:ascii="Arial" w:hAnsi="Arial"/>
          <w:noProof/>
          <w:lang w:eastAsia="ja-JP"/>
        </w:rPr>
        <w:lastRenderedPageBreak/>
        <w:drawing>
          <wp:inline distT="0" distB="0" distL="0" distR="0">
            <wp:extent cx="4307041" cy="235362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sit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41" cy="23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1A" w:rsidRPr="0080766B" w:rsidRDefault="00CF1367" w:rsidP="00D30655">
      <w:pPr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</w:rPr>
        <w:t>Figure</w:t>
      </w:r>
      <w:r w:rsidR="0080766B" w:rsidRPr="0080766B">
        <w:rPr>
          <w:rFonts w:ascii="Arial" w:hAnsi="Arial"/>
          <w:lang w:eastAsia="ja-JP"/>
        </w:rPr>
        <w:t xml:space="preserve"> </w:t>
      </w:r>
      <w:r w:rsidR="006E261A" w:rsidRPr="0080766B">
        <w:rPr>
          <w:rFonts w:ascii="Arial" w:hAnsi="Arial"/>
        </w:rPr>
        <w:t>2</w:t>
      </w:r>
      <w:r w:rsidR="0080766B" w:rsidRPr="0080766B">
        <w:rPr>
          <w:rFonts w:ascii="Arial" w:hAnsi="Arial"/>
          <w:lang w:eastAsia="ja-JP"/>
        </w:rPr>
        <w:t>:</w:t>
      </w:r>
      <w:r w:rsidR="006E261A" w:rsidRPr="0080766B">
        <w:rPr>
          <w:rFonts w:ascii="Arial" w:hAnsi="Arial"/>
        </w:rPr>
        <w:t xml:space="preserve"> Actors of website</w:t>
      </w:r>
    </w:p>
    <w:p w:rsidR="00816047" w:rsidRPr="0080766B" w:rsidRDefault="00816047" w:rsidP="00117223">
      <w:pPr>
        <w:pStyle w:val="Heading2"/>
      </w:pPr>
      <w:bookmarkStart w:id="34" w:name="_Toc504442107"/>
      <w:bookmarkStart w:id="35" w:name="_Toc370650748"/>
      <w:r w:rsidRPr="0080766B">
        <w:t>Use-Case Realizations</w:t>
      </w:r>
      <w:bookmarkEnd w:id="34"/>
      <w:bookmarkEnd w:id="35"/>
    </w:p>
    <w:p w:rsidR="005C655B" w:rsidRPr="0080766B" w:rsidRDefault="00F608C8" w:rsidP="00D30655">
      <w:pPr>
        <w:jc w:val="center"/>
        <w:rPr>
          <w:rFonts w:ascii="Arial" w:hAnsi="Arial"/>
        </w:rPr>
      </w:pPr>
      <w:r w:rsidRPr="0080766B">
        <w:rPr>
          <w:rFonts w:ascii="Arial" w:hAnsi="Arial"/>
          <w:noProof/>
          <w:lang w:eastAsia="ja-JP"/>
        </w:rPr>
        <w:drawing>
          <wp:inline distT="0" distB="0" distL="0" distR="0">
            <wp:extent cx="5391902" cy="216247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itor usecas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C8" w:rsidRPr="0080766B" w:rsidRDefault="00475659" w:rsidP="00D30655">
      <w:pPr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</w:rPr>
        <w:t>Figure</w:t>
      </w:r>
      <w:r w:rsidR="0080766B" w:rsidRPr="0080766B">
        <w:rPr>
          <w:rFonts w:ascii="Arial" w:hAnsi="Arial"/>
          <w:lang w:eastAsia="ja-JP"/>
        </w:rPr>
        <w:t xml:space="preserve"> </w:t>
      </w:r>
      <w:r w:rsidR="00F608C8" w:rsidRPr="0080766B">
        <w:rPr>
          <w:rFonts w:ascii="Arial" w:hAnsi="Arial"/>
        </w:rPr>
        <w:t>3</w:t>
      </w:r>
      <w:r w:rsidR="0080766B" w:rsidRPr="0080766B">
        <w:rPr>
          <w:rFonts w:ascii="Arial" w:hAnsi="Arial"/>
          <w:lang w:eastAsia="ja-JP"/>
        </w:rPr>
        <w:t>:</w:t>
      </w:r>
      <w:r w:rsidR="00473C48" w:rsidRPr="0080766B">
        <w:rPr>
          <w:rFonts w:ascii="Arial" w:hAnsi="Arial"/>
        </w:rPr>
        <w:t xml:space="preserve"> Visitor use-case</w:t>
      </w:r>
    </w:p>
    <w:p w:rsidR="00601CAB" w:rsidRPr="0080766B" w:rsidRDefault="00473C48" w:rsidP="00D30655">
      <w:pPr>
        <w:jc w:val="center"/>
        <w:rPr>
          <w:rFonts w:ascii="Arial" w:hAnsi="Arial"/>
        </w:rPr>
      </w:pPr>
      <w:r w:rsidRPr="0080766B">
        <w:rPr>
          <w:rFonts w:ascii="Arial" w:hAnsi="Arial"/>
          <w:noProof/>
          <w:lang w:eastAsia="ja-JP"/>
        </w:rPr>
        <w:lastRenderedPageBreak/>
        <w:drawing>
          <wp:inline distT="0" distB="0" distL="0" distR="0">
            <wp:extent cx="5576570" cy="5156964"/>
            <wp:effectExtent l="19050" t="0" r="5080" b="0"/>
            <wp:docPr id="241" name="Picture 241" descr="C:\Users\Hang\Desktop\SRS_Pic_171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C:\Users\Hang\Desktop\SRS_Pic_1710\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515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CAB" w:rsidRPr="0080766B" w:rsidRDefault="006D325E" w:rsidP="00D30655">
      <w:pPr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</w:rPr>
        <w:t>Figure</w:t>
      </w:r>
      <w:r w:rsidR="0080766B" w:rsidRPr="0080766B">
        <w:rPr>
          <w:rFonts w:ascii="Arial" w:hAnsi="Arial"/>
          <w:lang w:eastAsia="ja-JP"/>
        </w:rPr>
        <w:t xml:space="preserve"> </w:t>
      </w:r>
      <w:r w:rsidR="00601CAB" w:rsidRPr="0080766B">
        <w:rPr>
          <w:rFonts w:ascii="Arial" w:hAnsi="Arial"/>
        </w:rPr>
        <w:t>4</w:t>
      </w:r>
      <w:r w:rsidR="0080766B" w:rsidRPr="0080766B">
        <w:rPr>
          <w:rFonts w:ascii="Arial" w:hAnsi="Arial"/>
          <w:lang w:eastAsia="ja-JP"/>
        </w:rPr>
        <w:t>:</w:t>
      </w:r>
      <w:r w:rsidR="00473C48" w:rsidRPr="0080766B">
        <w:rPr>
          <w:rFonts w:ascii="Arial" w:hAnsi="Arial"/>
        </w:rPr>
        <w:t xml:space="preserve"> Registered use-case</w:t>
      </w:r>
    </w:p>
    <w:p w:rsidR="003B1BBE" w:rsidRPr="0080766B" w:rsidRDefault="00473C48" w:rsidP="00D30655">
      <w:pPr>
        <w:jc w:val="center"/>
        <w:rPr>
          <w:rFonts w:ascii="Arial" w:hAnsi="Arial"/>
        </w:rPr>
      </w:pPr>
      <w:r w:rsidRPr="0080766B">
        <w:rPr>
          <w:rFonts w:ascii="Arial" w:hAnsi="Arial"/>
          <w:noProof/>
          <w:lang w:eastAsia="ja-JP"/>
        </w:rPr>
        <w:lastRenderedPageBreak/>
        <w:drawing>
          <wp:inline distT="0" distB="0" distL="0" distR="0">
            <wp:extent cx="5576570" cy="3700846"/>
            <wp:effectExtent l="19050" t="0" r="5080" b="0"/>
            <wp:docPr id="242" name="Picture 242" descr="C:\Users\Hang\Desktop\SRS_Pic_1710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:\Users\Hang\Desktop\SRS_Pic_1710\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70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BBE" w:rsidRPr="0080766B" w:rsidRDefault="007752E1" w:rsidP="00D30655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>Figure</w:t>
      </w:r>
      <w:r w:rsidR="0080766B" w:rsidRPr="0080766B">
        <w:rPr>
          <w:rFonts w:ascii="Arial" w:hAnsi="Arial"/>
          <w:lang w:eastAsia="ja-JP"/>
        </w:rPr>
        <w:t xml:space="preserve"> </w:t>
      </w:r>
      <w:r w:rsidR="003B1BBE" w:rsidRPr="0080766B">
        <w:rPr>
          <w:rFonts w:ascii="Arial" w:hAnsi="Arial"/>
        </w:rPr>
        <w:t>5</w:t>
      </w:r>
      <w:r w:rsidR="0080766B" w:rsidRPr="0080766B">
        <w:rPr>
          <w:rFonts w:ascii="Arial" w:hAnsi="Arial"/>
          <w:lang w:eastAsia="ja-JP"/>
        </w:rPr>
        <w:t>:</w:t>
      </w:r>
      <w:r w:rsidR="003B1BBE" w:rsidRPr="0080766B">
        <w:rPr>
          <w:rFonts w:ascii="Arial" w:hAnsi="Arial"/>
        </w:rPr>
        <w:t xml:space="preserve"> Admin use-case</w:t>
      </w:r>
    </w:p>
    <w:p w:rsidR="00816047" w:rsidRPr="0080766B" w:rsidRDefault="00816047" w:rsidP="00117223">
      <w:pPr>
        <w:pStyle w:val="Heading1"/>
      </w:pPr>
      <w:bookmarkStart w:id="36" w:name="_Toc504442108"/>
      <w:bookmarkStart w:id="37" w:name="_Toc370650749"/>
      <w:r w:rsidRPr="0080766B">
        <w:t>Logical View</w:t>
      </w:r>
      <w:bookmarkEnd w:id="36"/>
      <w:bookmarkEnd w:id="37"/>
      <w:r w:rsidRPr="0080766B">
        <w:t xml:space="preserve"> </w:t>
      </w:r>
    </w:p>
    <w:p w:rsidR="00A127EA" w:rsidRPr="0080766B" w:rsidRDefault="00A127EA" w:rsidP="00117223">
      <w:pPr>
        <w:rPr>
          <w:rFonts w:ascii="Arial" w:hAnsi="Arial"/>
        </w:rPr>
      </w:pPr>
      <w:r w:rsidRPr="0080766B">
        <w:rPr>
          <w:rFonts w:ascii="Arial" w:hAnsi="Arial"/>
        </w:rPr>
        <w:t>This website based on Model view controller model.</w:t>
      </w:r>
    </w:p>
    <w:p w:rsidR="00053C24" w:rsidRPr="0080766B" w:rsidRDefault="00A20325" w:rsidP="006E46DC">
      <w:pPr>
        <w:jc w:val="center"/>
        <w:rPr>
          <w:rFonts w:ascii="Arial" w:hAnsi="Arial"/>
        </w:rPr>
      </w:pPr>
      <w:r w:rsidRPr="0080766B">
        <w:rPr>
          <w:rFonts w:ascii="Arial" w:hAnsi="Arial"/>
          <w:noProof/>
          <w:lang w:eastAsia="ja-JP"/>
        </w:rPr>
        <w:drawing>
          <wp:inline distT="0" distB="0" distL="0" distR="0">
            <wp:extent cx="5503545" cy="263207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mode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24" w:rsidRPr="0080766B" w:rsidRDefault="00473C48" w:rsidP="006E46DC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>Figure</w:t>
      </w:r>
      <w:r w:rsidR="0080766B" w:rsidRPr="0080766B">
        <w:rPr>
          <w:rFonts w:ascii="Arial" w:hAnsi="Arial"/>
          <w:lang w:eastAsia="ja-JP"/>
        </w:rPr>
        <w:t xml:space="preserve"> </w:t>
      </w:r>
      <w:r w:rsidR="00A20325" w:rsidRPr="0080766B">
        <w:rPr>
          <w:rFonts w:ascii="Arial" w:hAnsi="Arial"/>
        </w:rPr>
        <w:t>6</w:t>
      </w:r>
      <w:r w:rsidR="0080766B" w:rsidRPr="0080766B">
        <w:rPr>
          <w:rFonts w:ascii="Arial" w:hAnsi="Arial"/>
          <w:lang w:eastAsia="ja-JP"/>
        </w:rPr>
        <w:t>:</w:t>
      </w:r>
      <w:r w:rsidR="00053C24" w:rsidRPr="0080766B">
        <w:rPr>
          <w:rFonts w:ascii="Arial" w:hAnsi="Arial"/>
        </w:rPr>
        <w:t xml:space="preserve"> MVC model</w:t>
      </w:r>
    </w:p>
    <w:p w:rsidR="00816047" w:rsidRPr="0080766B" w:rsidRDefault="00816047" w:rsidP="00117223">
      <w:pPr>
        <w:rPr>
          <w:rFonts w:ascii="Arial" w:hAnsi="Arial"/>
        </w:rPr>
      </w:pPr>
    </w:p>
    <w:p w:rsidR="00816047" w:rsidRPr="0080766B" w:rsidRDefault="00816047" w:rsidP="00117223">
      <w:pPr>
        <w:pStyle w:val="Heading2"/>
      </w:pPr>
      <w:bookmarkStart w:id="38" w:name="_Toc504442109"/>
      <w:bookmarkStart w:id="39" w:name="_Toc370650750"/>
      <w:r w:rsidRPr="0080766B">
        <w:lastRenderedPageBreak/>
        <w:t>Overview</w:t>
      </w:r>
      <w:bookmarkEnd w:id="38"/>
      <w:bookmarkEnd w:id="39"/>
    </w:p>
    <w:p w:rsidR="00EE39D7" w:rsidRPr="0080766B" w:rsidRDefault="00EE39D7" w:rsidP="00117223">
      <w:pPr>
        <w:pStyle w:val="ListParagraph"/>
        <w:numPr>
          <w:ilvl w:val="0"/>
          <w:numId w:val="6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</w:rPr>
        <w:t>Controller</w:t>
      </w:r>
      <w:r w:rsidR="004A42F5" w:rsidRPr="0080766B">
        <w:rPr>
          <w:rFonts w:ascii="Arial" w:hAnsi="Arial"/>
        </w:rPr>
        <w:t xml:space="preserve"> </w:t>
      </w:r>
      <w:r w:rsidRPr="0080766B">
        <w:rPr>
          <w:rFonts w:ascii="Arial" w:hAnsi="Arial"/>
        </w:rPr>
        <w:t>contain the interface between</w:t>
      </w:r>
    </w:p>
    <w:p w:rsidR="00EE39D7" w:rsidRPr="0080766B" w:rsidRDefault="00EE39D7" w:rsidP="00117223">
      <w:pPr>
        <w:pStyle w:val="ListParagraph"/>
        <w:numPr>
          <w:ilvl w:val="0"/>
          <w:numId w:val="28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>Associated models</w:t>
      </w:r>
    </w:p>
    <w:p w:rsidR="00EE39D7" w:rsidRPr="0080766B" w:rsidRDefault="00EE39D7" w:rsidP="00117223">
      <w:pPr>
        <w:pStyle w:val="ListParagraph"/>
        <w:numPr>
          <w:ilvl w:val="0"/>
          <w:numId w:val="28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>Associated views</w:t>
      </w:r>
    </w:p>
    <w:p w:rsidR="00EE39D7" w:rsidRPr="0080766B" w:rsidRDefault="00EE39D7" w:rsidP="00117223">
      <w:pPr>
        <w:pStyle w:val="ListParagraph"/>
        <w:numPr>
          <w:ilvl w:val="0"/>
          <w:numId w:val="28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>The input devices (e.g., keyboard, pointing device, time).</w:t>
      </w:r>
    </w:p>
    <w:p w:rsidR="001C5916" w:rsidRPr="0080766B" w:rsidRDefault="000907BA" w:rsidP="00117223">
      <w:pPr>
        <w:pStyle w:val="ListParagraph"/>
        <w:numPr>
          <w:ilvl w:val="0"/>
          <w:numId w:val="28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>Send commands to the model to update the model's state.</w:t>
      </w:r>
    </w:p>
    <w:p w:rsidR="006C3A5C" w:rsidRPr="0080766B" w:rsidRDefault="006C3A5C" w:rsidP="00117223">
      <w:pPr>
        <w:pStyle w:val="ListParagraph"/>
        <w:numPr>
          <w:ilvl w:val="0"/>
          <w:numId w:val="6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>Model</w:t>
      </w:r>
      <w:r w:rsidR="00C16003" w:rsidRPr="0080766B">
        <w:rPr>
          <w:rFonts w:ascii="Arial" w:hAnsi="Arial"/>
          <w:shd w:val="clear" w:color="auto" w:fill="FFFFFF"/>
        </w:rPr>
        <w:t xml:space="preserve"> is:</w:t>
      </w:r>
    </w:p>
    <w:p w:rsidR="00055D48" w:rsidRPr="0080766B" w:rsidRDefault="00C16003" w:rsidP="00117223">
      <w:pPr>
        <w:pStyle w:val="ListParagraph"/>
        <w:numPr>
          <w:ilvl w:val="1"/>
          <w:numId w:val="6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 xml:space="preserve">the domain-specific software simulation </w:t>
      </w:r>
    </w:p>
    <w:p w:rsidR="00C16003" w:rsidRPr="0080766B" w:rsidRDefault="00882282" w:rsidP="00117223">
      <w:pPr>
        <w:pStyle w:val="ListParagraph"/>
        <w:numPr>
          <w:ilvl w:val="1"/>
          <w:numId w:val="6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>Or</w:t>
      </w:r>
      <w:r w:rsidR="00C16003" w:rsidRPr="0080766B">
        <w:rPr>
          <w:rFonts w:ascii="Arial" w:hAnsi="Arial"/>
          <w:shd w:val="clear" w:color="auto" w:fill="FFFFFF"/>
        </w:rPr>
        <w:t xml:space="preserve"> implementation of the application's central structure. </w:t>
      </w:r>
    </w:p>
    <w:p w:rsidR="004C412F" w:rsidRPr="0080766B" w:rsidRDefault="003303F6" w:rsidP="00117223">
      <w:pPr>
        <w:pStyle w:val="ListParagraph"/>
        <w:numPr>
          <w:ilvl w:val="0"/>
          <w:numId w:val="6"/>
        </w:numPr>
        <w:rPr>
          <w:rFonts w:ascii="Arial" w:hAnsi="Arial"/>
        </w:rPr>
      </w:pPr>
      <w:r w:rsidRPr="0080766B">
        <w:rPr>
          <w:rFonts w:ascii="Arial" w:hAnsi="Arial"/>
          <w:shd w:val="clear" w:color="auto" w:fill="FFFFFF"/>
        </w:rPr>
        <w:t>View</w:t>
      </w:r>
      <w:r w:rsidR="0078227C" w:rsidRPr="0080766B">
        <w:rPr>
          <w:rFonts w:ascii="Arial" w:hAnsi="Arial"/>
          <w:shd w:val="clear" w:color="auto" w:fill="FFFFFF"/>
        </w:rPr>
        <w:t xml:space="preserve"> deal with everything graphical</w:t>
      </w:r>
    </w:p>
    <w:p w:rsidR="003303F6" w:rsidRPr="0080766B" w:rsidRDefault="004C412F" w:rsidP="00117223">
      <w:pPr>
        <w:pStyle w:val="ListParagraph"/>
        <w:numPr>
          <w:ilvl w:val="0"/>
          <w:numId w:val="27"/>
        </w:numPr>
        <w:rPr>
          <w:rFonts w:ascii="Arial" w:hAnsi="Arial"/>
        </w:rPr>
      </w:pPr>
      <w:r w:rsidRPr="0080766B">
        <w:rPr>
          <w:rFonts w:ascii="Arial" w:hAnsi="Arial"/>
          <w:shd w:val="clear" w:color="auto" w:fill="FFFFFF"/>
        </w:rPr>
        <w:t>R</w:t>
      </w:r>
      <w:r w:rsidR="00E75C75" w:rsidRPr="0080766B">
        <w:rPr>
          <w:rFonts w:ascii="Arial" w:hAnsi="Arial"/>
          <w:shd w:val="clear" w:color="auto" w:fill="FFFFFF"/>
        </w:rPr>
        <w:t xml:space="preserve">equests </w:t>
      </w:r>
      <w:r w:rsidRPr="0080766B">
        <w:rPr>
          <w:rFonts w:ascii="Arial" w:hAnsi="Arial"/>
          <w:shd w:val="clear" w:color="auto" w:fill="FFFFFF"/>
        </w:rPr>
        <w:t>data from their model</w:t>
      </w:r>
    </w:p>
    <w:p w:rsidR="004C412F" w:rsidRPr="0080766B" w:rsidRDefault="004C412F" w:rsidP="00117223">
      <w:pPr>
        <w:pStyle w:val="ListParagraph"/>
        <w:numPr>
          <w:ilvl w:val="0"/>
          <w:numId w:val="27"/>
        </w:numPr>
        <w:rPr>
          <w:rFonts w:ascii="Arial" w:hAnsi="Arial"/>
        </w:rPr>
      </w:pPr>
      <w:r w:rsidRPr="0080766B">
        <w:rPr>
          <w:rFonts w:ascii="Arial" w:hAnsi="Arial"/>
          <w:shd w:val="clear" w:color="auto" w:fill="FFFFFF"/>
        </w:rPr>
        <w:t xml:space="preserve">Display </w:t>
      </w:r>
      <w:r w:rsidRPr="0080766B">
        <w:rPr>
          <w:rFonts w:ascii="Arial" w:hAnsi="Arial"/>
          <w:shd w:val="clear" w:color="auto" w:fill="FFFFFF"/>
        </w:rPr>
        <w:tab/>
        <w:t>the data</w:t>
      </w:r>
    </w:p>
    <w:p w:rsidR="00B81E97" w:rsidRPr="0080766B" w:rsidRDefault="00816047" w:rsidP="00117223">
      <w:pPr>
        <w:pStyle w:val="Heading2"/>
      </w:pPr>
      <w:bookmarkStart w:id="40" w:name="_Toc504442110"/>
      <w:bookmarkStart w:id="41" w:name="_Toc370650751"/>
      <w:r w:rsidRPr="0080766B">
        <w:t>Architecturally Significant Design Packages</w:t>
      </w:r>
      <w:bookmarkEnd w:id="40"/>
      <w:bookmarkEnd w:id="41"/>
    </w:p>
    <w:p w:rsidR="005109CF" w:rsidRPr="0080766B" w:rsidRDefault="005109CF" w:rsidP="00117223">
      <w:pPr>
        <w:pStyle w:val="ListParagraph"/>
        <w:numPr>
          <w:ilvl w:val="0"/>
          <w:numId w:val="31"/>
        </w:numPr>
        <w:rPr>
          <w:rFonts w:ascii="Arial" w:hAnsi="Arial"/>
        </w:rPr>
      </w:pPr>
      <w:r w:rsidRPr="0080766B">
        <w:rPr>
          <w:rFonts w:ascii="Arial" w:hAnsi="Arial"/>
        </w:rPr>
        <w:t>S</w:t>
      </w:r>
      <w:r w:rsidR="00E83076" w:rsidRPr="0080766B">
        <w:rPr>
          <w:rFonts w:ascii="Arial" w:hAnsi="Arial"/>
        </w:rPr>
        <w:t>oftware Architecture-Layer Diagram</w:t>
      </w:r>
    </w:p>
    <w:p w:rsidR="002A601D" w:rsidRPr="0080766B" w:rsidRDefault="002A601D" w:rsidP="002A601D">
      <w:pPr>
        <w:pStyle w:val="ListParagraph"/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066FCC" w:rsidP="00117223">
      <w:pPr>
        <w:rPr>
          <w:rFonts w:ascii="Arial" w:hAnsi="Arial"/>
        </w:rPr>
      </w:pPr>
      <w:r w:rsidRPr="0080766B">
        <w:rPr>
          <w:rFonts w:ascii="Arial" w:hAnsi="Arial"/>
          <w:noProof/>
        </w:rPr>
        <w:pict>
          <v:rect id="Rectangle 69" o:spid="_x0000_s1142" style="position:absolute;left:0;text-align:left;margin-left:1.5pt;margin-top:-13.5pt;width:350.25pt;height:125.2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" fillcolor="#9ecb81 [2169]" strokecolor="#70ad47 [3209]" strokeweight=".5pt">
            <v:fill color2="#8ac066 [2617]" rotate="t" colors="0 #b5d5a7;.5 #aace99;1 #9cca86" focus="100%" type="gradient">
              <o:fill v:ext="view" type="gradientUnscaled"/>
            </v:fill>
            <v:textbox style="mso-next-textbox:#Rectangle 69">
              <w:txbxContent>
                <w:p w:rsidR="00473C48" w:rsidRPr="00B213FC" w:rsidRDefault="00473C48" w:rsidP="00117223">
                  <w:pPr>
                    <w:rPr>
                      <w:rFonts w:ascii="Arial" w:hAnsi="Arial"/>
                    </w:rPr>
                  </w:pPr>
                  <w:r w:rsidRPr="00B213FC">
                    <w:rPr>
                      <w:rFonts w:ascii="Arial" w:hAnsi="Arial"/>
                    </w:rPr>
                    <w:t>Presentation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96" o:spid="_x0000_s1141" style="position:absolute;left:0;text-align:left;margin-left:378pt;margin-top:111.75pt;width:86.25pt;height:46.5pt;z-index:251685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" fillcolor="white [3201]" strokecolor="#70ad47 [3209]" strokeweight="1pt">
            <v:textbox style="mso-next-textbox:#Rectangle 96">
              <w:txbxContent>
                <w:p w:rsidR="00473C48" w:rsidRDefault="00473C48" w:rsidP="00117223">
                  <w:r>
                    <w:t>Libraries (</w:t>
                  </w:r>
                  <w:r w:rsidRPr="00473C48">
                    <w:rPr>
                      <w:lang w:val="vi-VN"/>
                    </w:rPr>
                    <w:t>js</w:t>
                  </w:r>
                  <w:r>
                    <w:t xml:space="preserve">, </w:t>
                  </w:r>
                  <w:r w:rsidRPr="00473C48">
                    <w:rPr>
                      <w:lang w:val="vi-VN"/>
                    </w:rPr>
                    <w:t>css</w:t>
                  </w:r>
                  <w:r>
                    <w:t>, images)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99" o:spid="_x0000_s1140" style="position:absolute;left:0;text-align:left;margin-left:373.5pt;margin-top:364.5pt;width:45.75pt;height:15pt;z-index:2516889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102" o:spid="_x0000_s1139" style="position:absolute;left:0;text-align:left;margin-left:373.5pt;margin-top:378.75pt;width:81.75pt;height:36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" fillcolor="white [3201]" strokecolor="#70ad47 [3209]" strokeweight="1pt">
            <v:textbox style="mso-next-textbox:#Rectangle 102">
              <w:txbxContent>
                <w:p w:rsidR="00473C48" w:rsidRDefault="00473C48" w:rsidP="00117223">
                  <w:r>
                    <w:t>Model</w:t>
                  </w:r>
                </w:p>
                <w:p w:rsidR="00473C48" w:rsidRDefault="00473C48" w:rsidP="00117223"/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103" o:spid="_x0000_s1138" style="position:absolute;left:0;text-align:left;margin-left:378pt;margin-top:293.25pt;width:81.75pt;height:36pt;z-index:251693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" fillcolor="white [3201]" strokecolor="#70ad47 [3209]" strokeweight="1pt">
            <v:textbox style="mso-next-textbox:#Rectangle 103">
              <w:txbxContent>
                <w:p w:rsidR="00473C48" w:rsidRDefault="00473C48" w:rsidP="00117223">
                  <w:r>
                    <w:t>Exception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100" o:spid="_x0000_s1137" style="position:absolute;left:0;text-align:left;margin-left:378pt;margin-top:277.5pt;width:45.75pt;height:15pt;z-index:2516899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101" o:spid="_x0000_s1136" style="position:absolute;left:0;text-align:left;margin-left:378pt;margin-top:189pt;width:45.75pt;height:15pt;z-index:2516910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98" o:spid="_x0000_s1135" style="position:absolute;left:0;text-align:left;margin-left:378pt;margin-top:201.75pt;width:81.75pt;height:36pt;z-index:251687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" fillcolor="white [3201]" strokecolor="#70ad47 [3209]" strokeweight="1pt">
            <v:textbox style="mso-next-textbox:#Rectangle 98">
              <w:txbxContent>
                <w:p w:rsidR="00473C48" w:rsidRDefault="00473C48" w:rsidP="00117223">
                  <w:r>
                    <w:t>Logging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97" o:spid="_x0000_s1134" style="position:absolute;left:0;text-align:left;margin-left:378pt;margin-top:96.75pt;width:45.75pt;height:15pt;z-index:2516869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95" o:spid="_x0000_s1133" style="position:absolute;left:0;text-align:left;margin-left:358.5pt;margin-top:-10.5pt;width:132.75pt;height:71.25pt;z-index:251684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" fillcolor="#f3a875 [2165]" strokecolor="#ed7d31 [3205]" strokeweight=".5pt">
            <v:fill color2="#f09558 [2613]" rotate="t" colors="0 #f7bda4;.5 #f5b195;1 #f8a581" focus="100%" type="gradient">
              <o:fill v:ext="view" type="gradientUnscaled"/>
            </v:fill>
            <v:textbox style="mso-next-textbox:#Rectangle 95">
              <w:txbxContent>
                <w:p w:rsidR="00473C48" w:rsidRPr="00E05309" w:rsidRDefault="00473C48" w:rsidP="00117223">
                  <w:r w:rsidRPr="00E05309">
                    <w:t>Common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93" o:spid="_x0000_s1131" style="position:absolute;left:0;text-align:left;margin-left:146.25pt;margin-top:310.5pt;width:63.75pt;height:21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92" o:spid="_x0000_s1130" style="position:absolute;left:0;text-align:left;margin-left:146.25pt;margin-top:331.5pt;width:123.75pt;height:43.5pt;z-index:2516817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" fillcolor="white [3201]" strokecolor="#70ad47 [3209]" strokeweight="1pt">
            <v:textbox style="mso-next-textbox:#Rectangle 92">
              <w:txbxContent>
                <w:p w:rsidR="00473C48" w:rsidRDefault="00473C48" w:rsidP="00117223">
                  <w:r>
                    <w:t>Database Access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91" o:spid="_x0000_s1129" style="position:absolute;left:0;text-align:left;margin-left:83.25pt;margin-top:267pt;width:65.25pt;height:25.5pt;z-index:2516807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" fillcolor="white [3201]" strokecolor="#70ad47 [3209]" strokeweight="1pt">
            <v:textbox style="mso-next-textbox:#Rectangle 91">
              <w:txbxContent>
                <w:p w:rsidR="00473C48" w:rsidRDefault="00473C48" w:rsidP="00117223">
                  <w:r>
                    <w:t>Search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90" o:spid="_x0000_s1128" style="position:absolute;left:0;text-align:left;margin-left:83.25pt;margin-top:252pt;width:41.25pt;height:15pt;z-index:251679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87" o:spid="_x0000_s1125" style="position:absolute;left:0;text-align:left;margin-left:183pt;margin-top:183pt;width:36pt;height:18.75pt;z-index:25167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88" o:spid="_x0000_s1124" style="position:absolute;left:0;text-align:left;margin-left:270pt;margin-top:203.2pt;width:81.75pt;height:48.75pt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" fillcolor="white [3201]" strokecolor="#70ad47 [3209]" strokeweight="1pt">
            <v:textbox style="mso-next-textbox:#Rectangle 88">
              <w:txbxContent>
                <w:p w:rsidR="00473C48" w:rsidRDefault="00473C48" w:rsidP="00117223">
                  <w:r>
                    <w:t>Donating and Receiving blood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89" o:spid="_x0000_s1123" style="position:absolute;left:0;text-align:left;margin-left:270pt;margin-top:182.95pt;width:39.75pt;height:20.25pt;z-index:251678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85" o:spid="_x0000_s1122" style="position:absolute;left:0;text-align:left;margin-left:83.25pt;margin-top:185.25pt;width:37.5pt;height:18.75pt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83" o:spid="_x0000_s1121" style="position:absolute;left:0;text-align:left;margin-left:270pt;margin-top:138pt;width:81.75pt;height:36pt;z-index:251672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" fillcolor="white [3201]" strokecolor="#70ad47 [3209]" strokeweight="1pt">
            <v:textbox style="mso-next-textbox:#Rectangle 83">
              <w:txbxContent>
                <w:p w:rsidR="00473C48" w:rsidRDefault="00473C48" w:rsidP="00117223">
                  <w:r>
                    <w:t>User management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82" o:spid="_x0000_s1120" style="position:absolute;left:0;text-align:left;margin-left:270pt;margin-top:123pt;width:30.75pt;height:15pt;z-index:251671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81" o:spid="_x0000_s1119" style="position:absolute;left:0;text-align:left;margin-left:179.25pt;margin-top:138pt;width:81.75pt;height:36pt;z-index:251670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" fillcolor="white [3201]" strokecolor="#70ad47 [3209]" strokeweight="1pt">
            <v:textbox style="mso-next-textbox:#Rectangle 81">
              <w:txbxContent>
                <w:p w:rsidR="00473C48" w:rsidRDefault="00473C48" w:rsidP="00117223">
                  <w:r>
                    <w:t>Admin management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80" o:spid="_x0000_s1118" style="position:absolute;left:0;text-align:left;margin-left:179.25pt;margin-top:122.25pt;width:45.75pt;height:15pt;z-index:2516695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78" o:spid="_x0000_s1117" style="position:absolute;left:0;text-align:left;margin-left:83.25pt;margin-top:122.25pt;width:33.75pt;height:1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" fillcolor="white [3201]" strokecolor="#70ad47 [3209]" strokeweight="1pt"/>
        </w:pict>
      </w:r>
      <w:r w:rsidRPr="0080766B">
        <w:rPr>
          <w:rFonts w:ascii="Arial" w:hAnsi="Arial"/>
          <w:noProof/>
        </w:rPr>
        <w:pict>
          <v:rect id="Rectangle 79" o:spid="_x0000_s1116" style="position:absolute;left:0;text-align:left;margin-left:83.25pt;margin-top:137.25pt;width:84.75pt;height:36pt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" fillcolor="white [3201]" strokecolor="#70ad47 [3209]" strokeweight="1pt">
            <v:textbox style="mso-next-textbox:#Rectangle 79">
              <w:txbxContent>
                <w:p w:rsidR="00473C48" w:rsidRDefault="00473C48" w:rsidP="00117223">
                  <w:r>
                    <w:t>Q&amp;A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70" o:spid="_x0000_s1115" style="position:absolute;left:0;text-align:left;margin-left:1.5pt;margin-top:116.25pt;width:350.25pt;height:176.2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" fillcolor="#91bce3 [2164]" strokecolor="#5b9bd5 [3204]" strokeweight=".5pt">
            <v:fill color2="#7aaddd [2612]" rotate="t" colors="0 #b1cbe9;.5 #a3c1e5;1 #92b9e4" focus="100%" type="gradient">
              <o:fill v:ext="view" type="gradientUnscaled"/>
            </v:fill>
            <v:textbox style="mso-next-textbox:#Rectangle 70">
              <w:txbxContent>
                <w:p w:rsidR="00473C48" w:rsidRPr="00197C4A" w:rsidRDefault="00473C48" w:rsidP="00117223">
                  <w:r w:rsidRPr="00197C4A">
                    <w:t>Business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71" o:spid="_x0000_s1114" style="position:absolute;left:0;text-align:left;margin-left:1.5pt;margin-top:299.25pt;width:350.25pt;height:81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textbox style="mso-next-textbox:#Rectangle 71">
              <w:txbxContent>
                <w:p w:rsidR="00473C48" w:rsidRPr="00197C4A" w:rsidRDefault="00473C48" w:rsidP="00117223">
                  <w:r w:rsidRPr="00197C4A">
                    <w:t>Data Access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72" o:spid="_x0000_s1113" style="position:absolute;left:0;text-align:left;margin-left:1.5pt;margin-top:384.75pt;width:350.25pt;height:110.2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" fillcolor="#c3c3c3 [2166]" strokecolor="#a5a5a5 [3206]" strokeweight=".5pt">
            <v:fill color2="#b6b6b6 [2614]" rotate="t" colors="0 #d2d2d2;.5 #c8c8c8;1 silver" focus="100%" type="gradient">
              <o:fill v:ext="view" type="gradientUnscaled"/>
            </v:fill>
            <v:textbox style="mso-next-textbox:#Rectangle 72">
              <w:txbxContent>
                <w:p w:rsidR="00473C48" w:rsidRPr="00197C4A" w:rsidRDefault="00473C48" w:rsidP="00117223">
                  <w:r>
                    <w:t>Databas</w:t>
                  </w:r>
                  <w:r w:rsidRPr="00197C4A">
                    <w:t>e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77" o:spid="_x0000_s1112" style="position:absolute;left:0;text-align:left;margin-left:2in;margin-top:15.75pt;width:66pt;height:28.5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" fillcolor="white [3201]" strokecolor="#5b9bd5 [3204]" strokeweight="1pt"/>
        </w:pict>
      </w:r>
      <w:r w:rsidRPr="0080766B">
        <w:rPr>
          <w:rFonts w:ascii="Arial" w:hAnsi="Arial"/>
          <w:noProof/>
        </w:rPr>
        <w:pict>
          <v:rect id="Rectangle 73" o:spid="_x0000_s1111" style="position:absolute;left:0;text-align:left;margin-left:2in;margin-top:44.25pt;width:99pt;height:50.2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" fillcolor="white [3201]" strokecolor="#4472c4 [3208]" strokeweight="1pt">
            <v:textbox style="mso-next-textbox:#Rectangle 73">
              <w:txbxContent>
                <w:p w:rsidR="00473C48" w:rsidRPr="000F493F" w:rsidRDefault="00473C48" w:rsidP="00117223">
                  <w:r w:rsidRPr="000F493F">
                    <w:t>GUI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68" o:spid="_x0000_s1110" style="position:absolute;left:0;text-align:left;margin-left:358.5pt;margin-top:-10.5pt;width:132.75pt;height:505.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" fillcolor="#f3a875 [2165]" strokecolor="#ed7d31 [3205]" strokeweight=".5pt">
            <v:fill color2="#f09558 [2613]" rotate="t" colors="0 #f7bda4;.5 #f5b195;1 #f8a581" focus="100%" type="gradient">
              <o:fill v:ext="view" type="gradientUnscaled"/>
            </v:fill>
            <v:textbox style="mso-next-textbox:#Rectangle 68">
              <w:txbxContent>
                <w:p w:rsidR="00473C48" w:rsidRDefault="00473C48" w:rsidP="00117223"/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67" o:spid="_x0000_s1109" style="position:absolute;left:0;text-align:left;margin-left:-4.5pt;margin-top:-16.5pt;width:495.75pt;height:516pt;z-index:2516592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" fillcolor="white [3201]" strokecolor="#70ad47 [3209]" strokeweight="1pt"/>
        </w:pict>
      </w: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473C48" w:rsidP="00117223">
      <w:pPr>
        <w:rPr>
          <w:rFonts w:ascii="Arial" w:hAnsi="Arial"/>
        </w:rPr>
      </w:pPr>
      <w:r w:rsidRPr="0080766B">
        <w:rPr>
          <w:rFonts w:ascii="Arial" w:hAnsi="Arial"/>
          <w:noProof/>
        </w:rPr>
        <w:pict>
          <v:rect id="Rectangle 86" o:spid="_x0000_s1127" style="position:absolute;left:0;text-align:left;margin-left:183pt;margin-top:15.8pt;width:78pt;height:50.25pt;z-index:251675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" fillcolor="white [3201]" strokecolor="#70ad47 [3209]" strokeweight="1pt">
            <v:textbox style="mso-next-textbox:#Rectangle 86">
              <w:txbxContent>
                <w:p w:rsidR="00473C48" w:rsidRDefault="00473C48" w:rsidP="00117223">
                  <w:r>
                    <w:t>Comment management</w:t>
                  </w:r>
                </w:p>
              </w:txbxContent>
            </v:textbox>
          </v:rect>
        </w:pict>
      </w:r>
      <w:r w:rsidRPr="0080766B">
        <w:rPr>
          <w:rFonts w:ascii="Arial" w:hAnsi="Arial"/>
          <w:noProof/>
        </w:rPr>
        <w:pict>
          <v:rect id="Rectangle 84" o:spid="_x0000_s1126" style="position:absolute;left:0;text-align:left;margin-left:83.25pt;margin-top:18.05pt;width:84.75pt;height:47.95pt;z-index:251673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" fillcolor="white [3201]" strokecolor="#70ad47 [3209]" strokeweight="1pt">
            <v:textbox style="mso-next-textbox:#Rectangle 84">
              <w:txbxContent>
                <w:p w:rsidR="00473C48" w:rsidRDefault="00473C48" w:rsidP="00117223">
                  <w:r>
                    <w:t>News management</w:t>
                  </w:r>
                </w:p>
              </w:txbxContent>
            </v:textbox>
          </v:rect>
        </w:pict>
      </w: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8D464A" w:rsidP="00117223">
      <w:pPr>
        <w:rPr>
          <w:rFonts w:ascii="Arial" w:hAnsi="Arial"/>
        </w:rPr>
      </w:pPr>
    </w:p>
    <w:p w:rsidR="008D464A" w:rsidRPr="0080766B" w:rsidRDefault="00066FCC" w:rsidP="00117223">
      <w:pPr>
        <w:rPr>
          <w:rFonts w:ascii="Arial" w:hAnsi="Arial"/>
        </w:rPr>
      </w:pPr>
      <w:r w:rsidRPr="0080766B">
        <w:rPr>
          <w:rFonts w:ascii="Arial" w:hAnsi="Arial"/>
          <w:noProof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Flowchart: Magnetic Disk 94" o:spid="_x0000_s1132" type="#_x0000_t132" style="position:absolute;left:0;text-align:left;margin-left:124.5pt;margin-top:41.85pt;width:129.5pt;height:46.7pt;z-index:2516838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" fillcolor="white [3201]" strokecolor="#70ad47 [3209]" strokeweight="1pt">
            <v:stroke joinstyle="miter"/>
            <v:textbox style="mso-next-textbox:#Flowchart: Magnetic Disk 94">
              <w:txbxContent>
                <w:p w:rsidR="00473C48" w:rsidRDefault="00473C48" w:rsidP="00117223">
                  <w:r>
                    <w:t>VNBD (</w:t>
                  </w:r>
                  <w:r w:rsidRPr="00473C48">
                    <w:rPr>
                      <w:lang w:val="vi-VN"/>
                    </w:rPr>
                    <w:t>Mysql</w:t>
                  </w:r>
                  <w:r>
                    <w:t>)</w:t>
                  </w:r>
                </w:p>
              </w:txbxContent>
            </v:textbox>
          </v:shape>
        </w:pict>
      </w:r>
    </w:p>
    <w:p w:rsidR="008D464A" w:rsidRPr="0080766B" w:rsidRDefault="00473C48" w:rsidP="000775C1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lastRenderedPageBreak/>
        <w:t>Figure</w:t>
      </w:r>
      <w:r w:rsidR="0080766B" w:rsidRPr="0080766B">
        <w:rPr>
          <w:rFonts w:ascii="Arial" w:hAnsi="Arial"/>
          <w:lang w:eastAsia="ja-JP"/>
        </w:rPr>
        <w:t xml:space="preserve"> </w:t>
      </w:r>
      <w:r w:rsidR="00421840" w:rsidRPr="0080766B">
        <w:rPr>
          <w:rFonts w:ascii="Arial" w:hAnsi="Arial"/>
        </w:rPr>
        <w:t>7</w:t>
      </w:r>
      <w:r w:rsidR="0080766B" w:rsidRPr="0080766B">
        <w:rPr>
          <w:rFonts w:ascii="Arial" w:hAnsi="Arial"/>
          <w:lang w:eastAsia="ja-JP"/>
        </w:rPr>
        <w:t>:</w:t>
      </w:r>
      <w:r w:rsidR="00ED0DBB" w:rsidRPr="0080766B">
        <w:rPr>
          <w:rFonts w:ascii="Arial" w:hAnsi="Arial"/>
        </w:rPr>
        <w:t xml:space="preserve"> System architect overview</w:t>
      </w:r>
    </w:p>
    <w:p w:rsidR="00EF78B2" w:rsidRPr="0080766B" w:rsidRDefault="00816047" w:rsidP="00117223">
      <w:pPr>
        <w:pStyle w:val="Heading1"/>
      </w:pPr>
      <w:bookmarkStart w:id="42" w:name="_Toc504442111"/>
      <w:bookmarkStart w:id="43" w:name="_Toc370650752"/>
      <w:r w:rsidRPr="0080766B">
        <w:t>Process View</w:t>
      </w:r>
      <w:bookmarkEnd w:id="42"/>
      <w:bookmarkEnd w:id="43"/>
      <w:r w:rsidRPr="0080766B">
        <w:t xml:space="preserve"> </w:t>
      </w:r>
    </w:p>
    <w:p w:rsidR="00816047" w:rsidRPr="0080766B" w:rsidRDefault="00E750C1" w:rsidP="000D28FF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0164" w:dyaOrig="101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393pt" o:ole="">
            <v:imagedata r:id="rId21" o:title=""/>
          </v:shape>
          <o:OLEObject Type="Embed" ProgID="Visio.Drawing.11" ShapeID="_x0000_i1025" DrawAspect="Content" ObjectID="_1444392631" r:id="rId22"/>
        </w:object>
      </w:r>
    </w:p>
    <w:p w:rsidR="001E2E6F" w:rsidRPr="0080766B" w:rsidRDefault="00C32390" w:rsidP="000D28FF">
      <w:pPr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</w:rPr>
        <w:t>Figure</w:t>
      </w:r>
      <w:r w:rsidR="001E2E6F" w:rsidRPr="0080766B">
        <w:rPr>
          <w:rFonts w:ascii="Arial" w:hAnsi="Arial"/>
        </w:rPr>
        <w:t xml:space="preserve"> </w:t>
      </w:r>
      <w:r w:rsidR="00421840" w:rsidRPr="0080766B">
        <w:rPr>
          <w:rFonts w:ascii="Arial" w:hAnsi="Arial"/>
        </w:rPr>
        <w:t>8</w:t>
      </w:r>
      <w:r w:rsidR="001E2E6F" w:rsidRPr="0080766B">
        <w:rPr>
          <w:rFonts w:ascii="Arial" w:hAnsi="Arial"/>
        </w:rPr>
        <w:t>: Process view</w:t>
      </w:r>
    </w:p>
    <w:p w:rsidR="00980E13" w:rsidRPr="0080766B" w:rsidRDefault="00CB02DB" w:rsidP="00117223">
      <w:pPr>
        <w:pStyle w:val="ListParagraph"/>
        <w:numPr>
          <w:ilvl w:val="0"/>
          <w:numId w:val="21"/>
        </w:numPr>
        <w:rPr>
          <w:rFonts w:ascii="Arial" w:hAnsi="Arial"/>
        </w:rPr>
      </w:pPr>
      <w:r w:rsidRPr="0080766B">
        <w:rPr>
          <w:rFonts w:ascii="Arial" w:hAnsi="Arial"/>
        </w:rPr>
        <w:t xml:space="preserve">Main screen: </w:t>
      </w:r>
      <w:r w:rsidRPr="0080766B">
        <w:rPr>
          <w:rFonts w:ascii="Arial" w:hAnsi="Arial"/>
          <w:lang w:eastAsia="ja-JP"/>
        </w:rPr>
        <w:t>P</w:t>
      </w:r>
      <w:r w:rsidR="00980E13" w:rsidRPr="0080766B">
        <w:rPr>
          <w:rFonts w:ascii="Arial" w:hAnsi="Arial"/>
        </w:rPr>
        <w:t>rocess start when visitor connect to the website. In this process, user can view posts, images…Process end when visitor click to login, register or close website</w:t>
      </w:r>
      <w:r w:rsidRPr="0080766B">
        <w:rPr>
          <w:rFonts w:ascii="Arial" w:hAnsi="Arial"/>
          <w:lang w:eastAsia="ja-JP"/>
        </w:rPr>
        <w:t>.</w:t>
      </w:r>
    </w:p>
    <w:p w:rsidR="00980E13" w:rsidRPr="0080766B" w:rsidRDefault="00980E13" w:rsidP="00117223">
      <w:pPr>
        <w:pStyle w:val="ListParagraph"/>
        <w:numPr>
          <w:ilvl w:val="0"/>
          <w:numId w:val="21"/>
        </w:numPr>
        <w:rPr>
          <w:rFonts w:ascii="Arial" w:hAnsi="Arial"/>
        </w:rPr>
      </w:pPr>
      <w:r w:rsidRPr="0080766B">
        <w:rPr>
          <w:rFonts w:ascii="Arial" w:hAnsi="Arial"/>
        </w:rPr>
        <w:t>Login: When process starts website redirect to logi</w:t>
      </w:r>
      <w:r w:rsidR="00226DF1" w:rsidRPr="0080766B">
        <w:rPr>
          <w:rFonts w:ascii="Arial" w:hAnsi="Arial"/>
        </w:rPr>
        <w:t>n form. After user filling user</w:t>
      </w:r>
      <w:r w:rsidRPr="0080766B">
        <w:rPr>
          <w:rFonts w:ascii="Arial" w:hAnsi="Arial"/>
        </w:rPr>
        <w:t>name, password and click login, system will search data in database. If success website will redirect to registered user’s information. Process end when user logout or click donating blood</w:t>
      </w:r>
      <w:r w:rsidR="00A4513F" w:rsidRPr="0080766B">
        <w:rPr>
          <w:rFonts w:ascii="Arial" w:hAnsi="Arial"/>
        </w:rPr>
        <w:t>/receiving blood</w:t>
      </w:r>
      <w:r w:rsidR="00CB02DB" w:rsidRPr="0080766B">
        <w:rPr>
          <w:rFonts w:ascii="Arial" w:hAnsi="Arial"/>
          <w:lang w:eastAsia="ja-JP"/>
        </w:rPr>
        <w:t>’s</w:t>
      </w:r>
      <w:r w:rsidR="00A4513F" w:rsidRPr="0080766B">
        <w:rPr>
          <w:rFonts w:ascii="Arial" w:hAnsi="Arial"/>
        </w:rPr>
        <w:t xml:space="preserve"> function.</w:t>
      </w:r>
    </w:p>
    <w:p w:rsidR="00E56F1A" w:rsidRPr="0080766B" w:rsidRDefault="00E56F1A" w:rsidP="00117223">
      <w:pPr>
        <w:pStyle w:val="ListParagraph"/>
        <w:numPr>
          <w:ilvl w:val="0"/>
          <w:numId w:val="21"/>
        </w:numPr>
        <w:rPr>
          <w:rFonts w:ascii="Arial" w:hAnsi="Arial"/>
        </w:rPr>
      </w:pPr>
      <w:r w:rsidRPr="0080766B">
        <w:rPr>
          <w:rFonts w:ascii="Arial" w:hAnsi="Arial"/>
        </w:rPr>
        <w:t xml:space="preserve">Register </w:t>
      </w:r>
      <w:r w:rsidR="00CB02DB" w:rsidRPr="0080766B">
        <w:rPr>
          <w:rFonts w:ascii="Arial" w:hAnsi="Arial"/>
        </w:rPr>
        <w:t xml:space="preserve">donating blood: Pre-condition: </w:t>
      </w:r>
      <w:r w:rsidR="00CB02DB" w:rsidRPr="0080766B">
        <w:rPr>
          <w:rFonts w:ascii="Arial" w:hAnsi="Arial"/>
          <w:lang w:eastAsia="ja-JP"/>
        </w:rPr>
        <w:t>U</w:t>
      </w:r>
      <w:r w:rsidRPr="0080766B">
        <w:rPr>
          <w:rFonts w:ascii="Arial" w:hAnsi="Arial"/>
        </w:rPr>
        <w:t>ser logged in.</w:t>
      </w:r>
    </w:p>
    <w:p w:rsidR="009935C5" w:rsidRPr="0080766B" w:rsidRDefault="009935C5" w:rsidP="00117223">
      <w:pPr>
        <w:pStyle w:val="ListParagraph"/>
        <w:numPr>
          <w:ilvl w:val="0"/>
          <w:numId w:val="21"/>
        </w:numPr>
        <w:rPr>
          <w:rFonts w:ascii="Arial" w:hAnsi="Arial"/>
        </w:rPr>
      </w:pPr>
      <w:r w:rsidRPr="0080766B">
        <w:rPr>
          <w:rFonts w:ascii="Arial" w:hAnsi="Arial"/>
        </w:rPr>
        <w:t xml:space="preserve">Process starts when user click </w:t>
      </w:r>
      <w:r w:rsidR="0015737B" w:rsidRPr="0080766B">
        <w:rPr>
          <w:rFonts w:ascii="Arial" w:hAnsi="Arial"/>
        </w:rPr>
        <w:t xml:space="preserve">to </w:t>
      </w:r>
      <w:r w:rsidRPr="0080766B">
        <w:rPr>
          <w:rFonts w:ascii="Arial" w:hAnsi="Arial"/>
        </w:rPr>
        <w:t>register donating blood</w:t>
      </w:r>
      <w:r w:rsidR="0015737B" w:rsidRPr="0080766B">
        <w:rPr>
          <w:rFonts w:ascii="Arial" w:hAnsi="Arial"/>
        </w:rPr>
        <w:t>, end when user subm</w:t>
      </w:r>
      <w:r w:rsidR="005E4561" w:rsidRPr="0080766B">
        <w:rPr>
          <w:rFonts w:ascii="Arial" w:hAnsi="Arial"/>
        </w:rPr>
        <w:t>it form register donating blood</w:t>
      </w:r>
      <w:r w:rsidR="00537751" w:rsidRPr="0080766B">
        <w:rPr>
          <w:rFonts w:ascii="Arial" w:hAnsi="Arial"/>
        </w:rPr>
        <w:t>, click to other functions</w:t>
      </w:r>
      <w:r w:rsidR="005E4561" w:rsidRPr="0080766B">
        <w:rPr>
          <w:rFonts w:ascii="Arial" w:hAnsi="Arial"/>
        </w:rPr>
        <w:t xml:space="preserve"> or close website.</w:t>
      </w:r>
    </w:p>
    <w:p w:rsidR="001B12E6" w:rsidRPr="0080766B" w:rsidRDefault="009D1794" w:rsidP="00117223">
      <w:pPr>
        <w:pStyle w:val="ListParagraph"/>
        <w:numPr>
          <w:ilvl w:val="0"/>
          <w:numId w:val="21"/>
        </w:numPr>
        <w:rPr>
          <w:rFonts w:ascii="Arial" w:hAnsi="Arial"/>
        </w:rPr>
      </w:pPr>
      <w:r w:rsidRPr="0080766B">
        <w:rPr>
          <w:rFonts w:ascii="Arial" w:hAnsi="Arial"/>
        </w:rPr>
        <w:t>Register r</w:t>
      </w:r>
      <w:r w:rsidR="00CB02DB" w:rsidRPr="0080766B">
        <w:rPr>
          <w:rFonts w:ascii="Arial" w:hAnsi="Arial"/>
        </w:rPr>
        <w:t xml:space="preserve">eceiving blood: Pre-condition: </w:t>
      </w:r>
      <w:r w:rsidR="00CB02DB" w:rsidRPr="0080766B">
        <w:rPr>
          <w:rFonts w:ascii="Arial" w:hAnsi="Arial"/>
          <w:lang w:eastAsia="ja-JP"/>
        </w:rPr>
        <w:t>U</w:t>
      </w:r>
      <w:r w:rsidR="001B12E6" w:rsidRPr="0080766B">
        <w:rPr>
          <w:rFonts w:ascii="Arial" w:hAnsi="Arial"/>
        </w:rPr>
        <w:t>ser logged in.</w:t>
      </w:r>
    </w:p>
    <w:p w:rsidR="001276F8" w:rsidRPr="0080766B" w:rsidRDefault="001276F8" w:rsidP="00117223">
      <w:pPr>
        <w:pStyle w:val="ListParagraph"/>
        <w:numPr>
          <w:ilvl w:val="0"/>
          <w:numId w:val="21"/>
        </w:numPr>
        <w:rPr>
          <w:rFonts w:ascii="Arial" w:hAnsi="Arial"/>
        </w:rPr>
      </w:pPr>
      <w:r w:rsidRPr="0080766B">
        <w:rPr>
          <w:rFonts w:ascii="Arial" w:hAnsi="Arial"/>
        </w:rPr>
        <w:lastRenderedPageBreak/>
        <w:t>Process starts when user click to register receiving blood, end when user submi</w:t>
      </w:r>
      <w:r w:rsidR="005E4561" w:rsidRPr="0080766B">
        <w:rPr>
          <w:rFonts w:ascii="Arial" w:hAnsi="Arial"/>
        </w:rPr>
        <w:t>t form register receiving blood</w:t>
      </w:r>
      <w:r w:rsidR="00537751" w:rsidRPr="0080766B">
        <w:rPr>
          <w:rFonts w:ascii="Arial" w:hAnsi="Arial"/>
        </w:rPr>
        <w:t>, click to other functions</w:t>
      </w:r>
      <w:r w:rsidR="005E4561" w:rsidRPr="0080766B">
        <w:rPr>
          <w:rFonts w:ascii="Arial" w:hAnsi="Arial"/>
        </w:rPr>
        <w:t xml:space="preserve"> or close website</w:t>
      </w:r>
      <w:r w:rsidR="00A57E00" w:rsidRPr="0080766B">
        <w:rPr>
          <w:rFonts w:ascii="Arial" w:hAnsi="Arial"/>
        </w:rPr>
        <w:t>.</w:t>
      </w:r>
    </w:p>
    <w:p w:rsidR="00816047" w:rsidRPr="0080766B" w:rsidRDefault="00816047" w:rsidP="00117223">
      <w:pPr>
        <w:pStyle w:val="Heading1"/>
      </w:pPr>
      <w:bookmarkStart w:id="44" w:name="_Toc504442113"/>
      <w:bookmarkStart w:id="45" w:name="_Toc370650753"/>
      <w:r w:rsidRPr="0080766B">
        <w:t>Implementation View</w:t>
      </w:r>
      <w:bookmarkEnd w:id="44"/>
      <w:bookmarkEnd w:id="45"/>
      <w:r w:rsidRPr="0080766B">
        <w:t xml:space="preserve"> </w:t>
      </w:r>
    </w:p>
    <w:p w:rsidR="00816047" w:rsidRPr="0080766B" w:rsidRDefault="00816047" w:rsidP="00117223">
      <w:pPr>
        <w:pStyle w:val="Heading2"/>
      </w:pPr>
      <w:bookmarkStart w:id="46" w:name="_Toc504442114"/>
      <w:bookmarkStart w:id="47" w:name="_Toc370650754"/>
      <w:r w:rsidRPr="0080766B">
        <w:t>Overview</w:t>
      </w:r>
      <w:bookmarkEnd w:id="46"/>
      <w:bookmarkEnd w:id="47"/>
    </w:p>
    <w:p w:rsidR="00F94A54" w:rsidRPr="0080766B" w:rsidRDefault="00E97335" w:rsidP="00F94A54">
      <w:pPr>
        <w:pStyle w:val="ListParagraph"/>
        <w:numPr>
          <w:ilvl w:val="0"/>
          <w:numId w:val="30"/>
        </w:numPr>
        <w:rPr>
          <w:rFonts w:ascii="Arial" w:hAnsi="Arial"/>
        </w:rPr>
      </w:pPr>
      <w:r w:rsidRPr="0080766B">
        <w:rPr>
          <w:rFonts w:ascii="Arial" w:hAnsi="Arial"/>
        </w:rPr>
        <w:t>Component diagram</w:t>
      </w:r>
    </w:p>
    <w:p w:rsidR="00221A87" w:rsidRPr="0080766B" w:rsidRDefault="00E13E66" w:rsidP="00E13E66">
      <w:pPr>
        <w:jc w:val="center"/>
        <w:rPr>
          <w:rFonts w:ascii="Arial" w:hAnsi="Arial"/>
        </w:rPr>
      </w:pPr>
      <w:r w:rsidRPr="0080766B">
        <w:rPr>
          <w:rFonts w:ascii="Arial" w:hAnsi="Arial"/>
          <w:noProof/>
          <w:lang w:eastAsia="ja-JP"/>
        </w:rPr>
        <w:drawing>
          <wp:inline distT="0" distB="0" distL="0" distR="0">
            <wp:extent cx="4447619" cy="52952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3" w:rsidRPr="0080766B" w:rsidRDefault="00E13E66" w:rsidP="00E13E66">
      <w:pPr>
        <w:pStyle w:val="ListParagraph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 xml:space="preserve">Figure </w:t>
      </w:r>
      <w:r w:rsidR="00421840" w:rsidRPr="0080766B">
        <w:rPr>
          <w:rFonts w:ascii="Arial" w:hAnsi="Arial"/>
          <w:lang w:eastAsia="ja-JP"/>
        </w:rPr>
        <w:t>9</w:t>
      </w:r>
      <w:r w:rsidR="0080766B" w:rsidRPr="0080766B">
        <w:rPr>
          <w:rFonts w:ascii="Arial" w:hAnsi="Arial"/>
          <w:lang w:eastAsia="ja-JP"/>
        </w:rPr>
        <w:t>:</w:t>
      </w:r>
      <w:r w:rsidR="003871B0" w:rsidRPr="0080766B">
        <w:rPr>
          <w:rFonts w:ascii="Arial" w:hAnsi="Arial"/>
          <w:lang w:eastAsia="ja-JP"/>
        </w:rPr>
        <w:t xml:space="preserve"> Component Diagram</w:t>
      </w:r>
    </w:p>
    <w:p w:rsidR="00117223" w:rsidRPr="0080766B" w:rsidRDefault="00117223" w:rsidP="00117223">
      <w:pPr>
        <w:rPr>
          <w:rFonts w:ascii="Arial" w:hAnsi="Arial"/>
          <w:lang w:eastAsia="ja-JP"/>
        </w:rPr>
      </w:pPr>
    </w:p>
    <w:p w:rsidR="00117223" w:rsidRPr="0080766B" w:rsidRDefault="00117223" w:rsidP="00117223">
      <w:pPr>
        <w:rPr>
          <w:rFonts w:ascii="Arial" w:hAnsi="Arial"/>
          <w:lang w:eastAsia="ja-JP"/>
        </w:rPr>
      </w:pPr>
    </w:p>
    <w:p w:rsidR="00117223" w:rsidRPr="0080766B" w:rsidRDefault="00117223" w:rsidP="00117223">
      <w:pPr>
        <w:rPr>
          <w:rFonts w:ascii="Arial" w:hAnsi="Arial"/>
          <w:lang w:eastAsia="ja-JP"/>
        </w:rPr>
      </w:pPr>
    </w:p>
    <w:p w:rsidR="00117223" w:rsidRPr="0080766B" w:rsidRDefault="00117223" w:rsidP="00117223">
      <w:pPr>
        <w:rPr>
          <w:rFonts w:ascii="Arial" w:hAnsi="Arial"/>
          <w:lang w:eastAsia="ja-JP"/>
        </w:rPr>
      </w:pPr>
    </w:p>
    <w:p w:rsidR="00117223" w:rsidRPr="0080766B" w:rsidRDefault="00117223" w:rsidP="00117223">
      <w:pPr>
        <w:rPr>
          <w:rFonts w:ascii="Arial" w:hAnsi="Arial"/>
          <w:lang w:eastAsia="ja-JP"/>
        </w:rPr>
      </w:pPr>
    </w:p>
    <w:p w:rsidR="00AA3C61" w:rsidRPr="0080766B" w:rsidRDefault="00AA3C61" w:rsidP="00117223">
      <w:pPr>
        <w:rPr>
          <w:rFonts w:ascii="Arial" w:hAnsi="Arial"/>
          <w:lang w:eastAsia="ja-JP"/>
        </w:rPr>
      </w:pPr>
    </w:p>
    <w:p w:rsidR="00F94A54" w:rsidRPr="0080766B" w:rsidRDefault="00F94A54" w:rsidP="00117223">
      <w:pPr>
        <w:pStyle w:val="ListParagraph"/>
        <w:numPr>
          <w:ilvl w:val="0"/>
          <w:numId w:val="30"/>
        </w:numPr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>Sequence diagram</w:t>
      </w:r>
    </w:p>
    <w:p w:rsidR="00E003CF" w:rsidRPr="0080766B" w:rsidRDefault="0083753E" w:rsidP="002936DB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4790" w:dyaOrig="11220">
          <v:shape id="_x0000_i1026" type="#_x0000_t75" style="width:439.5pt;height:333pt" o:ole="">
            <v:imagedata r:id="rId24" o:title=""/>
          </v:shape>
          <o:OLEObject Type="Embed" ProgID="Visio.Drawing.15" ShapeID="_x0000_i1026" DrawAspect="Content" ObjectID="_1444392632" r:id="rId25"/>
        </w:object>
      </w:r>
    </w:p>
    <w:p w:rsidR="002936DB" w:rsidRPr="0080766B" w:rsidRDefault="00E003CF" w:rsidP="00F3358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 xml:space="preserve">Figure </w:t>
      </w:r>
      <w:r w:rsidR="00266F43" w:rsidRPr="0080766B">
        <w:rPr>
          <w:rFonts w:ascii="Arial" w:hAnsi="Arial"/>
        </w:rPr>
        <w:t>1</w:t>
      </w:r>
      <w:r w:rsidR="00421840" w:rsidRPr="0080766B">
        <w:rPr>
          <w:rFonts w:ascii="Arial" w:hAnsi="Arial"/>
        </w:rPr>
        <w:t>0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</w:rPr>
        <w:t xml:space="preserve"> Register new account</w:t>
      </w:r>
    </w:p>
    <w:p w:rsidR="00E003CF" w:rsidRPr="0080766B" w:rsidRDefault="00E003CF" w:rsidP="00117223">
      <w:pPr>
        <w:pStyle w:val="ListParagraph"/>
        <w:numPr>
          <w:ilvl w:val="0"/>
          <w:numId w:val="8"/>
        </w:numPr>
        <w:rPr>
          <w:rFonts w:ascii="Arial" w:hAnsi="Arial"/>
        </w:rPr>
      </w:pPr>
      <w:r w:rsidRPr="0080766B">
        <w:rPr>
          <w:rFonts w:ascii="Arial" w:hAnsi="Arial"/>
        </w:rPr>
        <w:t>View public information</w:t>
      </w:r>
    </w:p>
    <w:p w:rsidR="00E003CF" w:rsidRPr="0080766B" w:rsidRDefault="00731B32" w:rsidP="002936DB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2180" w:dyaOrig="5640">
          <v:shape id="_x0000_i1027" type="#_x0000_t75" style="width:438.75pt;height:203.25pt" o:ole="">
            <v:imagedata r:id="rId26" o:title=""/>
          </v:shape>
          <o:OLEObject Type="Embed" ProgID="Visio.Drawing.15" ShapeID="_x0000_i1027" DrawAspect="Content" ObjectID="_1444392633" r:id="rId27"/>
        </w:object>
      </w:r>
    </w:p>
    <w:p w:rsidR="00E003CF" w:rsidRPr="0080766B" w:rsidRDefault="00BC35D5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>Figure 1</w:t>
      </w:r>
      <w:r w:rsidR="00421840" w:rsidRPr="0080766B">
        <w:rPr>
          <w:rFonts w:ascii="Arial" w:hAnsi="Arial"/>
        </w:rPr>
        <w:t>1</w:t>
      </w:r>
      <w:r w:rsidR="0080766B" w:rsidRPr="0080766B">
        <w:rPr>
          <w:rFonts w:ascii="Arial" w:hAnsi="Arial"/>
          <w:lang w:eastAsia="ja-JP"/>
        </w:rPr>
        <w:t>:</w:t>
      </w:r>
      <w:r w:rsidR="00E003CF" w:rsidRPr="0080766B">
        <w:rPr>
          <w:rFonts w:ascii="Arial" w:hAnsi="Arial"/>
        </w:rPr>
        <w:t xml:space="preserve"> View public information</w:t>
      </w:r>
    </w:p>
    <w:p w:rsidR="00C17120" w:rsidRPr="0080766B" w:rsidRDefault="00C17120" w:rsidP="00117223">
      <w:pPr>
        <w:rPr>
          <w:rFonts w:ascii="Arial" w:hAnsi="Arial"/>
        </w:rPr>
      </w:pPr>
    </w:p>
    <w:p w:rsidR="00C17120" w:rsidRPr="0080766B" w:rsidRDefault="00C17120" w:rsidP="00117223">
      <w:pPr>
        <w:rPr>
          <w:rFonts w:ascii="Arial" w:hAnsi="Arial"/>
        </w:rPr>
      </w:pPr>
    </w:p>
    <w:p w:rsidR="00C17120" w:rsidRPr="0080766B" w:rsidRDefault="00C17120" w:rsidP="00117223">
      <w:pPr>
        <w:rPr>
          <w:rFonts w:ascii="Arial" w:hAnsi="Arial"/>
        </w:rPr>
      </w:pPr>
    </w:p>
    <w:p w:rsidR="00E003CF" w:rsidRPr="0080766B" w:rsidRDefault="00E003CF" w:rsidP="00117223">
      <w:pPr>
        <w:pStyle w:val="ListParagraph"/>
        <w:numPr>
          <w:ilvl w:val="0"/>
          <w:numId w:val="9"/>
        </w:numPr>
        <w:rPr>
          <w:rFonts w:ascii="Arial" w:hAnsi="Arial"/>
        </w:rPr>
      </w:pPr>
      <w:r w:rsidRPr="0080766B">
        <w:rPr>
          <w:rFonts w:ascii="Arial" w:hAnsi="Arial"/>
        </w:rPr>
        <w:t>Login</w:t>
      </w:r>
    </w:p>
    <w:p w:rsidR="006D6455" w:rsidRPr="0080766B" w:rsidRDefault="00952160" w:rsidP="006D6455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5646" w:dyaOrig="9960">
          <v:shape id="_x0000_i1028" type="#_x0000_t75" style="width:438.75pt;height:279.75pt" o:ole="">
            <v:imagedata r:id="rId28" o:title=""/>
          </v:shape>
          <o:OLEObject Type="Embed" ProgID="Visio.Drawing.15" ShapeID="_x0000_i1028" DrawAspect="Content" ObjectID="_1444392634" r:id="rId29"/>
        </w:object>
      </w:r>
    </w:p>
    <w:p w:rsidR="00E003CF" w:rsidRPr="0080766B" w:rsidRDefault="00E003CF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 xml:space="preserve">Figure </w:t>
      </w:r>
      <w:r w:rsidR="00F7275D" w:rsidRPr="0080766B">
        <w:rPr>
          <w:rFonts w:ascii="Arial" w:hAnsi="Arial"/>
        </w:rPr>
        <w:t>1</w:t>
      </w:r>
      <w:r w:rsidR="00421840" w:rsidRPr="0080766B">
        <w:rPr>
          <w:rFonts w:ascii="Arial" w:hAnsi="Arial"/>
        </w:rPr>
        <w:t>2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</w:rPr>
        <w:t xml:space="preserve"> Login</w:t>
      </w:r>
    </w:p>
    <w:p w:rsidR="00E003CF" w:rsidRPr="0080766B" w:rsidRDefault="00E003CF" w:rsidP="00117223">
      <w:pPr>
        <w:rPr>
          <w:rFonts w:ascii="Arial" w:hAnsi="Arial"/>
        </w:rPr>
      </w:pPr>
    </w:p>
    <w:p w:rsidR="00E003CF" w:rsidRPr="0080766B" w:rsidRDefault="00E003CF" w:rsidP="00117223">
      <w:pPr>
        <w:pStyle w:val="ListParagraph"/>
        <w:numPr>
          <w:ilvl w:val="0"/>
          <w:numId w:val="10"/>
        </w:numPr>
        <w:rPr>
          <w:rFonts w:ascii="Arial" w:hAnsi="Arial"/>
        </w:rPr>
      </w:pPr>
      <w:r w:rsidRPr="0080766B">
        <w:rPr>
          <w:rFonts w:ascii="Arial" w:hAnsi="Arial"/>
        </w:rPr>
        <w:t>Reset password</w:t>
      </w:r>
    </w:p>
    <w:p w:rsidR="00E003CF" w:rsidRPr="0080766B" w:rsidRDefault="002B2960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4161" w:dyaOrig="6765">
          <v:shape id="_x0000_i1029" type="#_x0000_t75" style="width:438.75pt;height:209.25pt" o:ole="">
            <v:imagedata r:id="rId30" o:title=""/>
          </v:shape>
          <o:OLEObject Type="Embed" ProgID="Visio.Drawing.15" ShapeID="_x0000_i1029" DrawAspect="Content" ObjectID="_1444392635" r:id="rId31"/>
        </w:object>
      </w:r>
    </w:p>
    <w:p w:rsidR="00E003CF" w:rsidRPr="0080766B" w:rsidRDefault="00E003CF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>Figure 1</w:t>
      </w:r>
      <w:r w:rsidR="00421840" w:rsidRPr="0080766B">
        <w:rPr>
          <w:rFonts w:ascii="Arial" w:hAnsi="Arial"/>
        </w:rPr>
        <w:t>3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</w:rPr>
        <w:t xml:space="preserve"> Reset password</w:t>
      </w:r>
    </w:p>
    <w:p w:rsidR="00BD42BC" w:rsidRPr="0080766B" w:rsidRDefault="00BD42BC" w:rsidP="00117223">
      <w:pPr>
        <w:rPr>
          <w:rFonts w:ascii="Arial" w:hAnsi="Arial"/>
        </w:rPr>
      </w:pPr>
    </w:p>
    <w:p w:rsidR="00E003CF" w:rsidRPr="0080766B" w:rsidRDefault="00E003CF" w:rsidP="00117223">
      <w:pPr>
        <w:pStyle w:val="ListParagraph"/>
        <w:numPr>
          <w:ilvl w:val="0"/>
          <w:numId w:val="11"/>
        </w:numPr>
        <w:rPr>
          <w:rFonts w:ascii="Arial" w:hAnsi="Arial"/>
        </w:rPr>
      </w:pPr>
      <w:r w:rsidRPr="0080766B">
        <w:rPr>
          <w:rFonts w:ascii="Arial" w:hAnsi="Arial"/>
        </w:rPr>
        <w:lastRenderedPageBreak/>
        <w:t>Logout</w:t>
      </w:r>
    </w:p>
    <w:p w:rsidR="00E003CF" w:rsidRPr="0080766B" w:rsidRDefault="00396A43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4071" w:dyaOrig="6945">
          <v:shape id="_x0000_i1030" type="#_x0000_t75" style="width:438.75pt;height:216.75pt" o:ole="">
            <v:imagedata r:id="rId32" o:title=""/>
          </v:shape>
          <o:OLEObject Type="Embed" ProgID="Visio.Drawing.15" ShapeID="_x0000_i1030" DrawAspect="Content" ObjectID="_1444392636" r:id="rId33"/>
        </w:object>
      </w:r>
    </w:p>
    <w:p w:rsidR="00E003CF" w:rsidRPr="0080766B" w:rsidRDefault="00E003CF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>Figure 1</w:t>
      </w:r>
      <w:r w:rsidR="00421840" w:rsidRPr="0080766B">
        <w:rPr>
          <w:rFonts w:ascii="Arial" w:hAnsi="Arial"/>
        </w:rPr>
        <w:t>4</w:t>
      </w:r>
      <w:r w:rsidR="0080766B" w:rsidRPr="0080766B">
        <w:rPr>
          <w:rFonts w:ascii="Arial" w:hAnsi="Arial"/>
          <w:lang w:eastAsia="ja-JP"/>
        </w:rPr>
        <w:t xml:space="preserve">: </w:t>
      </w:r>
      <w:r w:rsidRPr="0080766B">
        <w:rPr>
          <w:rFonts w:ascii="Arial" w:hAnsi="Arial"/>
        </w:rPr>
        <w:t>Logout</w:t>
      </w:r>
    </w:p>
    <w:p w:rsidR="00E003CF" w:rsidRPr="0080766B" w:rsidRDefault="00E003CF" w:rsidP="00117223">
      <w:pPr>
        <w:pStyle w:val="ListParagraph"/>
        <w:numPr>
          <w:ilvl w:val="0"/>
          <w:numId w:val="12"/>
        </w:numPr>
        <w:rPr>
          <w:rFonts w:ascii="Arial" w:hAnsi="Arial"/>
        </w:rPr>
      </w:pPr>
      <w:r w:rsidRPr="0080766B">
        <w:rPr>
          <w:rFonts w:ascii="Arial" w:hAnsi="Arial"/>
        </w:rPr>
        <w:t>Edit profile</w:t>
      </w:r>
    </w:p>
    <w:p w:rsidR="00E003CF" w:rsidRPr="0080766B" w:rsidRDefault="00BF00C8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3620" w:dyaOrig="8175">
          <v:shape id="_x0000_i1031" type="#_x0000_t75" style="width:439.5pt;height:263.25pt" o:ole="">
            <v:imagedata r:id="rId34" o:title=""/>
          </v:shape>
          <o:OLEObject Type="Embed" ProgID="Visio.Drawing.15" ShapeID="_x0000_i1031" DrawAspect="Content" ObjectID="_1444392637" r:id="rId35"/>
        </w:object>
      </w:r>
      <w:r w:rsidR="00E003CF" w:rsidRPr="0080766B">
        <w:rPr>
          <w:rFonts w:ascii="Arial" w:hAnsi="Arial"/>
        </w:rPr>
        <w:t>Figure 1</w:t>
      </w:r>
      <w:r w:rsidR="00421840" w:rsidRPr="0080766B">
        <w:rPr>
          <w:rFonts w:ascii="Arial" w:hAnsi="Arial"/>
        </w:rPr>
        <w:t>5</w:t>
      </w:r>
      <w:r w:rsidR="0080766B" w:rsidRPr="0080766B">
        <w:rPr>
          <w:rFonts w:ascii="Arial" w:hAnsi="Arial"/>
          <w:lang w:eastAsia="ja-JP"/>
        </w:rPr>
        <w:t>:</w:t>
      </w:r>
      <w:r w:rsidR="00E003CF" w:rsidRPr="0080766B">
        <w:rPr>
          <w:rFonts w:ascii="Arial" w:hAnsi="Arial"/>
        </w:rPr>
        <w:t xml:space="preserve"> Edit profile</w:t>
      </w:r>
    </w:p>
    <w:p w:rsidR="00C13648" w:rsidRPr="0080766B" w:rsidRDefault="00C13648" w:rsidP="00117223">
      <w:pPr>
        <w:rPr>
          <w:rFonts w:ascii="Arial" w:hAnsi="Arial"/>
        </w:rPr>
      </w:pPr>
    </w:p>
    <w:p w:rsidR="00C13648" w:rsidRPr="0080766B" w:rsidRDefault="00C13648" w:rsidP="00117223">
      <w:pPr>
        <w:rPr>
          <w:rFonts w:ascii="Arial" w:hAnsi="Arial"/>
        </w:rPr>
      </w:pPr>
    </w:p>
    <w:p w:rsidR="00C13648" w:rsidRPr="0080766B" w:rsidRDefault="00C13648" w:rsidP="00117223">
      <w:pPr>
        <w:rPr>
          <w:rFonts w:ascii="Arial" w:hAnsi="Arial"/>
        </w:rPr>
      </w:pPr>
    </w:p>
    <w:p w:rsidR="00BF00C8" w:rsidRPr="0080766B" w:rsidRDefault="00BF00C8" w:rsidP="00117223">
      <w:pPr>
        <w:rPr>
          <w:rFonts w:ascii="Arial" w:hAnsi="Arial"/>
        </w:rPr>
      </w:pPr>
    </w:p>
    <w:p w:rsidR="00BF00C8" w:rsidRPr="0080766B" w:rsidRDefault="00BF00C8" w:rsidP="00117223">
      <w:pPr>
        <w:rPr>
          <w:rFonts w:ascii="Arial" w:hAnsi="Arial"/>
        </w:rPr>
      </w:pPr>
    </w:p>
    <w:p w:rsidR="00E003CF" w:rsidRPr="0080766B" w:rsidRDefault="00E003CF" w:rsidP="00117223">
      <w:pPr>
        <w:pStyle w:val="ListParagraph"/>
        <w:numPr>
          <w:ilvl w:val="0"/>
          <w:numId w:val="13"/>
        </w:numPr>
        <w:rPr>
          <w:rFonts w:ascii="Arial" w:hAnsi="Arial"/>
        </w:rPr>
      </w:pPr>
      <w:r w:rsidRPr="0080766B">
        <w:rPr>
          <w:rFonts w:ascii="Arial" w:hAnsi="Arial"/>
        </w:rPr>
        <w:lastRenderedPageBreak/>
        <w:t>Comment</w:t>
      </w:r>
    </w:p>
    <w:p w:rsidR="00E003CF" w:rsidRPr="0080766B" w:rsidRDefault="0058134A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4071" w:dyaOrig="8235">
          <v:shape id="_x0000_i1032" type="#_x0000_t75" style="width:438.75pt;height:257.25pt" o:ole="">
            <v:imagedata r:id="rId36" o:title=""/>
          </v:shape>
          <o:OLEObject Type="Embed" ProgID="Visio.Drawing.15" ShapeID="_x0000_i1032" DrawAspect="Content" ObjectID="_1444392638" r:id="rId37"/>
        </w:object>
      </w:r>
    </w:p>
    <w:p w:rsidR="00C17120" w:rsidRPr="0080766B" w:rsidRDefault="00E003CF" w:rsidP="0058134A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>Figure 1</w:t>
      </w:r>
      <w:r w:rsidR="00421840" w:rsidRPr="0080766B">
        <w:rPr>
          <w:rFonts w:ascii="Arial" w:hAnsi="Arial"/>
        </w:rPr>
        <w:t>6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</w:rPr>
        <w:t xml:space="preserve"> Comment</w:t>
      </w:r>
    </w:p>
    <w:p w:rsidR="00C17120" w:rsidRPr="0080766B" w:rsidRDefault="00C17120" w:rsidP="00C17120">
      <w:pPr>
        <w:jc w:val="center"/>
        <w:rPr>
          <w:rFonts w:ascii="Arial" w:hAnsi="Arial"/>
          <w:lang w:eastAsia="ja-JP"/>
        </w:rPr>
      </w:pPr>
    </w:p>
    <w:p w:rsidR="00E003CF" w:rsidRPr="0080766B" w:rsidRDefault="00E003CF" w:rsidP="00C17120">
      <w:pPr>
        <w:pStyle w:val="ListParagraph"/>
        <w:numPr>
          <w:ilvl w:val="0"/>
          <w:numId w:val="14"/>
        </w:numPr>
        <w:tabs>
          <w:tab w:val="left" w:pos="6660"/>
        </w:tabs>
        <w:rPr>
          <w:rFonts w:ascii="Arial" w:hAnsi="Arial"/>
        </w:rPr>
      </w:pPr>
      <w:r w:rsidRPr="0080766B">
        <w:rPr>
          <w:rFonts w:ascii="Arial" w:hAnsi="Arial"/>
        </w:rPr>
        <w:t>View posts</w:t>
      </w:r>
    </w:p>
    <w:p w:rsidR="00E003CF" w:rsidRPr="0080766B" w:rsidRDefault="0058134A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4071" w:dyaOrig="8235">
          <v:shape id="_x0000_i1033" type="#_x0000_t75" style="width:438.75pt;height:257.25pt" o:ole="">
            <v:imagedata r:id="rId38" o:title=""/>
          </v:shape>
          <o:OLEObject Type="Embed" ProgID="Visio.Drawing.15" ShapeID="_x0000_i1033" DrawAspect="Content" ObjectID="_1444392639" r:id="rId39"/>
        </w:object>
      </w:r>
    </w:p>
    <w:p w:rsidR="00E003CF" w:rsidRPr="0080766B" w:rsidRDefault="00E003CF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>Figure</w:t>
      </w:r>
      <w:r w:rsidR="007D3217" w:rsidRPr="0080766B">
        <w:rPr>
          <w:rFonts w:ascii="Arial" w:hAnsi="Arial"/>
        </w:rPr>
        <w:t xml:space="preserve"> </w:t>
      </w:r>
      <w:r w:rsidRPr="0080766B">
        <w:rPr>
          <w:rFonts w:ascii="Arial" w:hAnsi="Arial"/>
        </w:rPr>
        <w:t>1</w:t>
      </w:r>
      <w:r w:rsidR="00421840" w:rsidRPr="0080766B">
        <w:rPr>
          <w:rFonts w:ascii="Arial" w:hAnsi="Arial"/>
        </w:rPr>
        <w:t>7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</w:rPr>
        <w:t xml:space="preserve"> View posts</w:t>
      </w:r>
    </w:p>
    <w:p w:rsidR="00F56E0E" w:rsidRPr="0080766B" w:rsidRDefault="00F56E0E" w:rsidP="00117223">
      <w:pPr>
        <w:rPr>
          <w:rFonts w:ascii="Arial" w:hAnsi="Arial"/>
        </w:rPr>
      </w:pPr>
    </w:p>
    <w:p w:rsidR="00C17120" w:rsidRPr="0080766B" w:rsidRDefault="00C17120" w:rsidP="00117223">
      <w:pPr>
        <w:rPr>
          <w:rFonts w:ascii="Arial" w:hAnsi="Arial"/>
        </w:rPr>
      </w:pPr>
    </w:p>
    <w:p w:rsidR="00E003CF" w:rsidRPr="0080766B" w:rsidRDefault="00E003CF" w:rsidP="00117223">
      <w:pPr>
        <w:pStyle w:val="ListParagraph"/>
        <w:numPr>
          <w:ilvl w:val="0"/>
          <w:numId w:val="15"/>
        </w:numPr>
        <w:rPr>
          <w:rFonts w:ascii="Arial" w:hAnsi="Arial"/>
        </w:rPr>
      </w:pPr>
      <w:r w:rsidRPr="0080766B">
        <w:rPr>
          <w:rFonts w:ascii="Arial" w:hAnsi="Arial"/>
        </w:rPr>
        <w:lastRenderedPageBreak/>
        <w:t>Register donating blood.</w:t>
      </w:r>
    </w:p>
    <w:p w:rsidR="00E003CF" w:rsidRPr="0080766B" w:rsidRDefault="005226E7" w:rsidP="00C17120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4025" w:dyaOrig="11161">
          <v:shape id="_x0000_i1034" type="#_x0000_t75" style="width:438.75pt;height:349.5pt" o:ole="">
            <v:imagedata r:id="rId40" o:title=""/>
          </v:shape>
          <o:OLEObject Type="Embed" ProgID="Visio.Drawing.15" ShapeID="_x0000_i1034" DrawAspect="Content" ObjectID="_1444392640" r:id="rId41"/>
        </w:object>
      </w:r>
    </w:p>
    <w:p w:rsidR="00E003CF" w:rsidRPr="0080766B" w:rsidRDefault="00E003CF" w:rsidP="00C17120">
      <w:pPr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</w:rPr>
        <w:t>Figure 1</w:t>
      </w:r>
      <w:r w:rsidR="00421840" w:rsidRPr="0080766B">
        <w:rPr>
          <w:rFonts w:ascii="Arial" w:hAnsi="Arial"/>
        </w:rPr>
        <w:t>8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</w:rPr>
        <w:t xml:space="preserve"> Register donating blood</w:t>
      </w:r>
    </w:p>
    <w:p w:rsidR="0004539C" w:rsidRPr="0080766B" w:rsidRDefault="0004539C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E003CF" w:rsidRPr="0080766B" w:rsidRDefault="00E003CF" w:rsidP="00117223">
      <w:pPr>
        <w:pStyle w:val="ListParagraph"/>
        <w:numPr>
          <w:ilvl w:val="0"/>
          <w:numId w:val="16"/>
        </w:numPr>
        <w:rPr>
          <w:rFonts w:ascii="Arial" w:hAnsi="Arial"/>
        </w:rPr>
      </w:pPr>
      <w:r w:rsidRPr="0080766B">
        <w:rPr>
          <w:rFonts w:ascii="Arial" w:hAnsi="Arial"/>
        </w:rPr>
        <w:lastRenderedPageBreak/>
        <w:t>Q&amp;A management</w:t>
      </w:r>
    </w:p>
    <w:p w:rsidR="00E003CF" w:rsidRPr="0080766B" w:rsidRDefault="00592679" w:rsidP="009E7235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4071" w:dyaOrig="13815">
          <v:shape id="_x0000_i1035" type="#_x0000_t75" style="width:438.75pt;height:431.25pt" o:ole="">
            <v:imagedata r:id="rId42" o:title=""/>
          </v:shape>
          <o:OLEObject Type="Embed" ProgID="Visio.Drawing.15" ShapeID="_x0000_i1035" DrawAspect="Content" ObjectID="_1444392641" r:id="rId43"/>
        </w:object>
      </w:r>
    </w:p>
    <w:p w:rsidR="00E003CF" w:rsidRPr="0080766B" w:rsidRDefault="00E003CF" w:rsidP="009E7235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 xml:space="preserve">Figure </w:t>
      </w:r>
      <w:r w:rsidR="00421840" w:rsidRPr="0080766B">
        <w:rPr>
          <w:rFonts w:ascii="Arial" w:hAnsi="Arial"/>
        </w:rPr>
        <w:t>19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</w:rPr>
        <w:t xml:space="preserve"> Q&amp;A management</w:t>
      </w:r>
    </w:p>
    <w:p w:rsidR="00F56E0E" w:rsidRPr="0080766B" w:rsidRDefault="00F56E0E" w:rsidP="00117223">
      <w:pPr>
        <w:rPr>
          <w:rFonts w:ascii="Arial" w:hAnsi="Arial"/>
        </w:rPr>
      </w:pPr>
    </w:p>
    <w:p w:rsidR="0010218A" w:rsidRPr="0080766B" w:rsidRDefault="0010218A" w:rsidP="00117223">
      <w:pPr>
        <w:rPr>
          <w:rFonts w:ascii="Arial" w:hAnsi="Arial"/>
        </w:rPr>
      </w:pPr>
    </w:p>
    <w:p w:rsidR="00C17120" w:rsidRPr="0080766B" w:rsidRDefault="00C17120" w:rsidP="00117223">
      <w:pPr>
        <w:rPr>
          <w:rFonts w:ascii="Arial" w:hAnsi="Arial"/>
        </w:rPr>
      </w:pPr>
    </w:p>
    <w:p w:rsidR="00C17120" w:rsidRPr="0080766B" w:rsidRDefault="00C17120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592679" w:rsidRPr="0080766B" w:rsidRDefault="00592679" w:rsidP="00117223">
      <w:pPr>
        <w:rPr>
          <w:rFonts w:ascii="Arial" w:hAnsi="Arial"/>
        </w:rPr>
      </w:pPr>
    </w:p>
    <w:p w:rsidR="00E003CF" w:rsidRPr="0080766B" w:rsidRDefault="00E003CF" w:rsidP="00117223">
      <w:pPr>
        <w:pStyle w:val="ListParagraph"/>
        <w:numPr>
          <w:ilvl w:val="0"/>
          <w:numId w:val="17"/>
        </w:numPr>
        <w:rPr>
          <w:rFonts w:ascii="Arial" w:hAnsi="Arial"/>
        </w:rPr>
      </w:pPr>
      <w:r w:rsidRPr="0080766B">
        <w:rPr>
          <w:rFonts w:ascii="Arial" w:hAnsi="Arial"/>
        </w:rPr>
        <w:lastRenderedPageBreak/>
        <w:t>Registered user comment</w:t>
      </w:r>
    </w:p>
    <w:p w:rsidR="00E003CF" w:rsidRPr="0080766B" w:rsidRDefault="001E04EC" w:rsidP="009E7235">
      <w:pPr>
        <w:pStyle w:val="ListParagraph"/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4610" w:dyaOrig="9495">
          <v:shape id="_x0000_i1036" type="#_x0000_t75" style="width:438.75pt;height:285pt" o:ole="">
            <v:imagedata r:id="rId44" o:title=""/>
          </v:shape>
          <o:OLEObject Type="Embed" ProgID="Visio.Drawing.15" ShapeID="_x0000_i1036" DrawAspect="Content" ObjectID="_1444392642" r:id="rId45"/>
        </w:object>
      </w:r>
    </w:p>
    <w:p w:rsidR="00E003CF" w:rsidRPr="0080766B" w:rsidRDefault="00E003CF" w:rsidP="009E7235">
      <w:pPr>
        <w:pStyle w:val="ListParagraph"/>
        <w:jc w:val="center"/>
        <w:rPr>
          <w:rFonts w:ascii="Arial" w:hAnsi="Arial"/>
        </w:rPr>
      </w:pPr>
      <w:r w:rsidRPr="0080766B">
        <w:rPr>
          <w:rFonts w:ascii="Arial" w:hAnsi="Arial"/>
        </w:rPr>
        <w:t xml:space="preserve">Figure </w:t>
      </w:r>
      <w:r w:rsidR="007D3217" w:rsidRPr="0080766B">
        <w:rPr>
          <w:rFonts w:ascii="Arial" w:hAnsi="Arial"/>
        </w:rPr>
        <w:t>2</w:t>
      </w:r>
      <w:r w:rsidR="00421840" w:rsidRPr="0080766B">
        <w:rPr>
          <w:rFonts w:ascii="Arial" w:hAnsi="Arial"/>
        </w:rPr>
        <w:t>0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</w:rPr>
        <w:t xml:space="preserve"> Registered user comment</w:t>
      </w:r>
    </w:p>
    <w:p w:rsidR="00FF596C" w:rsidRPr="0080766B" w:rsidRDefault="00FF596C" w:rsidP="00117223">
      <w:pPr>
        <w:pStyle w:val="ListParagraph"/>
        <w:rPr>
          <w:rFonts w:ascii="Arial" w:hAnsi="Arial"/>
        </w:rPr>
      </w:pPr>
    </w:p>
    <w:p w:rsidR="00FF596C" w:rsidRPr="0080766B" w:rsidRDefault="00FF596C" w:rsidP="00117223">
      <w:pPr>
        <w:pStyle w:val="ListParagraph"/>
        <w:rPr>
          <w:rFonts w:ascii="Arial" w:hAnsi="Arial"/>
        </w:rPr>
      </w:pPr>
    </w:p>
    <w:p w:rsidR="00FF596C" w:rsidRPr="0080766B" w:rsidRDefault="00FF596C" w:rsidP="00117223">
      <w:pPr>
        <w:pStyle w:val="ListParagraph"/>
        <w:rPr>
          <w:rFonts w:ascii="Arial" w:hAnsi="Arial"/>
        </w:rPr>
      </w:pPr>
    </w:p>
    <w:p w:rsidR="00E003CF" w:rsidRPr="0080766B" w:rsidRDefault="00E003CF" w:rsidP="00117223">
      <w:pPr>
        <w:pStyle w:val="ListParagraph"/>
        <w:numPr>
          <w:ilvl w:val="0"/>
          <w:numId w:val="18"/>
        </w:numPr>
        <w:rPr>
          <w:rFonts w:ascii="Arial" w:hAnsi="Arial"/>
        </w:rPr>
      </w:pPr>
      <w:r w:rsidRPr="0080766B">
        <w:rPr>
          <w:rFonts w:ascii="Arial" w:hAnsi="Arial"/>
        </w:rPr>
        <w:t>Search Text</w:t>
      </w:r>
    </w:p>
    <w:p w:rsidR="00E003CF" w:rsidRPr="0080766B" w:rsidRDefault="005226E7" w:rsidP="009E7235">
      <w:pPr>
        <w:pStyle w:val="ListParagraph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</w:rPr>
        <w:object w:dxaOrig="14071" w:dyaOrig="8235">
          <v:shape id="_x0000_i1037" type="#_x0000_t75" style="width:438.75pt;height:257.25pt" o:ole="">
            <v:imagedata r:id="rId46" o:title=""/>
          </v:shape>
          <o:OLEObject Type="Embed" ProgID="Visio.Drawing.15" ShapeID="_x0000_i1037" DrawAspect="Content" ObjectID="_1444392643" r:id="rId47"/>
        </w:object>
      </w:r>
      <w:r w:rsidR="00E003CF" w:rsidRPr="0080766B">
        <w:rPr>
          <w:rFonts w:ascii="Arial" w:hAnsi="Arial"/>
        </w:rPr>
        <w:t xml:space="preserve">Figure </w:t>
      </w:r>
      <w:r w:rsidR="00617769" w:rsidRPr="0080766B">
        <w:rPr>
          <w:rFonts w:ascii="Arial" w:hAnsi="Arial"/>
        </w:rPr>
        <w:t>2</w:t>
      </w:r>
      <w:r w:rsidR="00421840" w:rsidRPr="0080766B">
        <w:rPr>
          <w:rFonts w:ascii="Arial" w:hAnsi="Arial"/>
        </w:rPr>
        <w:t>1</w:t>
      </w:r>
      <w:r w:rsidR="0080766B" w:rsidRPr="0080766B">
        <w:rPr>
          <w:rFonts w:ascii="Arial" w:hAnsi="Arial"/>
          <w:lang w:eastAsia="ja-JP"/>
        </w:rPr>
        <w:t>:</w:t>
      </w:r>
      <w:r w:rsidR="00E003CF" w:rsidRPr="0080766B">
        <w:rPr>
          <w:rFonts w:ascii="Arial" w:hAnsi="Arial"/>
        </w:rPr>
        <w:t xml:space="preserve"> Search text</w:t>
      </w:r>
    </w:p>
    <w:p w:rsidR="00E003CF" w:rsidRPr="0080766B" w:rsidRDefault="00E003CF" w:rsidP="0033713A">
      <w:pPr>
        <w:rPr>
          <w:rFonts w:ascii="Arial" w:hAnsi="Arial"/>
          <w:lang w:eastAsia="ja-JP"/>
        </w:rPr>
      </w:pPr>
    </w:p>
    <w:p w:rsidR="00E003CF" w:rsidRPr="0080766B" w:rsidRDefault="00E003CF" w:rsidP="00117223">
      <w:pPr>
        <w:pStyle w:val="ListParagraph"/>
        <w:numPr>
          <w:ilvl w:val="0"/>
          <w:numId w:val="19"/>
        </w:numPr>
        <w:rPr>
          <w:rFonts w:ascii="Arial" w:hAnsi="Arial"/>
        </w:rPr>
      </w:pPr>
      <w:r w:rsidRPr="0080766B">
        <w:rPr>
          <w:rFonts w:ascii="Arial" w:hAnsi="Arial"/>
        </w:rPr>
        <w:lastRenderedPageBreak/>
        <w:t>Advanced Search</w:t>
      </w:r>
    </w:p>
    <w:p w:rsidR="00E003CF" w:rsidRPr="0080766B" w:rsidRDefault="005226E7" w:rsidP="009E7235">
      <w:pPr>
        <w:pStyle w:val="ListParagraph"/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2885" w:dyaOrig="7516">
          <v:shape id="_x0000_i1038" type="#_x0000_t75" style="width:439.5pt;height:256.5pt" o:ole="">
            <v:imagedata r:id="rId48" o:title=""/>
          </v:shape>
          <o:OLEObject Type="Embed" ProgID="Visio.Drawing.15" ShapeID="_x0000_i1038" DrawAspect="Content" ObjectID="_1444392644" r:id="rId49"/>
        </w:object>
      </w:r>
      <w:r w:rsidR="00E003CF" w:rsidRPr="0080766B">
        <w:rPr>
          <w:rFonts w:ascii="Arial" w:hAnsi="Arial"/>
        </w:rPr>
        <w:t xml:space="preserve">Figure </w:t>
      </w:r>
      <w:r w:rsidR="00617769" w:rsidRPr="0080766B">
        <w:rPr>
          <w:rFonts w:ascii="Arial" w:hAnsi="Arial"/>
        </w:rPr>
        <w:t>2</w:t>
      </w:r>
      <w:r w:rsidR="00421840" w:rsidRPr="0080766B">
        <w:rPr>
          <w:rFonts w:ascii="Arial" w:hAnsi="Arial"/>
        </w:rPr>
        <w:t>2</w:t>
      </w:r>
      <w:r w:rsidR="0080766B" w:rsidRPr="0080766B">
        <w:rPr>
          <w:rFonts w:ascii="Arial" w:hAnsi="Arial"/>
          <w:lang w:eastAsia="ja-JP"/>
        </w:rPr>
        <w:t>:</w:t>
      </w:r>
      <w:r w:rsidR="00E003CF" w:rsidRPr="0080766B">
        <w:rPr>
          <w:rFonts w:ascii="Arial" w:hAnsi="Arial"/>
        </w:rPr>
        <w:t xml:space="preserve"> Advanced search</w:t>
      </w:r>
    </w:p>
    <w:p w:rsidR="00F56E0E" w:rsidRPr="0080766B" w:rsidRDefault="00F56E0E" w:rsidP="00117223">
      <w:pPr>
        <w:pStyle w:val="ListParagraph"/>
        <w:rPr>
          <w:rFonts w:ascii="Arial" w:hAnsi="Arial"/>
        </w:rPr>
      </w:pPr>
    </w:p>
    <w:p w:rsidR="00E003CF" w:rsidRPr="0080766B" w:rsidRDefault="00E003CF" w:rsidP="00117223">
      <w:pPr>
        <w:pStyle w:val="ListParagraph"/>
        <w:numPr>
          <w:ilvl w:val="0"/>
          <w:numId w:val="20"/>
        </w:numPr>
        <w:rPr>
          <w:rFonts w:ascii="Arial" w:hAnsi="Arial"/>
        </w:rPr>
      </w:pPr>
      <w:r w:rsidRPr="0080766B">
        <w:rPr>
          <w:rFonts w:ascii="Arial" w:hAnsi="Arial"/>
        </w:rPr>
        <w:t>Register receiving blood</w:t>
      </w:r>
    </w:p>
    <w:p w:rsidR="00E003CF" w:rsidRPr="0080766B" w:rsidRDefault="0033713A" w:rsidP="009E7235">
      <w:pPr>
        <w:pStyle w:val="ListParagraph"/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3200" w:dyaOrig="10396">
          <v:shape id="_x0000_i1039" type="#_x0000_t75" style="width:438.75pt;height:345.75pt" o:ole="">
            <v:imagedata r:id="rId50" o:title=""/>
          </v:shape>
          <o:OLEObject Type="Embed" ProgID="Visio.Drawing.15" ShapeID="_x0000_i1039" DrawAspect="Content" ObjectID="_1444392645" r:id="rId51"/>
        </w:object>
      </w:r>
    </w:p>
    <w:p w:rsidR="00A463F5" w:rsidRPr="0080766B" w:rsidRDefault="00E003CF" w:rsidP="0033713A">
      <w:pPr>
        <w:pStyle w:val="ListParagraph"/>
        <w:jc w:val="center"/>
        <w:rPr>
          <w:rFonts w:ascii="Arial" w:hAnsi="Arial"/>
        </w:rPr>
      </w:pPr>
      <w:r w:rsidRPr="0080766B">
        <w:rPr>
          <w:rFonts w:ascii="Arial" w:hAnsi="Arial"/>
        </w:rPr>
        <w:t>Figure 2</w:t>
      </w:r>
      <w:r w:rsidR="00421840" w:rsidRPr="0080766B">
        <w:rPr>
          <w:rFonts w:ascii="Arial" w:hAnsi="Arial"/>
        </w:rPr>
        <w:t>3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</w:rPr>
        <w:t xml:space="preserve"> Register receiving blood</w:t>
      </w:r>
    </w:p>
    <w:p w:rsidR="00C17120" w:rsidRPr="0080766B" w:rsidRDefault="00C17120" w:rsidP="00117223">
      <w:pPr>
        <w:pStyle w:val="ListParagraph"/>
        <w:rPr>
          <w:rFonts w:ascii="Arial" w:hAnsi="Arial"/>
        </w:rPr>
      </w:pPr>
    </w:p>
    <w:p w:rsidR="00E003CF" w:rsidRPr="0080766B" w:rsidRDefault="00E003CF" w:rsidP="00117223">
      <w:pPr>
        <w:pStyle w:val="ListParagraph"/>
        <w:numPr>
          <w:ilvl w:val="0"/>
          <w:numId w:val="29"/>
        </w:numPr>
        <w:rPr>
          <w:rFonts w:ascii="Arial" w:hAnsi="Arial"/>
        </w:rPr>
      </w:pPr>
      <w:r w:rsidRPr="0080766B">
        <w:rPr>
          <w:rFonts w:ascii="Arial" w:hAnsi="Arial"/>
        </w:rPr>
        <w:t>User manage their posts</w:t>
      </w:r>
    </w:p>
    <w:p w:rsidR="00EC2949" w:rsidRPr="0080766B" w:rsidRDefault="00E26BE0" w:rsidP="00A03C09">
      <w:pPr>
        <w:pStyle w:val="ListParagraph"/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3785" w:dyaOrig="9495">
          <v:shape id="_x0000_i1040" type="#_x0000_t75" style="width:438.75pt;height:302.25pt" o:ole="">
            <v:imagedata r:id="rId52" o:title=""/>
          </v:shape>
          <o:OLEObject Type="Embed" ProgID="Visio.Drawing.15" ShapeID="_x0000_i1040" DrawAspect="Content" ObjectID="_1444392646" r:id="rId53"/>
        </w:object>
      </w:r>
      <w:r w:rsidR="00E003CF" w:rsidRPr="0080766B">
        <w:rPr>
          <w:rFonts w:ascii="Arial" w:hAnsi="Arial"/>
        </w:rPr>
        <w:t>Figure 2</w:t>
      </w:r>
      <w:r w:rsidR="00421840" w:rsidRPr="0080766B">
        <w:rPr>
          <w:rFonts w:ascii="Arial" w:hAnsi="Arial"/>
        </w:rPr>
        <w:t>4</w:t>
      </w:r>
      <w:r w:rsidR="0080766B" w:rsidRPr="0080766B">
        <w:rPr>
          <w:rFonts w:ascii="Arial" w:hAnsi="Arial"/>
          <w:lang w:eastAsia="ja-JP"/>
        </w:rPr>
        <w:t>:</w:t>
      </w:r>
      <w:r w:rsidR="00E003CF" w:rsidRPr="0080766B">
        <w:rPr>
          <w:rFonts w:ascii="Arial" w:hAnsi="Arial"/>
        </w:rPr>
        <w:t xml:space="preserve"> User manage their posts</w:t>
      </w:r>
    </w:p>
    <w:p w:rsidR="00C17120" w:rsidRPr="0080766B" w:rsidRDefault="00C17120" w:rsidP="00117223">
      <w:pPr>
        <w:pStyle w:val="ListParagraph"/>
        <w:rPr>
          <w:rFonts w:ascii="Arial" w:hAnsi="Arial"/>
        </w:rPr>
      </w:pPr>
    </w:p>
    <w:p w:rsidR="00C17120" w:rsidRPr="0080766B" w:rsidRDefault="00C17120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A03C09" w:rsidRPr="0080766B" w:rsidRDefault="00A03C09" w:rsidP="00A03C09">
      <w:pPr>
        <w:rPr>
          <w:rFonts w:ascii="Arial" w:hAnsi="Arial"/>
        </w:rPr>
      </w:pPr>
    </w:p>
    <w:p w:rsidR="00E003CF" w:rsidRPr="0080766B" w:rsidRDefault="004B0D32" w:rsidP="00860D15">
      <w:pPr>
        <w:pStyle w:val="ListParagraph"/>
        <w:numPr>
          <w:ilvl w:val="0"/>
          <w:numId w:val="29"/>
        </w:numPr>
        <w:rPr>
          <w:rFonts w:ascii="Arial" w:hAnsi="Arial"/>
        </w:rPr>
      </w:pPr>
      <w:r w:rsidRPr="0080766B">
        <w:rPr>
          <w:rFonts w:ascii="Arial" w:hAnsi="Arial"/>
        </w:rPr>
        <w:lastRenderedPageBreak/>
        <w:t>Administrator m</w:t>
      </w:r>
      <w:r w:rsidR="00256DD8" w:rsidRPr="0080766B">
        <w:rPr>
          <w:rFonts w:ascii="Arial" w:hAnsi="Arial"/>
        </w:rPr>
        <w:t>anage user</w:t>
      </w:r>
      <w:r w:rsidR="00F67E75" w:rsidRPr="0080766B">
        <w:rPr>
          <w:rFonts w:ascii="Arial" w:hAnsi="Arial"/>
        </w:rPr>
        <w:t xml:space="preserve"> </w:t>
      </w:r>
      <w:r w:rsidR="0075710E" w:rsidRPr="0080766B">
        <w:rPr>
          <w:rFonts w:ascii="Arial" w:hAnsi="Arial"/>
        </w:rPr>
        <w:t>(view list, delete, ban,</w:t>
      </w:r>
      <w:r w:rsidR="00F67E75" w:rsidRPr="0080766B">
        <w:rPr>
          <w:rFonts w:ascii="Arial" w:hAnsi="Arial"/>
        </w:rPr>
        <w:t xml:space="preserve"> </w:t>
      </w:r>
      <w:r w:rsidR="0075710E" w:rsidRPr="0080766B">
        <w:rPr>
          <w:rFonts w:ascii="Arial" w:hAnsi="Arial"/>
        </w:rPr>
        <w:t>unban,</w:t>
      </w:r>
      <w:r w:rsidR="00F67E75" w:rsidRPr="0080766B">
        <w:rPr>
          <w:rFonts w:ascii="Arial" w:hAnsi="Arial"/>
        </w:rPr>
        <w:t xml:space="preserve"> </w:t>
      </w:r>
      <w:r w:rsidR="0075710E" w:rsidRPr="0080766B">
        <w:rPr>
          <w:rFonts w:ascii="Arial" w:hAnsi="Arial"/>
        </w:rPr>
        <w:t>delete</w:t>
      </w:r>
      <w:r w:rsidR="00651C23" w:rsidRPr="0080766B">
        <w:rPr>
          <w:rFonts w:ascii="Arial" w:hAnsi="Arial"/>
        </w:rPr>
        <w:t xml:space="preserve"> user</w:t>
      </w:r>
      <w:r w:rsidR="0075710E" w:rsidRPr="0080766B">
        <w:rPr>
          <w:rFonts w:ascii="Arial" w:hAnsi="Arial"/>
        </w:rPr>
        <w:t>)</w:t>
      </w:r>
    </w:p>
    <w:p w:rsidR="00860D15" w:rsidRPr="0080766B" w:rsidRDefault="007177BD" w:rsidP="00860D15">
      <w:pPr>
        <w:pStyle w:val="ListParagraph"/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4071" w:dyaOrig="10575">
          <v:shape id="_x0000_i1041" type="#_x0000_t75" style="width:438.75pt;height:330pt" o:ole="">
            <v:imagedata r:id="rId54" o:title=""/>
          </v:shape>
          <o:OLEObject Type="Embed" ProgID="Visio.Drawing.15" ShapeID="_x0000_i1041" DrawAspect="Content" ObjectID="_1444392647" r:id="rId55"/>
        </w:object>
      </w:r>
      <w:r w:rsidR="009F3853" w:rsidRPr="0080766B">
        <w:rPr>
          <w:rFonts w:ascii="Arial" w:hAnsi="Arial"/>
        </w:rPr>
        <w:t>Figure 2</w:t>
      </w:r>
      <w:r w:rsidR="00421840" w:rsidRPr="0080766B">
        <w:rPr>
          <w:rFonts w:ascii="Arial" w:hAnsi="Arial"/>
        </w:rPr>
        <w:t>5</w:t>
      </w:r>
      <w:r w:rsidR="0080766B" w:rsidRPr="0080766B">
        <w:rPr>
          <w:rFonts w:ascii="Arial" w:hAnsi="Arial"/>
          <w:lang w:eastAsia="ja-JP"/>
        </w:rPr>
        <w:t>:</w:t>
      </w:r>
      <w:r w:rsidR="009F3853" w:rsidRPr="0080766B">
        <w:rPr>
          <w:rFonts w:ascii="Arial" w:hAnsi="Arial"/>
        </w:rPr>
        <w:t xml:space="preserve"> Administrator manage user</w:t>
      </w:r>
    </w:p>
    <w:p w:rsidR="009F3853" w:rsidRPr="0080766B" w:rsidRDefault="009F3853" w:rsidP="00860D15">
      <w:pPr>
        <w:pStyle w:val="ListParagraph"/>
        <w:jc w:val="center"/>
        <w:rPr>
          <w:rFonts w:ascii="Arial" w:hAnsi="Arial"/>
        </w:rPr>
      </w:pPr>
    </w:p>
    <w:p w:rsidR="00BB4D30" w:rsidRPr="0080766B" w:rsidRDefault="00BB4D30" w:rsidP="00860D15">
      <w:pPr>
        <w:pStyle w:val="ListParagraph"/>
        <w:jc w:val="center"/>
        <w:rPr>
          <w:rFonts w:ascii="Arial" w:hAnsi="Arial"/>
        </w:rPr>
      </w:pPr>
    </w:p>
    <w:p w:rsidR="00E003CF" w:rsidRPr="0080766B" w:rsidRDefault="00256DD8" w:rsidP="00D34AC7">
      <w:pPr>
        <w:pStyle w:val="ListParagraph"/>
        <w:numPr>
          <w:ilvl w:val="0"/>
          <w:numId w:val="29"/>
        </w:numPr>
        <w:rPr>
          <w:rFonts w:ascii="Arial" w:hAnsi="Arial"/>
        </w:rPr>
      </w:pPr>
      <w:r w:rsidRPr="0080766B">
        <w:rPr>
          <w:rFonts w:ascii="Arial" w:hAnsi="Arial"/>
        </w:rPr>
        <w:t>Contact us</w:t>
      </w:r>
    </w:p>
    <w:p w:rsidR="009F3853" w:rsidRPr="0080766B" w:rsidRDefault="00BB4D30" w:rsidP="0080766B">
      <w:pPr>
        <w:pStyle w:val="ListParagraph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</w:rPr>
        <w:object w:dxaOrig="14071" w:dyaOrig="7650">
          <v:shape id="_x0000_i1042" type="#_x0000_t75" style="width:438.75pt;height:238.5pt" o:ole="">
            <v:imagedata r:id="rId56" o:title=""/>
          </v:shape>
          <o:OLEObject Type="Embed" ProgID="Visio.Drawing.15" ShapeID="_x0000_i1042" DrawAspect="Content" ObjectID="_1444392648" r:id="rId57"/>
        </w:object>
      </w:r>
      <w:r w:rsidR="009F3853" w:rsidRPr="0080766B">
        <w:rPr>
          <w:rFonts w:ascii="Arial" w:hAnsi="Arial"/>
        </w:rPr>
        <w:t>Figure 2</w:t>
      </w:r>
      <w:r w:rsidR="00421840" w:rsidRPr="0080766B">
        <w:rPr>
          <w:rFonts w:ascii="Arial" w:hAnsi="Arial"/>
        </w:rPr>
        <w:t>6</w:t>
      </w:r>
      <w:r w:rsidR="0080766B" w:rsidRPr="0080766B">
        <w:rPr>
          <w:rFonts w:ascii="Arial" w:hAnsi="Arial"/>
          <w:lang w:eastAsia="ja-JP"/>
        </w:rPr>
        <w:t>:</w:t>
      </w:r>
      <w:r w:rsidR="009F3853" w:rsidRPr="0080766B">
        <w:rPr>
          <w:rFonts w:ascii="Arial" w:hAnsi="Arial"/>
        </w:rPr>
        <w:t xml:space="preserve"> Contact us</w:t>
      </w:r>
    </w:p>
    <w:p w:rsidR="009F3853" w:rsidRPr="0080766B" w:rsidRDefault="009F3853" w:rsidP="0080766B">
      <w:pPr>
        <w:rPr>
          <w:rFonts w:ascii="Arial" w:hAnsi="Arial"/>
          <w:lang w:eastAsia="ja-JP"/>
        </w:rPr>
      </w:pPr>
    </w:p>
    <w:p w:rsidR="00256DD8" w:rsidRPr="0080766B" w:rsidRDefault="00256DD8" w:rsidP="00EC2949">
      <w:pPr>
        <w:pStyle w:val="ListParagraph"/>
        <w:numPr>
          <w:ilvl w:val="0"/>
          <w:numId w:val="29"/>
        </w:numPr>
        <w:rPr>
          <w:rFonts w:ascii="Arial" w:hAnsi="Arial"/>
        </w:rPr>
      </w:pPr>
      <w:r w:rsidRPr="0080766B">
        <w:rPr>
          <w:rFonts w:ascii="Arial" w:hAnsi="Arial"/>
        </w:rPr>
        <w:lastRenderedPageBreak/>
        <w:t>Administrators manage user’s comment</w:t>
      </w:r>
    </w:p>
    <w:p w:rsidR="00EC2949" w:rsidRPr="0080766B" w:rsidRDefault="00727F0E" w:rsidP="00EC2949">
      <w:pPr>
        <w:pStyle w:val="ListParagraph"/>
        <w:jc w:val="center"/>
        <w:rPr>
          <w:rFonts w:ascii="Arial" w:hAnsi="Arial"/>
        </w:rPr>
      </w:pPr>
      <w:r w:rsidRPr="0080766B">
        <w:rPr>
          <w:rFonts w:ascii="Arial" w:hAnsi="Arial"/>
        </w:rPr>
        <w:object w:dxaOrig="14071" w:dyaOrig="9361">
          <v:shape id="_x0000_i1043" type="#_x0000_t75" style="width:438.75pt;height:291.75pt" o:ole="">
            <v:imagedata r:id="rId58" o:title=""/>
          </v:shape>
          <o:OLEObject Type="Embed" ProgID="Visio.Drawing.15" ShapeID="_x0000_i1043" DrawAspect="Content" ObjectID="_1444392649" r:id="rId59"/>
        </w:object>
      </w:r>
      <w:r w:rsidR="009F3853" w:rsidRPr="0080766B">
        <w:rPr>
          <w:rFonts w:ascii="Arial" w:hAnsi="Arial"/>
        </w:rPr>
        <w:t>Figure 2</w:t>
      </w:r>
      <w:r w:rsidR="00421840" w:rsidRPr="0080766B">
        <w:rPr>
          <w:rFonts w:ascii="Arial" w:hAnsi="Arial"/>
        </w:rPr>
        <w:t>7</w:t>
      </w:r>
      <w:r w:rsidR="0080766B" w:rsidRPr="0080766B">
        <w:rPr>
          <w:rFonts w:ascii="Arial" w:hAnsi="Arial"/>
          <w:lang w:eastAsia="ja-JP"/>
        </w:rPr>
        <w:t>:</w:t>
      </w:r>
      <w:r w:rsidR="009F3853" w:rsidRPr="0080766B">
        <w:rPr>
          <w:rFonts w:ascii="Arial" w:hAnsi="Arial"/>
        </w:rPr>
        <w:t xml:space="preserve"> Administrator manage user’s comment</w:t>
      </w:r>
    </w:p>
    <w:p w:rsidR="00D30655" w:rsidRPr="0080766B" w:rsidRDefault="00D30655" w:rsidP="0080766B">
      <w:pPr>
        <w:rPr>
          <w:rFonts w:ascii="Arial" w:hAnsi="Arial"/>
          <w:lang w:eastAsia="ja-JP"/>
        </w:rPr>
      </w:pPr>
    </w:p>
    <w:p w:rsidR="00D30655" w:rsidRPr="0080766B" w:rsidRDefault="00D30655" w:rsidP="00EC2949">
      <w:pPr>
        <w:pStyle w:val="ListParagraph"/>
        <w:jc w:val="center"/>
        <w:rPr>
          <w:rFonts w:ascii="Arial" w:hAnsi="Arial"/>
        </w:rPr>
      </w:pPr>
    </w:p>
    <w:p w:rsidR="0075710E" w:rsidRPr="0080766B" w:rsidRDefault="0075710E" w:rsidP="00DE0EFE">
      <w:pPr>
        <w:pStyle w:val="ListParagraph"/>
        <w:numPr>
          <w:ilvl w:val="0"/>
          <w:numId w:val="29"/>
        </w:numPr>
        <w:rPr>
          <w:rFonts w:ascii="Arial" w:hAnsi="Arial"/>
        </w:rPr>
      </w:pPr>
      <w:r w:rsidRPr="0080766B">
        <w:rPr>
          <w:rFonts w:ascii="Arial" w:hAnsi="Arial"/>
        </w:rPr>
        <w:t>Administrator</w:t>
      </w:r>
      <w:r w:rsidR="00040E86" w:rsidRPr="0080766B">
        <w:rPr>
          <w:rFonts w:ascii="Arial" w:hAnsi="Arial"/>
        </w:rPr>
        <w:t>s manage Q&amp;A (View list, delete</w:t>
      </w:r>
      <w:r w:rsidR="00186936" w:rsidRPr="0080766B">
        <w:rPr>
          <w:rFonts w:ascii="Arial" w:hAnsi="Arial"/>
        </w:rPr>
        <w:t>)</w:t>
      </w:r>
    </w:p>
    <w:p w:rsidR="00DA4C16" w:rsidRPr="0080766B" w:rsidRDefault="00E86207" w:rsidP="0080766B">
      <w:pPr>
        <w:pStyle w:val="ListParagraph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</w:rPr>
        <w:object w:dxaOrig="14071" w:dyaOrig="9495">
          <v:shape id="_x0000_i1044" type="#_x0000_t75" style="width:438.75pt;height:296.25pt" o:ole="">
            <v:imagedata r:id="rId60" o:title=""/>
          </v:shape>
          <o:OLEObject Type="Embed" ProgID="Visio.Drawing.15" ShapeID="_x0000_i1044" DrawAspect="Content" ObjectID="_1444392650" r:id="rId61"/>
        </w:object>
      </w:r>
      <w:r w:rsidR="000A2E2D" w:rsidRPr="0080766B">
        <w:rPr>
          <w:rFonts w:ascii="Arial" w:hAnsi="Arial"/>
        </w:rPr>
        <w:t>Figure 2</w:t>
      </w:r>
      <w:r w:rsidR="00421840" w:rsidRPr="0080766B">
        <w:rPr>
          <w:rFonts w:ascii="Arial" w:hAnsi="Arial"/>
        </w:rPr>
        <w:t>8</w:t>
      </w:r>
      <w:r w:rsidR="0080766B" w:rsidRPr="0080766B">
        <w:rPr>
          <w:rFonts w:ascii="Arial" w:hAnsi="Arial"/>
          <w:lang w:eastAsia="ja-JP"/>
        </w:rPr>
        <w:t>:</w:t>
      </w:r>
      <w:r w:rsidR="000A2E2D" w:rsidRPr="0080766B">
        <w:rPr>
          <w:rFonts w:ascii="Arial" w:hAnsi="Arial"/>
        </w:rPr>
        <w:t xml:space="preserve"> Administrator manage Q&amp;A</w:t>
      </w:r>
    </w:p>
    <w:p w:rsidR="00DA4C16" w:rsidRPr="0080766B" w:rsidRDefault="00DA4C16" w:rsidP="00AA3C61">
      <w:pPr>
        <w:pStyle w:val="ListParagraph"/>
        <w:rPr>
          <w:rFonts w:ascii="Arial" w:hAnsi="Arial"/>
        </w:rPr>
      </w:pPr>
    </w:p>
    <w:p w:rsidR="00AA3C61" w:rsidRPr="0080766B" w:rsidRDefault="00AA3C61" w:rsidP="00AA3C61">
      <w:pPr>
        <w:pStyle w:val="ListParagraph"/>
        <w:numPr>
          <w:ilvl w:val="0"/>
          <w:numId w:val="30"/>
        </w:numPr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>Class diagram</w:t>
      </w:r>
    </w:p>
    <w:p w:rsidR="00AA3C61" w:rsidRPr="0080766B" w:rsidRDefault="00AA3C61" w:rsidP="00AA3C61">
      <w:pPr>
        <w:pStyle w:val="ListParagraph"/>
        <w:numPr>
          <w:ilvl w:val="0"/>
          <w:numId w:val="33"/>
        </w:numPr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>User package</w:t>
      </w:r>
    </w:p>
    <w:p w:rsidR="00AA3C61" w:rsidRPr="0080766B" w:rsidRDefault="00AA3C61" w:rsidP="00AA3C61">
      <w:pPr>
        <w:ind w:left="1080" w:hanging="990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noProof/>
          <w:lang w:eastAsia="ja-JP"/>
        </w:rPr>
        <w:drawing>
          <wp:inline distT="0" distB="0" distL="0" distR="0">
            <wp:extent cx="5580380" cy="3989705"/>
            <wp:effectExtent l="0" t="0" r="0" b="0"/>
            <wp:docPr id="9" name="Picture 9" descr="C:\Users\CuongNM01278\Desktop\Class Diagram_1910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uongNM01278\Desktop\Class Diagram_1910\user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E7B" w:rsidRPr="0080766B" w:rsidRDefault="00006E7B" w:rsidP="00AA3C61">
      <w:pPr>
        <w:ind w:left="1080" w:hanging="990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 xml:space="preserve">Figure </w:t>
      </w:r>
      <w:r w:rsidR="00421840" w:rsidRPr="0080766B">
        <w:rPr>
          <w:rFonts w:ascii="Arial" w:hAnsi="Arial"/>
          <w:lang w:eastAsia="ja-JP"/>
        </w:rPr>
        <w:t>29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  <w:lang w:eastAsia="ja-JP"/>
        </w:rPr>
        <w:t xml:space="preserve"> User package</w:t>
      </w: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ind w:left="1080" w:hanging="990"/>
        <w:jc w:val="center"/>
        <w:rPr>
          <w:rFonts w:ascii="Arial" w:hAnsi="Arial"/>
          <w:lang w:eastAsia="ja-JP"/>
        </w:rPr>
      </w:pPr>
    </w:p>
    <w:p w:rsidR="00AA3C61" w:rsidRPr="0080766B" w:rsidRDefault="00AA3C61" w:rsidP="00AA3C61">
      <w:pPr>
        <w:pStyle w:val="ListParagraph"/>
        <w:numPr>
          <w:ilvl w:val="0"/>
          <w:numId w:val="33"/>
        </w:numPr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lastRenderedPageBreak/>
        <w:t>Post package</w:t>
      </w:r>
    </w:p>
    <w:p w:rsidR="00AA3C61" w:rsidRPr="0080766B" w:rsidRDefault="00AA3C61" w:rsidP="00AA3C61">
      <w:pPr>
        <w:pStyle w:val="ListParagraph"/>
        <w:ind w:left="1440" w:hanging="1350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noProof/>
          <w:lang w:eastAsia="ja-JP"/>
        </w:rPr>
        <w:drawing>
          <wp:inline distT="0" distB="0" distL="0" distR="0">
            <wp:extent cx="5580380" cy="3564255"/>
            <wp:effectExtent l="0" t="0" r="0" b="0"/>
            <wp:docPr id="11" name="Picture 11" descr="C:\Users\CuongNM01278\Desktop\Class Diagram_1910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uongNM01278\Desktop\Class Diagram_1910\post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E7B" w:rsidRPr="0080766B" w:rsidRDefault="00006E7B" w:rsidP="00AA3C61">
      <w:pPr>
        <w:pStyle w:val="ListParagraph"/>
        <w:ind w:left="1440" w:hanging="1350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>Figure 3</w:t>
      </w:r>
      <w:r w:rsidR="00421840" w:rsidRPr="0080766B">
        <w:rPr>
          <w:rFonts w:ascii="Arial" w:hAnsi="Arial"/>
          <w:lang w:eastAsia="ja-JP"/>
        </w:rPr>
        <w:t>0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  <w:lang w:eastAsia="ja-JP"/>
        </w:rPr>
        <w:t xml:space="preserve"> Post package</w:t>
      </w:r>
    </w:p>
    <w:p w:rsidR="00AA3C61" w:rsidRPr="0080766B" w:rsidRDefault="00AA3C61" w:rsidP="00AA3C61">
      <w:pPr>
        <w:pStyle w:val="ListParagraph"/>
        <w:ind w:left="1440"/>
        <w:rPr>
          <w:rFonts w:ascii="Arial" w:hAnsi="Arial"/>
          <w:lang w:eastAsia="ja-JP"/>
        </w:rPr>
      </w:pPr>
    </w:p>
    <w:p w:rsidR="00AA3C61" w:rsidRPr="0080766B" w:rsidRDefault="00AA3C61" w:rsidP="00AA3C61">
      <w:pPr>
        <w:pStyle w:val="ListParagraph"/>
        <w:numPr>
          <w:ilvl w:val="0"/>
          <w:numId w:val="33"/>
        </w:numPr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>Q&amp;A package</w:t>
      </w:r>
    </w:p>
    <w:p w:rsidR="00AA3C61" w:rsidRPr="0080766B" w:rsidRDefault="00AA3C61" w:rsidP="00AA3C61">
      <w:pPr>
        <w:pStyle w:val="ListParagraph"/>
        <w:ind w:hanging="630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noProof/>
          <w:sz w:val="24"/>
          <w:szCs w:val="24"/>
          <w:lang w:eastAsia="ja-JP"/>
        </w:rPr>
        <w:drawing>
          <wp:inline distT="0" distB="0" distL="0" distR="0">
            <wp:extent cx="5580380" cy="3545205"/>
            <wp:effectExtent l="0" t="0" r="0" b="0"/>
            <wp:docPr id="12" name="Picture 12" descr="C:\Users\CuongNM01278\Desktop\Class Diagram_1910\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uongNM01278\Desktop\Class Diagram_1910\qa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E7B" w:rsidRPr="0080766B" w:rsidRDefault="00006E7B" w:rsidP="00AA3C61">
      <w:pPr>
        <w:pStyle w:val="ListParagraph"/>
        <w:ind w:hanging="630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>Figure 3</w:t>
      </w:r>
      <w:r w:rsidR="00421840" w:rsidRPr="0080766B">
        <w:rPr>
          <w:rFonts w:ascii="Arial" w:hAnsi="Arial"/>
          <w:lang w:eastAsia="ja-JP"/>
        </w:rPr>
        <w:t>1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  <w:lang w:eastAsia="ja-JP"/>
        </w:rPr>
        <w:t xml:space="preserve"> Q&amp;A package</w:t>
      </w:r>
    </w:p>
    <w:p w:rsidR="00AA3C61" w:rsidRPr="0080766B" w:rsidRDefault="00AA3C61" w:rsidP="00AA3C61">
      <w:pPr>
        <w:pStyle w:val="ListParagraph"/>
        <w:ind w:left="1440"/>
        <w:rPr>
          <w:rFonts w:ascii="Arial" w:hAnsi="Arial"/>
          <w:lang w:eastAsia="ja-JP"/>
        </w:rPr>
      </w:pPr>
    </w:p>
    <w:p w:rsidR="0080766B" w:rsidRPr="0080766B" w:rsidRDefault="0080766B" w:rsidP="00AA3C61">
      <w:pPr>
        <w:pStyle w:val="ListParagraph"/>
        <w:ind w:left="1440"/>
        <w:rPr>
          <w:rFonts w:ascii="Arial" w:hAnsi="Arial"/>
          <w:lang w:eastAsia="ja-JP"/>
        </w:rPr>
      </w:pPr>
    </w:p>
    <w:p w:rsidR="00AA3C61" w:rsidRPr="0080766B" w:rsidRDefault="00AA3C61" w:rsidP="00AA3C61">
      <w:pPr>
        <w:pStyle w:val="ListParagraph"/>
        <w:numPr>
          <w:ilvl w:val="0"/>
          <w:numId w:val="33"/>
        </w:numPr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lastRenderedPageBreak/>
        <w:t>Comment package</w:t>
      </w:r>
    </w:p>
    <w:p w:rsidR="00AA3C61" w:rsidRPr="0080766B" w:rsidRDefault="00AA3C61" w:rsidP="00AA3C61">
      <w:pPr>
        <w:pStyle w:val="ListParagraph"/>
        <w:ind w:left="1440" w:hanging="1350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noProof/>
          <w:lang w:eastAsia="ja-JP"/>
        </w:rPr>
        <w:drawing>
          <wp:inline distT="0" distB="0" distL="0" distR="0">
            <wp:extent cx="5580380" cy="3691255"/>
            <wp:effectExtent l="0" t="0" r="0" b="0"/>
            <wp:docPr id="13" name="Picture 13" descr="C:\Users\CuongNM01278\Desktop\Class Diagram_1910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uongNM01278\Desktop\Class Diagram_1910\comment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E7B" w:rsidRPr="0080766B" w:rsidRDefault="00006E7B" w:rsidP="00AA3C61">
      <w:pPr>
        <w:pStyle w:val="ListParagraph"/>
        <w:ind w:left="1440" w:hanging="1350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>Figure 3</w:t>
      </w:r>
      <w:r w:rsidR="00421840" w:rsidRPr="0080766B">
        <w:rPr>
          <w:rFonts w:ascii="Arial" w:hAnsi="Arial"/>
          <w:lang w:eastAsia="ja-JP"/>
        </w:rPr>
        <w:t>2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  <w:lang w:eastAsia="ja-JP"/>
        </w:rPr>
        <w:t xml:space="preserve"> Comment package</w:t>
      </w:r>
    </w:p>
    <w:p w:rsidR="0080766B" w:rsidRPr="0080766B" w:rsidRDefault="0080766B" w:rsidP="00AA3C61">
      <w:pPr>
        <w:pStyle w:val="ListParagraph"/>
        <w:ind w:left="1440" w:hanging="135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pStyle w:val="ListParagraph"/>
        <w:ind w:left="1440" w:hanging="1350"/>
        <w:jc w:val="center"/>
        <w:rPr>
          <w:rFonts w:ascii="Arial" w:hAnsi="Arial"/>
          <w:lang w:eastAsia="ja-JP"/>
        </w:rPr>
      </w:pPr>
    </w:p>
    <w:p w:rsidR="0080766B" w:rsidRPr="0080766B" w:rsidRDefault="0080766B" w:rsidP="00AA3C61">
      <w:pPr>
        <w:pStyle w:val="ListParagraph"/>
        <w:ind w:left="1440" w:hanging="1350"/>
        <w:jc w:val="center"/>
        <w:rPr>
          <w:rFonts w:ascii="Arial" w:hAnsi="Arial"/>
          <w:lang w:eastAsia="ja-JP"/>
        </w:rPr>
      </w:pPr>
    </w:p>
    <w:p w:rsidR="00AA3C61" w:rsidRPr="0080766B" w:rsidRDefault="00AA3C61" w:rsidP="00AA3C61">
      <w:pPr>
        <w:pStyle w:val="ListParagraph"/>
        <w:numPr>
          <w:ilvl w:val="0"/>
          <w:numId w:val="33"/>
        </w:numPr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>Admin package</w:t>
      </w:r>
    </w:p>
    <w:p w:rsidR="00AA3C61" w:rsidRPr="0080766B" w:rsidRDefault="00AA3C61" w:rsidP="00AA3C61">
      <w:pPr>
        <w:pStyle w:val="ListParagraph"/>
        <w:ind w:left="1440" w:hanging="1440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noProof/>
          <w:lang w:eastAsia="ja-JP"/>
        </w:rPr>
        <w:drawing>
          <wp:inline distT="0" distB="0" distL="0" distR="0">
            <wp:extent cx="5580380" cy="3339465"/>
            <wp:effectExtent l="0" t="0" r="0" b="0"/>
            <wp:docPr id="1" name="Picture 1" descr="C:\Users\CuongNM01278\Desktop\Class Diagram_1910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uongNM01278\Desktop\Class Diagram_1910\Admin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C61" w:rsidRPr="0080766B" w:rsidRDefault="00006E7B" w:rsidP="00AA3C61">
      <w:pPr>
        <w:pStyle w:val="ListParagraph"/>
        <w:ind w:left="1440" w:hanging="1440"/>
        <w:jc w:val="center"/>
        <w:rPr>
          <w:rFonts w:ascii="Arial" w:hAnsi="Arial"/>
          <w:lang w:eastAsia="ja-JP"/>
        </w:rPr>
      </w:pPr>
      <w:r w:rsidRPr="0080766B">
        <w:rPr>
          <w:rFonts w:ascii="Arial" w:hAnsi="Arial"/>
          <w:lang w:eastAsia="ja-JP"/>
        </w:rPr>
        <w:t>Figure 3</w:t>
      </w:r>
      <w:r w:rsidR="00421840" w:rsidRPr="0080766B">
        <w:rPr>
          <w:rFonts w:ascii="Arial" w:hAnsi="Arial"/>
          <w:lang w:eastAsia="ja-JP"/>
        </w:rPr>
        <w:t>3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  <w:lang w:eastAsia="ja-JP"/>
        </w:rPr>
        <w:t xml:space="preserve"> Admin package</w:t>
      </w:r>
    </w:p>
    <w:p w:rsidR="00AA3C61" w:rsidRPr="0080766B" w:rsidRDefault="00AA3C61" w:rsidP="00AA3C61">
      <w:pPr>
        <w:pStyle w:val="ListParagraph"/>
        <w:rPr>
          <w:rFonts w:ascii="Arial" w:hAnsi="Arial"/>
        </w:rPr>
      </w:pPr>
    </w:p>
    <w:p w:rsidR="00816047" w:rsidRPr="0080766B" w:rsidRDefault="00816047" w:rsidP="00117223">
      <w:pPr>
        <w:pStyle w:val="Heading2"/>
      </w:pPr>
      <w:bookmarkStart w:id="48" w:name="_Toc504442115"/>
      <w:bookmarkStart w:id="49" w:name="_Toc370650755"/>
      <w:r w:rsidRPr="0080766B">
        <w:lastRenderedPageBreak/>
        <w:t>Layers</w:t>
      </w:r>
      <w:bookmarkEnd w:id="48"/>
      <w:bookmarkEnd w:id="49"/>
    </w:p>
    <w:p w:rsidR="00F82D26" w:rsidRPr="0080766B" w:rsidRDefault="00F82D26" w:rsidP="00117223">
      <w:pPr>
        <w:pStyle w:val="ListParagraph"/>
        <w:numPr>
          <w:ilvl w:val="0"/>
          <w:numId w:val="6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</w:rPr>
        <w:t>Controller</w:t>
      </w:r>
      <w:r w:rsidR="000D6309" w:rsidRPr="0080766B">
        <w:rPr>
          <w:rFonts w:ascii="Arial" w:hAnsi="Arial"/>
        </w:rPr>
        <w:t xml:space="preserve"> layer:</w:t>
      </w:r>
      <w:r w:rsidRPr="0080766B">
        <w:rPr>
          <w:rFonts w:ascii="Arial" w:hAnsi="Arial"/>
        </w:rPr>
        <w:t xml:space="preserve"> </w:t>
      </w:r>
      <w:r w:rsidR="000D6309" w:rsidRPr="0080766B">
        <w:rPr>
          <w:rFonts w:ascii="Arial" w:hAnsi="Arial"/>
        </w:rPr>
        <w:t>C</w:t>
      </w:r>
      <w:r w:rsidRPr="0080766B">
        <w:rPr>
          <w:rFonts w:ascii="Arial" w:hAnsi="Arial"/>
        </w:rPr>
        <w:t>ontain the interface between</w:t>
      </w:r>
    </w:p>
    <w:p w:rsidR="00F82D26" w:rsidRPr="0080766B" w:rsidRDefault="00F82D26" w:rsidP="00117223">
      <w:pPr>
        <w:pStyle w:val="ListParagraph"/>
        <w:numPr>
          <w:ilvl w:val="0"/>
          <w:numId w:val="28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>Associated models</w:t>
      </w:r>
    </w:p>
    <w:p w:rsidR="00F82D26" w:rsidRPr="0080766B" w:rsidRDefault="00F82D26" w:rsidP="00117223">
      <w:pPr>
        <w:pStyle w:val="ListParagraph"/>
        <w:numPr>
          <w:ilvl w:val="0"/>
          <w:numId w:val="28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>Associated views</w:t>
      </w:r>
    </w:p>
    <w:p w:rsidR="00F82D26" w:rsidRPr="0080766B" w:rsidRDefault="00F82D26" w:rsidP="00117223">
      <w:pPr>
        <w:pStyle w:val="ListParagraph"/>
        <w:numPr>
          <w:ilvl w:val="0"/>
          <w:numId w:val="28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>The input devices (e.g., keyboard, pointing device, time).</w:t>
      </w:r>
    </w:p>
    <w:p w:rsidR="00F82D26" w:rsidRPr="0080766B" w:rsidRDefault="00F82D26" w:rsidP="00117223">
      <w:pPr>
        <w:pStyle w:val="ListParagraph"/>
        <w:numPr>
          <w:ilvl w:val="0"/>
          <w:numId w:val="28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>Send commands to the model to update the model's state.</w:t>
      </w:r>
    </w:p>
    <w:p w:rsidR="00F82D26" w:rsidRPr="0080766B" w:rsidRDefault="00F82D26" w:rsidP="00117223">
      <w:pPr>
        <w:pStyle w:val="ListParagraph"/>
        <w:numPr>
          <w:ilvl w:val="0"/>
          <w:numId w:val="6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 xml:space="preserve">Model </w:t>
      </w:r>
      <w:r w:rsidR="007655ED" w:rsidRPr="0080766B">
        <w:rPr>
          <w:rFonts w:ascii="Arial" w:hAnsi="Arial"/>
          <w:shd w:val="clear" w:color="auto" w:fill="FFFFFF"/>
        </w:rPr>
        <w:t>layer is</w:t>
      </w:r>
    </w:p>
    <w:p w:rsidR="00F82D26" w:rsidRPr="0080766B" w:rsidRDefault="00F82D26" w:rsidP="00117223">
      <w:pPr>
        <w:pStyle w:val="ListParagraph"/>
        <w:numPr>
          <w:ilvl w:val="1"/>
          <w:numId w:val="6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 xml:space="preserve">the domain-specific software simulation </w:t>
      </w:r>
    </w:p>
    <w:p w:rsidR="00F82D26" w:rsidRPr="0080766B" w:rsidRDefault="00F82D26" w:rsidP="00117223">
      <w:pPr>
        <w:pStyle w:val="ListParagraph"/>
        <w:numPr>
          <w:ilvl w:val="1"/>
          <w:numId w:val="6"/>
        </w:numPr>
        <w:rPr>
          <w:rFonts w:ascii="Arial" w:hAnsi="Arial"/>
          <w:shd w:val="clear" w:color="auto" w:fill="FFFFFF"/>
        </w:rPr>
      </w:pPr>
      <w:r w:rsidRPr="0080766B">
        <w:rPr>
          <w:rFonts w:ascii="Arial" w:hAnsi="Arial"/>
          <w:shd w:val="clear" w:color="auto" w:fill="FFFFFF"/>
        </w:rPr>
        <w:t xml:space="preserve">Or implementation of the application's central structure. </w:t>
      </w:r>
    </w:p>
    <w:p w:rsidR="00F82D26" w:rsidRPr="0080766B" w:rsidRDefault="00F82D26" w:rsidP="00117223">
      <w:pPr>
        <w:pStyle w:val="ListParagraph"/>
        <w:numPr>
          <w:ilvl w:val="0"/>
          <w:numId w:val="6"/>
        </w:numPr>
        <w:rPr>
          <w:rFonts w:ascii="Arial" w:hAnsi="Arial"/>
        </w:rPr>
      </w:pPr>
      <w:r w:rsidRPr="0080766B">
        <w:rPr>
          <w:rFonts w:ascii="Arial" w:hAnsi="Arial"/>
          <w:shd w:val="clear" w:color="auto" w:fill="FFFFFF"/>
        </w:rPr>
        <w:t xml:space="preserve">View </w:t>
      </w:r>
      <w:r w:rsidR="007655ED" w:rsidRPr="0080766B">
        <w:rPr>
          <w:rFonts w:ascii="Arial" w:hAnsi="Arial"/>
          <w:shd w:val="clear" w:color="auto" w:fill="FFFFFF"/>
        </w:rPr>
        <w:t xml:space="preserve">layer </w:t>
      </w:r>
      <w:r w:rsidRPr="0080766B">
        <w:rPr>
          <w:rFonts w:ascii="Arial" w:hAnsi="Arial"/>
          <w:shd w:val="clear" w:color="auto" w:fill="FFFFFF"/>
        </w:rPr>
        <w:t>deal with everything graphical</w:t>
      </w:r>
    </w:p>
    <w:p w:rsidR="00F82D26" w:rsidRPr="0080766B" w:rsidRDefault="00F82D26" w:rsidP="00117223">
      <w:pPr>
        <w:pStyle w:val="ListParagraph"/>
        <w:numPr>
          <w:ilvl w:val="0"/>
          <w:numId w:val="27"/>
        </w:numPr>
        <w:rPr>
          <w:rFonts w:ascii="Arial" w:hAnsi="Arial"/>
        </w:rPr>
      </w:pPr>
      <w:r w:rsidRPr="0080766B">
        <w:rPr>
          <w:rFonts w:ascii="Arial" w:hAnsi="Arial"/>
          <w:shd w:val="clear" w:color="auto" w:fill="FFFFFF"/>
        </w:rPr>
        <w:t>Requests data from their model</w:t>
      </w:r>
    </w:p>
    <w:p w:rsidR="00F82D26" w:rsidRPr="0080766B" w:rsidRDefault="00F82D26" w:rsidP="00117223">
      <w:pPr>
        <w:pStyle w:val="ListParagraph"/>
        <w:numPr>
          <w:ilvl w:val="0"/>
          <w:numId w:val="27"/>
        </w:numPr>
        <w:rPr>
          <w:rFonts w:ascii="Arial" w:hAnsi="Arial"/>
        </w:rPr>
      </w:pPr>
      <w:r w:rsidRPr="0080766B">
        <w:rPr>
          <w:rFonts w:ascii="Arial" w:hAnsi="Arial"/>
          <w:shd w:val="clear" w:color="auto" w:fill="FFFFFF"/>
        </w:rPr>
        <w:t xml:space="preserve">Display </w:t>
      </w:r>
      <w:r w:rsidRPr="0080766B">
        <w:rPr>
          <w:rFonts w:ascii="Arial" w:hAnsi="Arial"/>
          <w:shd w:val="clear" w:color="auto" w:fill="FFFFFF"/>
        </w:rPr>
        <w:tab/>
        <w:t>the data</w:t>
      </w:r>
    </w:p>
    <w:p w:rsidR="004C0CC1" w:rsidRPr="0080766B" w:rsidRDefault="004C0CC1" w:rsidP="00117223">
      <w:pPr>
        <w:pStyle w:val="Heading1"/>
      </w:pPr>
      <w:bookmarkStart w:id="50" w:name="_Toc370650756"/>
      <w:r w:rsidRPr="0080766B">
        <w:t>Deployment view</w:t>
      </w:r>
      <w:bookmarkEnd w:id="50"/>
    </w:p>
    <w:p w:rsidR="00816047" w:rsidRPr="0080766B" w:rsidRDefault="00B00326" w:rsidP="00117223">
      <w:pPr>
        <w:rPr>
          <w:rFonts w:ascii="Arial" w:hAnsi="Arial"/>
        </w:rPr>
      </w:pPr>
      <w:r w:rsidRPr="0080766B">
        <w:rPr>
          <w:rFonts w:ascii="Arial" w:hAnsi="Arial"/>
        </w:rPr>
        <w:t>Deployment view of website</w:t>
      </w:r>
    </w:p>
    <w:p w:rsidR="00B00326" w:rsidRPr="0080766B" w:rsidRDefault="004C5848" w:rsidP="00B00326">
      <w:pPr>
        <w:jc w:val="center"/>
        <w:rPr>
          <w:rFonts w:ascii="Arial" w:hAnsi="Arial"/>
        </w:rPr>
      </w:pPr>
      <w:r w:rsidRPr="0080766B">
        <w:rPr>
          <w:rFonts w:ascii="Arial" w:hAnsi="Arial"/>
          <w:noProof/>
          <w:lang w:eastAsia="ja-JP"/>
        </w:rPr>
        <w:drawing>
          <wp:inline distT="0" distB="0" distL="0" distR="0">
            <wp:extent cx="5580380" cy="2326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view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F3" w:rsidRPr="0080766B" w:rsidRDefault="00E366F3" w:rsidP="00B00326">
      <w:pPr>
        <w:jc w:val="center"/>
        <w:rPr>
          <w:rFonts w:ascii="Arial" w:hAnsi="Arial"/>
        </w:rPr>
      </w:pPr>
      <w:r w:rsidRPr="0080766B">
        <w:rPr>
          <w:rFonts w:ascii="Arial" w:hAnsi="Arial"/>
        </w:rPr>
        <w:t xml:space="preserve">Figure </w:t>
      </w:r>
      <w:r w:rsidR="00A805F5" w:rsidRPr="0080766B">
        <w:rPr>
          <w:rFonts w:ascii="Arial" w:hAnsi="Arial"/>
        </w:rPr>
        <w:t>3</w:t>
      </w:r>
      <w:r w:rsidR="00421840" w:rsidRPr="0080766B">
        <w:rPr>
          <w:rFonts w:ascii="Arial" w:hAnsi="Arial"/>
        </w:rPr>
        <w:t>4</w:t>
      </w:r>
      <w:r w:rsidR="0080766B" w:rsidRPr="0080766B">
        <w:rPr>
          <w:rFonts w:ascii="Arial" w:hAnsi="Arial"/>
          <w:lang w:eastAsia="ja-JP"/>
        </w:rPr>
        <w:t>:</w:t>
      </w:r>
      <w:r w:rsidRPr="0080766B">
        <w:rPr>
          <w:rFonts w:ascii="Arial" w:hAnsi="Arial"/>
        </w:rPr>
        <w:t xml:space="preserve"> Deployment view</w:t>
      </w:r>
    </w:p>
    <w:p w:rsidR="00816047" w:rsidRPr="0080766B" w:rsidRDefault="00816047" w:rsidP="00117223">
      <w:pPr>
        <w:pStyle w:val="Heading1"/>
      </w:pPr>
      <w:bookmarkStart w:id="51" w:name="_Toc504442117"/>
      <w:bookmarkStart w:id="52" w:name="_Toc370650757"/>
      <w:r w:rsidRPr="0080766B">
        <w:t>Size and Performance</w:t>
      </w:r>
      <w:bookmarkEnd w:id="51"/>
      <w:bookmarkEnd w:id="52"/>
      <w:r w:rsidRPr="0080766B">
        <w:t xml:space="preserve"> </w:t>
      </w:r>
    </w:p>
    <w:p w:rsidR="00816047" w:rsidRPr="0080766B" w:rsidRDefault="007123E6" w:rsidP="00117223">
      <w:pPr>
        <w:pStyle w:val="BodyText"/>
        <w:rPr>
          <w:rFonts w:ascii="Arial" w:hAnsi="Arial" w:cs="Arial"/>
          <w:sz w:val="20"/>
          <w:szCs w:val="20"/>
        </w:rPr>
      </w:pPr>
      <w:r w:rsidRPr="0080766B">
        <w:rPr>
          <w:rFonts w:ascii="Arial" w:hAnsi="Arial" w:cs="Arial"/>
          <w:sz w:val="20"/>
          <w:szCs w:val="20"/>
        </w:rPr>
        <w:t>N/A</w:t>
      </w:r>
    </w:p>
    <w:p w:rsidR="00816047" w:rsidRPr="0080766B" w:rsidRDefault="00816047" w:rsidP="00117223">
      <w:pPr>
        <w:pStyle w:val="Heading1"/>
      </w:pPr>
      <w:bookmarkStart w:id="53" w:name="_Toc504442118"/>
      <w:bookmarkStart w:id="54" w:name="_Toc370650758"/>
      <w:r w:rsidRPr="0080766B">
        <w:t>Quality</w:t>
      </w:r>
      <w:bookmarkEnd w:id="53"/>
      <w:bookmarkEnd w:id="54"/>
    </w:p>
    <w:bookmarkEnd w:id="3"/>
    <w:bookmarkEnd w:id="4"/>
    <w:bookmarkEnd w:id="5"/>
    <w:bookmarkEnd w:id="6"/>
    <w:bookmarkEnd w:id="7"/>
    <w:bookmarkEnd w:id="8"/>
    <w:p w:rsidR="004F56EF" w:rsidRPr="0080766B" w:rsidRDefault="007515E4" w:rsidP="00117223">
      <w:pPr>
        <w:pStyle w:val="ListParagraph"/>
        <w:numPr>
          <w:ilvl w:val="0"/>
          <w:numId w:val="22"/>
        </w:numPr>
        <w:rPr>
          <w:rFonts w:ascii="Arial" w:hAnsi="Arial"/>
        </w:rPr>
      </w:pPr>
      <w:r w:rsidRPr="0080766B">
        <w:rPr>
          <w:rFonts w:ascii="Arial" w:hAnsi="Arial"/>
        </w:rPr>
        <w:t>Scalability</w:t>
      </w:r>
    </w:p>
    <w:p w:rsidR="007515E4" w:rsidRPr="0080766B" w:rsidRDefault="00CB02DB" w:rsidP="00117223">
      <w:pPr>
        <w:pStyle w:val="BodyText"/>
        <w:numPr>
          <w:ilvl w:val="0"/>
          <w:numId w:val="23"/>
        </w:numPr>
        <w:rPr>
          <w:rFonts w:ascii="Arial" w:hAnsi="Arial" w:cs="Arial"/>
          <w:sz w:val="20"/>
          <w:szCs w:val="20"/>
          <w:lang w:eastAsia="ja-JP"/>
        </w:rPr>
      </w:pPr>
      <w:r w:rsidRPr="0080766B">
        <w:rPr>
          <w:rFonts w:ascii="Arial" w:hAnsi="Arial" w:cs="Arial"/>
          <w:sz w:val="20"/>
          <w:szCs w:val="20"/>
        </w:rPr>
        <w:t>Description:</w:t>
      </w:r>
      <w:r w:rsidR="007515E4" w:rsidRPr="0080766B">
        <w:rPr>
          <w:rFonts w:ascii="Arial" w:hAnsi="Arial" w:cs="Arial"/>
          <w:sz w:val="20"/>
          <w:szCs w:val="20"/>
        </w:rPr>
        <w:t xml:space="preserve"> Website’s reaction when user demands increase</w:t>
      </w:r>
      <w:r w:rsidRPr="0080766B">
        <w:rPr>
          <w:rFonts w:ascii="Arial" w:hAnsi="Arial" w:cs="Arial"/>
          <w:sz w:val="20"/>
          <w:szCs w:val="20"/>
          <w:lang w:eastAsia="ja-JP"/>
        </w:rPr>
        <w:t>.</w:t>
      </w:r>
    </w:p>
    <w:p w:rsidR="007515E4" w:rsidRPr="0080766B" w:rsidRDefault="007515E4" w:rsidP="00117223">
      <w:pPr>
        <w:pStyle w:val="BodyText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80766B">
        <w:rPr>
          <w:rFonts w:ascii="Arial" w:hAnsi="Arial" w:cs="Arial"/>
          <w:sz w:val="20"/>
          <w:szCs w:val="20"/>
        </w:rPr>
        <w:t xml:space="preserve">Solution: Extend bandwidth for website. </w:t>
      </w:r>
    </w:p>
    <w:p w:rsidR="007515E4" w:rsidRPr="0080766B" w:rsidRDefault="007515E4" w:rsidP="00117223">
      <w:pPr>
        <w:pStyle w:val="BodyText"/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 w:rsidRPr="0080766B">
        <w:rPr>
          <w:rFonts w:ascii="Arial" w:hAnsi="Arial" w:cs="Arial"/>
          <w:sz w:val="20"/>
          <w:szCs w:val="20"/>
        </w:rPr>
        <w:t>Reliability, Availability</w:t>
      </w:r>
    </w:p>
    <w:p w:rsidR="007515E4" w:rsidRPr="0080766B" w:rsidRDefault="007515E4" w:rsidP="00117223">
      <w:pPr>
        <w:pStyle w:val="BodyText"/>
        <w:numPr>
          <w:ilvl w:val="0"/>
          <w:numId w:val="25"/>
        </w:numPr>
        <w:rPr>
          <w:rFonts w:ascii="Arial" w:hAnsi="Arial" w:cs="Arial"/>
          <w:sz w:val="20"/>
          <w:szCs w:val="20"/>
          <w:lang w:eastAsia="ja-JP"/>
        </w:rPr>
      </w:pPr>
      <w:r w:rsidRPr="0080766B">
        <w:rPr>
          <w:rFonts w:ascii="Arial" w:hAnsi="Arial" w:cs="Arial"/>
          <w:sz w:val="20"/>
          <w:szCs w:val="20"/>
          <w:lang w:eastAsia="ja-JP"/>
        </w:rPr>
        <w:t>Description: Website’s reaction when user take</w:t>
      </w:r>
      <w:r w:rsidR="00CB02DB" w:rsidRPr="0080766B">
        <w:rPr>
          <w:rFonts w:ascii="Arial" w:hAnsi="Arial" w:cs="Arial"/>
          <w:sz w:val="20"/>
          <w:szCs w:val="20"/>
          <w:lang w:eastAsia="ja-JP"/>
        </w:rPr>
        <w:t>s</w:t>
      </w:r>
      <w:r w:rsidRPr="0080766B">
        <w:rPr>
          <w:rFonts w:ascii="Arial" w:hAnsi="Arial" w:cs="Arial"/>
          <w:sz w:val="20"/>
          <w:szCs w:val="20"/>
          <w:lang w:eastAsia="ja-JP"/>
        </w:rPr>
        <w:t xml:space="preserve"> some action.</w:t>
      </w:r>
    </w:p>
    <w:p w:rsidR="00B32568" w:rsidRPr="0080766B" w:rsidRDefault="00B32568" w:rsidP="00117223">
      <w:pPr>
        <w:pStyle w:val="BodyText"/>
        <w:numPr>
          <w:ilvl w:val="0"/>
          <w:numId w:val="25"/>
        </w:numPr>
        <w:rPr>
          <w:rFonts w:ascii="Arial" w:hAnsi="Arial" w:cs="Arial"/>
          <w:sz w:val="20"/>
          <w:szCs w:val="20"/>
          <w:lang w:eastAsia="ja-JP"/>
        </w:rPr>
      </w:pPr>
      <w:r w:rsidRPr="0080766B">
        <w:rPr>
          <w:rFonts w:ascii="Arial" w:hAnsi="Arial" w:cs="Arial"/>
          <w:sz w:val="20"/>
          <w:szCs w:val="20"/>
          <w:lang w:eastAsia="ja-JP"/>
        </w:rPr>
        <w:t>Solution: Hire a good sever for website</w:t>
      </w:r>
    </w:p>
    <w:p w:rsidR="007515E4" w:rsidRPr="0080766B" w:rsidRDefault="00CB02DB" w:rsidP="00117223">
      <w:pPr>
        <w:pStyle w:val="BodyText"/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 w:rsidRPr="0080766B">
        <w:rPr>
          <w:rFonts w:ascii="Arial" w:hAnsi="Arial" w:cs="Arial"/>
          <w:sz w:val="20"/>
          <w:szCs w:val="20"/>
        </w:rPr>
        <w:lastRenderedPageBreak/>
        <w:t>Security</w:t>
      </w:r>
    </w:p>
    <w:p w:rsidR="007515E4" w:rsidRPr="0080766B" w:rsidRDefault="007515E4" w:rsidP="00117223">
      <w:pPr>
        <w:pStyle w:val="BodyText"/>
        <w:numPr>
          <w:ilvl w:val="0"/>
          <w:numId w:val="26"/>
        </w:numPr>
        <w:rPr>
          <w:rFonts w:ascii="Arial" w:hAnsi="Arial" w:cs="Arial"/>
          <w:sz w:val="20"/>
          <w:szCs w:val="20"/>
          <w:lang w:eastAsia="ja-JP"/>
        </w:rPr>
      </w:pPr>
      <w:r w:rsidRPr="0080766B">
        <w:rPr>
          <w:rFonts w:ascii="Arial" w:hAnsi="Arial" w:cs="Arial"/>
          <w:sz w:val="20"/>
          <w:szCs w:val="20"/>
          <w:lang w:eastAsia="ja-JP"/>
        </w:rPr>
        <w:t>Description: Hide private information.</w:t>
      </w:r>
    </w:p>
    <w:p w:rsidR="00566A8A" w:rsidRPr="0080766B" w:rsidRDefault="00566A8A" w:rsidP="00117223">
      <w:pPr>
        <w:pStyle w:val="BodyText"/>
        <w:numPr>
          <w:ilvl w:val="0"/>
          <w:numId w:val="26"/>
        </w:numPr>
        <w:rPr>
          <w:rFonts w:ascii="Arial" w:hAnsi="Arial" w:cs="Arial"/>
          <w:sz w:val="20"/>
          <w:szCs w:val="20"/>
          <w:lang w:eastAsia="ja-JP"/>
        </w:rPr>
      </w:pPr>
      <w:r w:rsidRPr="0080766B">
        <w:rPr>
          <w:rFonts w:ascii="Arial" w:hAnsi="Arial" w:cs="Arial"/>
          <w:sz w:val="20"/>
          <w:szCs w:val="20"/>
          <w:lang w:eastAsia="ja-JP"/>
        </w:rPr>
        <w:t>Solution: Set access authorities to all users.</w:t>
      </w:r>
    </w:p>
    <w:p w:rsidR="004F56EF" w:rsidRPr="0080766B" w:rsidRDefault="004F56EF" w:rsidP="00117223">
      <w:pPr>
        <w:pStyle w:val="Heading1"/>
      </w:pPr>
      <w:bookmarkStart w:id="55" w:name="_Toc370650759"/>
      <w:r w:rsidRPr="0080766B">
        <w:rPr>
          <w:lang w:eastAsia="ja-JP"/>
        </w:rPr>
        <w:t>Other Considerations</w:t>
      </w:r>
      <w:bookmarkEnd w:id="55"/>
    </w:p>
    <w:p w:rsidR="004F56EF" w:rsidRPr="0080766B" w:rsidRDefault="00276717" w:rsidP="00117223">
      <w:pPr>
        <w:rPr>
          <w:rFonts w:ascii="Arial" w:hAnsi="Arial"/>
          <w:lang w:eastAsia="ja-JP"/>
        </w:rPr>
      </w:pPr>
      <w:r w:rsidRPr="0080766B">
        <w:rPr>
          <w:rFonts w:ascii="Arial" w:hAnsi="Arial"/>
        </w:rPr>
        <w:t>N/A</w:t>
      </w:r>
    </w:p>
    <w:p w:rsidR="004F56EF" w:rsidRPr="0080766B" w:rsidRDefault="004F56EF" w:rsidP="00117223">
      <w:pPr>
        <w:rPr>
          <w:rFonts w:ascii="Arial" w:hAnsi="Arial"/>
          <w:lang w:eastAsia="ja-JP"/>
        </w:rPr>
      </w:pPr>
    </w:p>
    <w:sectPr w:rsidR="004F56EF" w:rsidRPr="0080766B" w:rsidSect="00473C48">
      <w:headerReference w:type="default" r:id="rId68"/>
      <w:pgSz w:w="11907" w:h="16839" w:code="9"/>
      <w:pgMar w:top="1411" w:right="1138" w:bottom="1411" w:left="1987" w:header="720" w:footer="720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374C" w:rsidRDefault="00DC374C" w:rsidP="00117223">
      <w:r>
        <w:separator/>
      </w:r>
    </w:p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9E7235"/>
    <w:p w:rsidR="00DC374C" w:rsidRDefault="00DC374C" w:rsidP="00B00326"/>
    <w:p w:rsidR="00DC374C" w:rsidRDefault="00DC374C" w:rsidP="00B32568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6E46DC"/>
    <w:p w:rsidR="00DC374C" w:rsidRDefault="00DC374C" w:rsidP="000D28FF"/>
    <w:p w:rsidR="00DC374C" w:rsidRDefault="00DC374C" w:rsidP="002936DB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/>
    <w:p w:rsidR="00DC374C" w:rsidRDefault="00DC374C" w:rsidP="00FF7666"/>
    <w:p w:rsidR="00DC374C" w:rsidRDefault="00DC374C" w:rsidP="00E13E66"/>
    <w:p w:rsidR="00DC374C" w:rsidRDefault="00DC374C" w:rsidP="008B07C8"/>
    <w:p w:rsidR="00DC374C" w:rsidRDefault="00DC374C"/>
  </w:endnote>
  <w:endnote w:type="continuationSeparator" w:id="0">
    <w:p w:rsidR="00DC374C" w:rsidRDefault="00DC374C" w:rsidP="00117223">
      <w:r>
        <w:continuationSeparator/>
      </w:r>
    </w:p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9E7235"/>
    <w:p w:rsidR="00DC374C" w:rsidRDefault="00DC374C" w:rsidP="00B00326"/>
    <w:p w:rsidR="00DC374C" w:rsidRDefault="00DC374C" w:rsidP="00B32568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6E46DC"/>
    <w:p w:rsidR="00DC374C" w:rsidRDefault="00DC374C" w:rsidP="000D28FF"/>
    <w:p w:rsidR="00DC374C" w:rsidRDefault="00DC374C" w:rsidP="002936DB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/>
    <w:p w:rsidR="00DC374C" w:rsidRDefault="00DC374C" w:rsidP="00FF7666"/>
    <w:p w:rsidR="00DC374C" w:rsidRDefault="00DC374C" w:rsidP="00E13E66"/>
    <w:p w:rsidR="00DC374C" w:rsidRDefault="00DC374C" w:rsidP="008B07C8"/>
    <w:p w:rsidR="00DC374C" w:rsidRDefault="00DC374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Arial">
    <w:altName w:val="Courier New"/>
    <w:panose1 w:val="020B7200000000000000"/>
    <w:charset w:val="00"/>
    <w:family w:val="swiss"/>
    <w:pitch w:val="variable"/>
    <w:sig w:usb0="00000007" w:usb1="00000000" w:usb2="00000000" w:usb3="00000000" w:csb0="0000001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ArialH">
    <w:altName w:val="Arial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wis721 BlkEx BT">
    <w:altName w:val="Franklin Gothic Demi Cond"/>
    <w:panose1 w:val="020B0907040502030204"/>
    <w:charset w:val="00"/>
    <w:family w:val="swiss"/>
    <w:pitch w:val="variable"/>
    <w:sig w:usb0="00000087" w:usb1="00000000" w:usb2="00000000" w:usb3="00000000" w:csb0="0000001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3C48" w:rsidRPr="0018501A" w:rsidRDefault="00473C48" w:rsidP="00117223">
    <w:pPr>
      <w:pStyle w:val="Footer"/>
      <w:rPr>
        <w:rStyle w:val="PageNumber"/>
        <w:lang w:eastAsia="ja-JP"/>
      </w:rPr>
    </w:pPr>
    <w:r w:rsidRPr="0018501A">
      <w:t>04ae-BM/PM/HDCV/FSOFT v1/2</w:t>
    </w:r>
    <w:r w:rsidRPr="0018501A">
      <w:tab/>
    </w:r>
    <w:r w:rsidRPr="0018501A">
      <w:rPr>
        <w:lang w:eastAsia="ja-JP"/>
      </w:rPr>
      <w:t xml:space="preserve">                   </w:t>
    </w:r>
    <w:r w:rsidRPr="0018501A">
      <w:t>Internal use</w:t>
    </w:r>
    <w:r w:rsidRPr="0018501A">
      <w:rPr>
        <w:rStyle w:val="PageNumber"/>
        <w:b/>
      </w:rPr>
      <w:tab/>
    </w:r>
    <w:r w:rsidRPr="0018501A">
      <w:rPr>
        <w:rStyle w:val="PageNumber"/>
      </w:rPr>
      <w:fldChar w:fldCharType="begin"/>
    </w:r>
    <w:r w:rsidRPr="0018501A">
      <w:rPr>
        <w:rStyle w:val="PageNumber"/>
      </w:rPr>
      <w:instrText xml:space="preserve"> PAGE </w:instrText>
    </w:r>
    <w:r w:rsidRPr="0018501A">
      <w:rPr>
        <w:rStyle w:val="PageNumber"/>
      </w:rPr>
      <w:fldChar w:fldCharType="separate"/>
    </w:r>
    <w:r w:rsidR="0080766B">
      <w:rPr>
        <w:rStyle w:val="PageNumber"/>
        <w:noProof/>
      </w:rPr>
      <w:t>6</w:t>
    </w:r>
    <w:r w:rsidRPr="0018501A">
      <w:rPr>
        <w:rStyle w:val="PageNumber"/>
      </w:rPr>
      <w:fldChar w:fldCharType="end"/>
    </w:r>
    <w:r w:rsidRPr="0018501A">
      <w:rPr>
        <w:rStyle w:val="PageNumber"/>
      </w:rPr>
      <w:t>/</w:t>
    </w:r>
    <w:r w:rsidRPr="0018501A">
      <w:rPr>
        <w:rStyle w:val="PageNumber"/>
      </w:rPr>
      <w:fldChar w:fldCharType="begin"/>
    </w:r>
    <w:r w:rsidRPr="0018501A">
      <w:rPr>
        <w:rStyle w:val="PageNumber"/>
      </w:rPr>
      <w:instrText xml:space="preserve">  NUMPAGES</w:instrText>
    </w:r>
    <w:r w:rsidRPr="0018501A">
      <w:rPr>
        <w:rStyle w:val="PageNumber"/>
      </w:rPr>
      <w:fldChar w:fldCharType="separate"/>
    </w:r>
    <w:r w:rsidR="0080766B">
      <w:rPr>
        <w:rStyle w:val="PageNumber"/>
        <w:noProof/>
      </w:rPr>
      <w:t>29</w:t>
    </w:r>
    <w:r w:rsidRPr="0018501A">
      <w:rPr>
        <w:rStyle w:val="PageNumber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3C48" w:rsidRDefault="00473C48" w:rsidP="00117223">
    <w:pPr>
      <w:pStyle w:val="Footer"/>
    </w:pPr>
    <w:r>
      <w:tab/>
      <w:t>Internal use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374C" w:rsidRDefault="00DC374C" w:rsidP="00117223">
      <w:r>
        <w:separator/>
      </w:r>
    </w:p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9E7235"/>
    <w:p w:rsidR="00DC374C" w:rsidRDefault="00DC374C" w:rsidP="00B00326"/>
    <w:p w:rsidR="00DC374C" w:rsidRDefault="00DC374C" w:rsidP="00B32568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6E46DC"/>
    <w:p w:rsidR="00DC374C" w:rsidRDefault="00DC374C" w:rsidP="000D28FF"/>
    <w:p w:rsidR="00DC374C" w:rsidRDefault="00DC374C" w:rsidP="002936DB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/>
    <w:p w:rsidR="00DC374C" w:rsidRDefault="00DC374C" w:rsidP="00FF7666"/>
    <w:p w:rsidR="00DC374C" w:rsidRDefault="00DC374C" w:rsidP="00E13E66"/>
    <w:p w:rsidR="00DC374C" w:rsidRDefault="00DC374C" w:rsidP="008B07C8"/>
    <w:p w:rsidR="00DC374C" w:rsidRDefault="00DC374C"/>
  </w:footnote>
  <w:footnote w:type="continuationSeparator" w:id="0">
    <w:p w:rsidR="00DC374C" w:rsidRDefault="00DC374C" w:rsidP="00117223">
      <w:r>
        <w:continuationSeparator/>
      </w:r>
    </w:p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117223"/>
    <w:p w:rsidR="00DC374C" w:rsidRDefault="00DC374C" w:rsidP="009E7235"/>
    <w:p w:rsidR="00DC374C" w:rsidRDefault="00DC374C" w:rsidP="00B00326"/>
    <w:p w:rsidR="00DC374C" w:rsidRDefault="00DC374C" w:rsidP="00B32568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D30655"/>
    <w:p w:rsidR="00DC374C" w:rsidRDefault="00DC374C" w:rsidP="006E46DC"/>
    <w:p w:rsidR="00DC374C" w:rsidRDefault="00DC374C" w:rsidP="000D28FF"/>
    <w:p w:rsidR="00DC374C" w:rsidRDefault="00DC374C" w:rsidP="002936DB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 w:rsidP="00C17120"/>
    <w:p w:rsidR="00DC374C" w:rsidRDefault="00DC374C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 w:rsidP="00D0383A"/>
    <w:p w:rsidR="00DC374C" w:rsidRDefault="00DC374C"/>
    <w:p w:rsidR="00DC374C" w:rsidRDefault="00DC374C" w:rsidP="00FF7666"/>
    <w:p w:rsidR="00DC374C" w:rsidRDefault="00DC374C" w:rsidP="00E13E66"/>
    <w:p w:rsidR="00DC374C" w:rsidRDefault="00DC374C" w:rsidP="008B07C8"/>
    <w:p w:rsidR="00DC374C" w:rsidRDefault="00DC374C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3C48" w:rsidRPr="00721B35" w:rsidRDefault="00473C48" w:rsidP="00117223">
    <w:pPr>
      <w:pStyle w:val="Header"/>
    </w:pPr>
    <w:r>
      <w:t>VNBD – Architecture Design</w:t>
    </w:r>
    <w:r>
      <w:rPr>
        <w:rFonts w:hint="eastAsia"/>
        <w:lang w:eastAsia="ja-JP"/>
      </w:rPr>
      <w:t xml:space="preserve">                                                                                                         </w:t>
    </w:r>
    <w:r>
      <w:t>v1.0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3C48" w:rsidRPr="00721B35" w:rsidRDefault="00473C48" w:rsidP="00117223">
    <w:pPr>
      <w:pStyle w:val="Header"/>
    </w:pPr>
    <w:r w:rsidRPr="00721B35">
      <w:t>VNBD - Architecture Design</w:t>
    </w:r>
    <w:r w:rsidRPr="00721B35">
      <w:rPr>
        <w:lang w:eastAsia="ja-JP"/>
      </w:rPr>
      <w:t xml:space="preserve">                                                                                              </w:t>
    </w:r>
    <w:r>
      <w:rPr>
        <w:rFonts w:hint="eastAsia"/>
        <w:lang w:eastAsia="ja-JP"/>
      </w:rPr>
      <w:t xml:space="preserve">           </w:t>
    </w:r>
    <w:r w:rsidRPr="00721B35">
      <w:t>v.</w:t>
    </w:r>
    <w:r>
      <w:t>1.0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D2471"/>
    <w:multiLevelType w:val="hybridMultilevel"/>
    <w:tmpl w:val="79B0E8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0146A"/>
    <w:multiLevelType w:val="singleLevel"/>
    <w:tmpl w:val="A2B453D0"/>
    <w:name w:val="5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">
    <w:nsid w:val="09081944"/>
    <w:multiLevelType w:val="singleLevel"/>
    <w:tmpl w:val="E94C8798"/>
    <w:name w:val="5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.VnTime" w:hAnsi=".VnTime" w:cs="Times New Roman" w:hint="default"/>
      </w:rPr>
    </w:lvl>
  </w:abstractNum>
  <w:abstractNum w:abstractNumId="3">
    <w:nsid w:val="0BA3273D"/>
    <w:multiLevelType w:val="singleLevel"/>
    <w:tmpl w:val="A2B453D0"/>
    <w:name w:val="5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">
    <w:nsid w:val="0EDA6644"/>
    <w:multiLevelType w:val="hybridMultilevel"/>
    <w:tmpl w:val="A3EC36FC"/>
    <w:lvl w:ilvl="0" w:tplc="4DD44B50">
      <w:start w:val="9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655876"/>
    <w:multiLevelType w:val="hybridMultilevel"/>
    <w:tmpl w:val="FCC852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BA01A3"/>
    <w:multiLevelType w:val="hybridMultilevel"/>
    <w:tmpl w:val="0CF0AE9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55920CF"/>
    <w:multiLevelType w:val="hybridMultilevel"/>
    <w:tmpl w:val="B47216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99770EA"/>
    <w:multiLevelType w:val="singleLevel"/>
    <w:tmpl w:val="A2B453D0"/>
    <w:name w:val="5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9">
    <w:nsid w:val="1A705F3B"/>
    <w:multiLevelType w:val="hybridMultilevel"/>
    <w:tmpl w:val="6E66B7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B096CC1"/>
    <w:multiLevelType w:val="singleLevel"/>
    <w:tmpl w:val="A2B453D0"/>
    <w:name w:val="5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1">
    <w:nsid w:val="1BD1609C"/>
    <w:multiLevelType w:val="hybridMultilevel"/>
    <w:tmpl w:val="0D82A7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EEE5310"/>
    <w:multiLevelType w:val="singleLevel"/>
    <w:tmpl w:val="A2B453D0"/>
    <w:name w:val="5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3">
    <w:nsid w:val="23DF63FE"/>
    <w:multiLevelType w:val="singleLevel"/>
    <w:tmpl w:val="A2B453D0"/>
    <w:name w:val="5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4">
    <w:nsid w:val="26624705"/>
    <w:multiLevelType w:val="hybridMultilevel"/>
    <w:tmpl w:val="A7A273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ABE6AD9"/>
    <w:multiLevelType w:val="hybridMultilevel"/>
    <w:tmpl w:val="59F47F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A906D2"/>
    <w:multiLevelType w:val="hybridMultilevel"/>
    <w:tmpl w:val="A83A3F0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4974391"/>
    <w:multiLevelType w:val="hybridMultilevel"/>
    <w:tmpl w:val="8C56371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53A2792"/>
    <w:multiLevelType w:val="hybridMultilevel"/>
    <w:tmpl w:val="6688F0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5F23A38"/>
    <w:multiLevelType w:val="hybridMultilevel"/>
    <w:tmpl w:val="8FDA03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69C4EDC"/>
    <w:multiLevelType w:val="hybridMultilevel"/>
    <w:tmpl w:val="0FBA92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865BD1"/>
    <w:multiLevelType w:val="singleLevel"/>
    <w:tmpl w:val="A2B453D0"/>
    <w:name w:val="5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2">
    <w:nsid w:val="3D4B39F7"/>
    <w:multiLevelType w:val="singleLevel"/>
    <w:tmpl w:val="A2B453D0"/>
    <w:name w:val="5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3">
    <w:nsid w:val="3F7F2773"/>
    <w:multiLevelType w:val="hybridMultilevel"/>
    <w:tmpl w:val="50787DE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0CE61FD"/>
    <w:multiLevelType w:val="hybridMultilevel"/>
    <w:tmpl w:val="D08C0EF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1FE6DE5"/>
    <w:multiLevelType w:val="hybridMultilevel"/>
    <w:tmpl w:val="8598BF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4FD6C89"/>
    <w:multiLevelType w:val="hybridMultilevel"/>
    <w:tmpl w:val="3648CA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4821E1"/>
    <w:multiLevelType w:val="multilevel"/>
    <w:tmpl w:val="ABAC72F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2.%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pStyle w:val="Heading8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>
    <w:nsid w:val="471777A4"/>
    <w:multiLevelType w:val="singleLevel"/>
    <w:tmpl w:val="A2B453D0"/>
    <w:name w:val="5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9">
    <w:nsid w:val="47683234"/>
    <w:multiLevelType w:val="singleLevel"/>
    <w:tmpl w:val="A2B453D0"/>
    <w:name w:val="5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0">
    <w:nsid w:val="47B373C0"/>
    <w:multiLevelType w:val="singleLevel"/>
    <w:tmpl w:val="A2B453D0"/>
    <w:name w:val="5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1">
    <w:nsid w:val="47CB00D6"/>
    <w:multiLevelType w:val="hybridMultilevel"/>
    <w:tmpl w:val="D0B2D4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EE244F"/>
    <w:multiLevelType w:val="hybridMultilevel"/>
    <w:tmpl w:val="887C83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4C0656FE"/>
    <w:multiLevelType w:val="hybridMultilevel"/>
    <w:tmpl w:val="08C0121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4DCA10AE"/>
    <w:multiLevelType w:val="hybridMultilevel"/>
    <w:tmpl w:val="4CC205A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4EF131C8"/>
    <w:multiLevelType w:val="hybridMultilevel"/>
    <w:tmpl w:val="FE20B5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2072A4A"/>
    <w:multiLevelType w:val="hybridMultilevel"/>
    <w:tmpl w:val="019AE5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CE74DCA"/>
    <w:multiLevelType w:val="hybridMultilevel"/>
    <w:tmpl w:val="FDC63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6192C8E"/>
    <w:multiLevelType w:val="singleLevel"/>
    <w:tmpl w:val="A2B453D0"/>
    <w:name w:val="5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9">
    <w:nsid w:val="664A7D5D"/>
    <w:multiLevelType w:val="singleLevel"/>
    <w:tmpl w:val="A2B453D0"/>
    <w:name w:val="5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0">
    <w:nsid w:val="69DE2537"/>
    <w:multiLevelType w:val="singleLevel"/>
    <w:tmpl w:val="A2B453D0"/>
    <w:name w:val="5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1">
    <w:nsid w:val="6A772131"/>
    <w:multiLevelType w:val="hybridMultilevel"/>
    <w:tmpl w:val="0728F8F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6CAE2D27"/>
    <w:multiLevelType w:val="singleLevel"/>
    <w:tmpl w:val="A2B453D0"/>
    <w:name w:val="5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3">
    <w:nsid w:val="6D494AA4"/>
    <w:multiLevelType w:val="hybridMultilevel"/>
    <w:tmpl w:val="DF1E22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6E200C98"/>
    <w:multiLevelType w:val="singleLevel"/>
    <w:tmpl w:val="A2B453D0"/>
    <w:name w:val="5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5">
    <w:nsid w:val="6F554E85"/>
    <w:multiLevelType w:val="singleLevel"/>
    <w:tmpl w:val="A2B453D0"/>
    <w:name w:val="5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6">
    <w:nsid w:val="6FB72256"/>
    <w:multiLevelType w:val="hybridMultilevel"/>
    <w:tmpl w:val="0A46A05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03A2D81"/>
    <w:multiLevelType w:val="singleLevel"/>
    <w:tmpl w:val="A2B453D0"/>
    <w:name w:val="5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8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9">
    <w:nsid w:val="74C744AB"/>
    <w:multiLevelType w:val="singleLevel"/>
    <w:tmpl w:val="A2B453D0"/>
    <w:name w:val="5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0">
    <w:nsid w:val="76765043"/>
    <w:multiLevelType w:val="hybridMultilevel"/>
    <w:tmpl w:val="A314C3F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9D77513"/>
    <w:multiLevelType w:val="hybridMultilevel"/>
    <w:tmpl w:val="54CEB4C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>
    <w:nsid w:val="7F88607A"/>
    <w:multiLevelType w:val="hybridMultilevel"/>
    <w:tmpl w:val="141A66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48"/>
  </w:num>
  <w:num w:numId="3">
    <w:abstractNumId w:val="16"/>
  </w:num>
  <w:num w:numId="4">
    <w:abstractNumId w:val="26"/>
  </w:num>
  <w:num w:numId="5">
    <w:abstractNumId w:val="0"/>
  </w:num>
  <w:num w:numId="6">
    <w:abstractNumId w:val="31"/>
  </w:num>
  <w:num w:numId="7">
    <w:abstractNumId w:val="41"/>
  </w:num>
  <w:num w:numId="8">
    <w:abstractNumId w:val="5"/>
  </w:num>
  <w:num w:numId="9">
    <w:abstractNumId w:val="46"/>
  </w:num>
  <w:num w:numId="10">
    <w:abstractNumId w:val="50"/>
  </w:num>
  <w:num w:numId="11">
    <w:abstractNumId w:val="51"/>
  </w:num>
  <w:num w:numId="12">
    <w:abstractNumId w:val="35"/>
  </w:num>
  <w:num w:numId="13">
    <w:abstractNumId w:val="9"/>
  </w:num>
  <w:num w:numId="14">
    <w:abstractNumId w:val="36"/>
  </w:num>
  <w:num w:numId="15">
    <w:abstractNumId w:val="23"/>
  </w:num>
  <w:num w:numId="16">
    <w:abstractNumId w:val="7"/>
  </w:num>
  <w:num w:numId="17">
    <w:abstractNumId w:val="18"/>
  </w:num>
  <w:num w:numId="18">
    <w:abstractNumId w:val="17"/>
  </w:num>
  <w:num w:numId="19">
    <w:abstractNumId w:val="33"/>
  </w:num>
  <w:num w:numId="20">
    <w:abstractNumId w:val="14"/>
  </w:num>
  <w:num w:numId="21">
    <w:abstractNumId w:val="24"/>
  </w:num>
  <w:num w:numId="22">
    <w:abstractNumId w:val="20"/>
  </w:num>
  <w:num w:numId="23">
    <w:abstractNumId w:val="19"/>
  </w:num>
  <w:num w:numId="24">
    <w:abstractNumId w:val="52"/>
  </w:num>
  <w:num w:numId="25">
    <w:abstractNumId w:val="32"/>
  </w:num>
  <w:num w:numId="26">
    <w:abstractNumId w:val="11"/>
  </w:num>
  <w:num w:numId="27">
    <w:abstractNumId w:val="34"/>
  </w:num>
  <w:num w:numId="28">
    <w:abstractNumId w:val="6"/>
  </w:num>
  <w:num w:numId="29">
    <w:abstractNumId w:val="43"/>
  </w:num>
  <w:num w:numId="30">
    <w:abstractNumId w:val="15"/>
  </w:num>
  <w:num w:numId="31">
    <w:abstractNumId w:val="25"/>
  </w:num>
  <w:num w:numId="32">
    <w:abstractNumId w:val="4"/>
  </w:num>
  <w:num w:numId="33">
    <w:abstractNumId w:val="37"/>
  </w:num>
  <w:numIdMacAtCleanup w:val="3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stylePaneFormatFilter w:val="3F01"/>
  <w:defaultTabStop w:val="720"/>
  <w:doNotHyphenateCaps/>
  <w:drawingGridHorizontalSpacing w:val="10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33F05"/>
    <w:rsid w:val="000063B9"/>
    <w:rsid w:val="00006E7B"/>
    <w:rsid w:val="00012858"/>
    <w:rsid w:val="00020778"/>
    <w:rsid w:val="00025EDF"/>
    <w:rsid w:val="00026E08"/>
    <w:rsid w:val="0003263A"/>
    <w:rsid w:val="000335F5"/>
    <w:rsid w:val="00040E86"/>
    <w:rsid w:val="0004539C"/>
    <w:rsid w:val="0004639F"/>
    <w:rsid w:val="000538D5"/>
    <w:rsid w:val="00053C24"/>
    <w:rsid w:val="00055D48"/>
    <w:rsid w:val="000574EC"/>
    <w:rsid w:val="00066FCC"/>
    <w:rsid w:val="00074328"/>
    <w:rsid w:val="000763B0"/>
    <w:rsid w:val="000773DE"/>
    <w:rsid w:val="0007744B"/>
    <w:rsid w:val="000775C1"/>
    <w:rsid w:val="00080458"/>
    <w:rsid w:val="00081F0C"/>
    <w:rsid w:val="0008427E"/>
    <w:rsid w:val="000855F3"/>
    <w:rsid w:val="0008596A"/>
    <w:rsid w:val="000907BA"/>
    <w:rsid w:val="00092ACA"/>
    <w:rsid w:val="000A2E2D"/>
    <w:rsid w:val="000A2F1D"/>
    <w:rsid w:val="000A53DB"/>
    <w:rsid w:val="000A61E1"/>
    <w:rsid w:val="000B0B51"/>
    <w:rsid w:val="000C0C8F"/>
    <w:rsid w:val="000D28FF"/>
    <w:rsid w:val="000D2D31"/>
    <w:rsid w:val="000D3025"/>
    <w:rsid w:val="000D3F12"/>
    <w:rsid w:val="000D6309"/>
    <w:rsid w:val="000E2582"/>
    <w:rsid w:val="00100A62"/>
    <w:rsid w:val="00100DD6"/>
    <w:rsid w:val="001020E7"/>
    <w:rsid w:val="0010218A"/>
    <w:rsid w:val="00104963"/>
    <w:rsid w:val="00110A35"/>
    <w:rsid w:val="00114D17"/>
    <w:rsid w:val="00117223"/>
    <w:rsid w:val="00121B11"/>
    <w:rsid w:val="001223D0"/>
    <w:rsid w:val="001240C6"/>
    <w:rsid w:val="001276F8"/>
    <w:rsid w:val="00130386"/>
    <w:rsid w:val="00136C7B"/>
    <w:rsid w:val="00141C23"/>
    <w:rsid w:val="001454ED"/>
    <w:rsid w:val="0015737B"/>
    <w:rsid w:val="0016297C"/>
    <w:rsid w:val="00164CB7"/>
    <w:rsid w:val="00166533"/>
    <w:rsid w:val="00173A24"/>
    <w:rsid w:val="00175875"/>
    <w:rsid w:val="0018501A"/>
    <w:rsid w:val="00185347"/>
    <w:rsid w:val="00186936"/>
    <w:rsid w:val="00194E0B"/>
    <w:rsid w:val="001A38E2"/>
    <w:rsid w:val="001A6E60"/>
    <w:rsid w:val="001A73E9"/>
    <w:rsid w:val="001A7555"/>
    <w:rsid w:val="001B12E6"/>
    <w:rsid w:val="001B3D20"/>
    <w:rsid w:val="001C5916"/>
    <w:rsid w:val="001D7574"/>
    <w:rsid w:val="001E0362"/>
    <w:rsid w:val="001E04EC"/>
    <w:rsid w:val="001E0B25"/>
    <w:rsid w:val="001E2E6F"/>
    <w:rsid w:val="001F24E4"/>
    <w:rsid w:val="001F62EC"/>
    <w:rsid w:val="00203EAF"/>
    <w:rsid w:val="00211806"/>
    <w:rsid w:val="002139BF"/>
    <w:rsid w:val="00221A87"/>
    <w:rsid w:val="0022697F"/>
    <w:rsid w:val="00226B12"/>
    <w:rsid w:val="00226DF1"/>
    <w:rsid w:val="00233F05"/>
    <w:rsid w:val="0023457B"/>
    <w:rsid w:val="00252FBA"/>
    <w:rsid w:val="00256DD8"/>
    <w:rsid w:val="00264987"/>
    <w:rsid w:val="00266F43"/>
    <w:rsid w:val="00272175"/>
    <w:rsid w:val="00273C1F"/>
    <w:rsid w:val="00276717"/>
    <w:rsid w:val="00277491"/>
    <w:rsid w:val="002925BA"/>
    <w:rsid w:val="002936DB"/>
    <w:rsid w:val="002A0945"/>
    <w:rsid w:val="002A5656"/>
    <w:rsid w:val="002A601D"/>
    <w:rsid w:val="002B2960"/>
    <w:rsid w:val="002B7CBB"/>
    <w:rsid w:val="002C293E"/>
    <w:rsid w:val="002C4B3A"/>
    <w:rsid w:val="002D24DA"/>
    <w:rsid w:val="002D7AA0"/>
    <w:rsid w:val="002D7EDB"/>
    <w:rsid w:val="002E34CA"/>
    <w:rsid w:val="002E3702"/>
    <w:rsid w:val="002E5434"/>
    <w:rsid w:val="002F1039"/>
    <w:rsid w:val="003050F3"/>
    <w:rsid w:val="003100B3"/>
    <w:rsid w:val="00311C66"/>
    <w:rsid w:val="0031497A"/>
    <w:rsid w:val="00315866"/>
    <w:rsid w:val="00315EAF"/>
    <w:rsid w:val="003278CC"/>
    <w:rsid w:val="003303F6"/>
    <w:rsid w:val="00332B2E"/>
    <w:rsid w:val="0033713A"/>
    <w:rsid w:val="0035438A"/>
    <w:rsid w:val="00355162"/>
    <w:rsid w:val="00355E3F"/>
    <w:rsid w:val="003607F7"/>
    <w:rsid w:val="0036166F"/>
    <w:rsid w:val="003639DC"/>
    <w:rsid w:val="00364469"/>
    <w:rsid w:val="00380AE5"/>
    <w:rsid w:val="00381A4E"/>
    <w:rsid w:val="00384137"/>
    <w:rsid w:val="003871B0"/>
    <w:rsid w:val="00390750"/>
    <w:rsid w:val="00391770"/>
    <w:rsid w:val="00393AED"/>
    <w:rsid w:val="00396A43"/>
    <w:rsid w:val="003A0AB7"/>
    <w:rsid w:val="003A2C42"/>
    <w:rsid w:val="003A45A2"/>
    <w:rsid w:val="003A47F1"/>
    <w:rsid w:val="003A7C18"/>
    <w:rsid w:val="003B11FD"/>
    <w:rsid w:val="003B1BBE"/>
    <w:rsid w:val="003C38B1"/>
    <w:rsid w:val="003D0780"/>
    <w:rsid w:val="003D0E3A"/>
    <w:rsid w:val="003F1619"/>
    <w:rsid w:val="003F20D4"/>
    <w:rsid w:val="003F306F"/>
    <w:rsid w:val="003F34D0"/>
    <w:rsid w:val="003F70C6"/>
    <w:rsid w:val="003F7CBD"/>
    <w:rsid w:val="00401CF2"/>
    <w:rsid w:val="00414807"/>
    <w:rsid w:val="00417EA6"/>
    <w:rsid w:val="00420479"/>
    <w:rsid w:val="00421840"/>
    <w:rsid w:val="00427063"/>
    <w:rsid w:val="00434415"/>
    <w:rsid w:val="00434AD6"/>
    <w:rsid w:val="004355CB"/>
    <w:rsid w:val="00442A6D"/>
    <w:rsid w:val="00446937"/>
    <w:rsid w:val="00447AAE"/>
    <w:rsid w:val="004527C8"/>
    <w:rsid w:val="0045426A"/>
    <w:rsid w:val="00464A3A"/>
    <w:rsid w:val="00467B3B"/>
    <w:rsid w:val="00470961"/>
    <w:rsid w:val="00473C48"/>
    <w:rsid w:val="00475659"/>
    <w:rsid w:val="00490EFB"/>
    <w:rsid w:val="00492AE5"/>
    <w:rsid w:val="00497B89"/>
    <w:rsid w:val="004A1011"/>
    <w:rsid w:val="004A42F5"/>
    <w:rsid w:val="004A7E9E"/>
    <w:rsid w:val="004B0D32"/>
    <w:rsid w:val="004C0CC1"/>
    <w:rsid w:val="004C412F"/>
    <w:rsid w:val="004C576B"/>
    <w:rsid w:val="004C5848"/>
    <w:rsid w:val="004E3CA8"/>
    <w:rsid w:val="004E6847"/>
    <w:rsid w:val="004F2192"/>
    <w:rsid w:val="004F56EF"/>
    <w:rsid w:val="005050A0"/>
    <w:rsid w:val="00507145"/>
    <w:rsid w:val="005109CF"/>
    <w:rsid w:val="0051443B"/>
    <w:rsid w:val="00521C50"/>
    <w:rsid w:val="005226E7"/>
    <w:rsid w:val="00531E29"/>
    <w:rsid w:val="00534A6F"/>
    <w:rsid w:val="00536A6D"/>
    <w:rsid w:val="00537751"/>
    <w:rsid w:val="00541540"/>
    <w:rsid w:val="0054158A"/>
    <w:rsid w:val="005433D0"/>
    <w:rsid w:val="0054349C"/>
    <w:rsid w:val="00543857"/>
    <w:rsid w:val="00546993"/>
    <w:rsid w:val="005476F0"/>
    <w:rsid w:val="0055074E"/>
    <w:rsid w:val="00551E47"/>
    <w:rsid w:val="00552071"/>
    <w:rsid w:val="00555698"/>
    <w:rsid w:val="00560942"/>
    <w:rsid w:val="005641D5"/>
    <w:rsid w:val="00564AA2"/>
    <w:rsid w:val="00566A8A"/>
    <w:rsid w:val="005708F3"/>
    <w:rsid w:val="00571D64"/>
    <w:rsid w:val="00573287"/>
    <w:rsid w:val="005738BE"/>
    <w:rsid w:val="00574118"/>
    <w:rsid w:val="00575A67"/>
    <w:rsid w:val="0058134A"/>
    <w:rsid w:val="005821C7"/>
    <w:rsid w:val="00582789"/>
    <w:rsid w:val="00592679"/>
    <w:rsid w:val="005953C4"/>
    <w:rsid w:val="005A3C6E"/>
    <w:rsid w:val="005A4A23"/>
    <w:rsid w:val="005B1541"/>
    <w:rsid w:val="005C655B"/>
    <w:rsid w:val="005D01B8"/>
    <w:rsid w:val="005D01F3"/>
    <w:rsid w:val="005D2527"/>
    <w:rsid w:val="005D328F"/>
    <w:rsid w:val="005D6C9E"/>
    <w:rsid w:val="005D6D18"/>
    <w:rsid w:val="005E4561"/>
    <w:rsid w:val="005E4DA4"/>
    <w:rsid w:val="005F1A33"/>
    <w:rsid w:val="005F5397"/>
    <w:rsid w:val="00600CE6"/>
    <w:rsid w:val="00601CAB"/>
    <w:rsid w:val="00601EB9"/>
    <w:rsid w:val="00603D9F"/>
    <w:rsid w:val="006046C2"/>
    <w:rsid w:val="006069EE"/>
    <w:rsid w:val="00610FE0"/>
    <w:rsid w:val="00613C40"/>
    <w:rsid w:val="00617769"/>
    <w:rsid w:val="00617C22"/>
    <w:rsid w:val="00630EE2"/>
    <w:rsid w:val="00634BC4"/>
    <w:rsid w:val="006359E2"/>
    <w:rsid w:val="00651C23"/>
    <w:rsid w:val="006521E4"/>
    <w:rsid w:val="006551A3"/>
    <w:rsid w:val="006731E4"/>
    <w:rsid w:val="00674168"/>
    <w:rsid w:val="0067565B"/>
    <w:rsid w:val="006776F2"/>
    <w:rsid w:val="00681CD9"/>
    <w:rsid w:val="006828F3"/>
    <w:rsid w:val="00682F5D"/>
    <w:rsid w:val="00690806"/>
    <w:rsid w:val="006A12E3"/>
    <w:rsid w:val="006A3A54"/>
    <w:rsid w:val="006A6323"/>
    <w:rsid w:val="006B4808"/>
    <w:rsid w:val="006B4A29"/>
    <w:rsid w:val="006C3A5C"/>
    <w:rsid w:val="006D325E"/>
    <w:rsid w:val="006D6455"/>
    <w:rsid w:val="006E026B"/>
    <w:rsid w:val="006E0B5E"/>
    <w:rsid w:val="006E12E4"/>
    <w:rsid w:val="006E261A"/>
    <w:rsid w:val="006E4114"/>
    <w:rsid w:val="006E46DC"/>
    <w:rsid w:val="006F35CF"/>
    <w:rsid w:val="006F4ED0"/>
    <w:rsid w:val="006F6C4D"/>
    <w:rsid w:val="00706552"/>
    <w:rsid w:val="007114D9"/>
    <w:rsid w:val="007123E6"/>
    <w:rsid w:val="007147BB"/>
    <w:rsid w:val="007177BD"/>
    <w:rsid w:val="00721B35"/>
    <w:rsid w:val="00727599"/>
    <w:rsid w:val="00727E7F"/>
    <w:rsid w:val="00727F0E"/>
    <w:rsid w:val="00731A81"/>
    <w:rsid w:val="00731B32"/>
    <w:rsid w:val="0073592E"/>
    <w:rsid w:val="007428C7"/>
    <w:rsid w:val="00742AC9"/>
    <w:rsid w:val="007515E4"/>
    <w:rsid w:val="00753BBB"/>
    <w:rsid w:val="007547A1"/>
    <w:rsid w:val="0075710E"/>
    <w:rsid w:val="00760A6C"/>
    <w:rsid w:val="007655ED"/>
    <w:rsid w:val="0076563F"/>
    <w:rsid w:val="00767E0E"/>
    <w:rsid w:val="007752E1"/>
    <w:rsid w:val="0078137F"/>
    <w:rsid w:val="0078227C"/>
    <w:rsid w:val="00784B0D"/>
    <w:rsid w:val="00787D28"/>
    <w:rsid w:val="007908A6"/>
    <w:rsid w:val="00794F78"/>
    <w:rsid w:val="0079546A"/>
    <w:rsid w:val="00797B26"/>
    <w:rsid w:val="007B1987"/>
    <w:rsid w:val="007B34DA"/>
    <w:rsid w:val="007C4410"/>
    <w:rsid w:val="007C633D"/>
    <w:rsid w:val="007C77DC"/>
    <w:rsid w:val="007D1744"/>
    <w:rsid w:val="007D3217"/>
    <w:rsid w:val="007E6223"/>
    <w:rsid w:val="007E6987"/>
    <w:rsid w:val="007E7298"/>
    <w:rsid w:val="007E7315"/>
    <w:rsid w:val="007F1136"/>
    <w:rsid w:val="007F2150"/>
    <w:rsid w:val="007F6311"/>
    <w:rsid w:val="00801CE7"/>
    <w:rsid w:val="0080766B"/>
    <w:rsid w:val="00811A04"/>
    <w:rsid w:val="008139BB"/>
    <w:rsid w:val="00816047"/>
    <w:rsid w:val="00817E4C"/>
    <w:rsid w:val="00820D7B"/>
    <w:rsid w:val="00821CB6"/>
    <w:rsid w:val="00823BF9"/>
    <w:rsid w:val="00823C81"/>
    <w:rsid w:val="00824C4F"/>
    <w:rsid w:val="00825564"/>
    <w:rsid w:val="0083288E"/>
    <w:rsid w:val="008335B1"/>
    <w:rsid w:val="00834CE3"/>
    <w:rsid w:val="008370EF"/>
    <w:rsid w:val="0083753E"/>
    <w:rsid w:val="00840083"/>
    <w:rsid w:val="00842547"/>
    <w:rsid w:val="008477D2"/>
    <w:rsid w:val="00860D15"/>
    <w:rsid w:val="0086460C"/>
    <w:rsid w:val="0086535F"/>
    <w:rsid w:val="0086638A"/>
    <w:rsid w:val="008815CA"/>
    <w:rsid w:val="00882282"/>
    <w:rsid w:val="0088525B"/>
    <w:rsid w:val="008929F7"/>
    <w:rsid w:val="00895923"/>
    <w:rsid w:val="00895E61"/>
    <w:rsid w:val="008A1053"/>
    <w:rsid w:val="008A5CEA"/>
    <w:rsid w:val="008B07C8"/>
    <w:rsid w:val="008B427D"/>
    <w:rsid w:val="008B7D15"/>
    <w:rsid w:val="008D0B8D"/>
    <w:rsid w:val="008D2952"/>
    <w:rsid w:val="008D30DA"/>
    <w:rsid w:val="008D464A"/>
    <w:rsid w:val="008E09F2"/>
    <w:rsid w:val="008E56F0"/>
    <w:rsid w:val="008E7184"/>
    <w:rsid w:val="008F3F71"/>
    <w:rsid w:val="008F5DDA"/>
    <w:rsid w:val="009032E4"/>
    <w:rsid w:val="00903F27"/>
    <w:rsid w:val="00904124"/>
    <w:rsid w:val="009048EF"/>
    <w:rsid w:val="00911B78"/>
    <w:rsid w:val="00914B9B"/>
    <w:rsid w:val="00930A6C"/>
    <w:rsid w:val="009337BD"/>
    <w:rsid w:val="00934664"/>
    <w:rsid w:val="0093552E"/>
    <w:rsid w:val="00951720"/>
    <w:rsid w:val="00952160"/>
    <w:rsid w:val="00957B51"/>
    <w:rsid w:val="0096243A"/>
    <w:rsid w:val="009643F2"/>
    <w:rsid w:val="00970A49"/>
    <w:rsid w:val="00973C48"/>
    <w:rsid w:val="0097453E"/>
    <w:rsid w:val="00980653"/>
    <w:rsid w:val="00980E13"/>
    <w:rsid w:val="0098276B"/>
    <w:rsid w:val="009829B2"/>
    <w:rsid w:val="00984509"/>
    <w:rsid w:val="009935C5"/>
    <w:rsid w:val="009A0D8C"/>
    <w:rsid w:val="009B7A2C"/>
    <w:rsid w:val="009C7E26"/>
    <w:rsid w:val="009D1794"/>
    <w:rsid w:val="009D3897"/>
    <w:rsid w:val="009E0249"/>
    <w:rsid w:val="009E08B8"/>
    <w:rsid w:val="009E6CF6"/>
    <w:rsid w:val="009E7235"/>
    <w:rsid w:val="009E78C9"/>
    <w:rsid w:val="009F132F"/>
    <w:rsid w:val="009F2E0B"/>
    <w:rsid w:val="009F3853"/>
    <w:rsid w:val="009F4B34"/>
    <w:rsid w:val="00A03C09"/>
    <w:rsid w:val="00A110D2"/>
    <w:rsid w:val="00A127EA"/>
    <w:rsid w:val="00A131B0"/>
    <w:rsid w:val="00A164DE"/>
    <w:rsid w:val="00A20325"/>
    <w:rsid w:val="00A23708"/>
    <w:rsid w:val="00A2403C"/>
    <w:rsid w:val="00A25A9F"/>
    <w:rsid w:val="00A25C10"/>
    <w:rsid w:val="00A30FB5"/>
    <w:rsid w:val="00A325C0"/>
    <w:rsid w:val="00A37642"/>
    <w:rsid w:val="00A40A60"/>
    <w:rsid w:val="00A43383"/>
    <w:rsid w:val="00A4513F"/>
    <w:rsid w:val="00A463F5"/>
    <w:rsid w:val="00A53563"/>
    <w:rsid w:val="00A57E00"/>
    <w:rsid w:val="00A6103A"/>
    <w:rsid w:val="00A66E1C"/>
    <w:rsid w:val="00A71B06"/>
    <w:rsid w:val="00A7709B"/>
    <w:rsid w:val="00A805F5"/>
    <w:rsid w:val="00A947F3"/>
    <w:rsid w:val="00A956C0"/>
    <w:rsid w:val="00AA3C61"/>
    <w:rsid w:val="00AA48EB"/>
    <w:rsid w:val="00AA62DC"/>
    <w:rsid w:val="00AB45BD"/>
    <w:rsid w:val="00AB46DB"/>
    <w:rsid w:val="00AC2BDB"/>
    <w:rsid w:val="00AD7454"/>
    <w:rsid w:val="00AE691B"/>
    <w:rsid w:val="00B00326"/>
    <w:rsid w:val="00B01284"/>
    <w:rsid w:val="00B01BF4"/>
    <w:rsid w:val="00B134A5"/>
    <w:rsid w:val="00B20E2D"/>
    <w:rsid w:val="00B213FC"/>
    <w:rsid w:val="00B30377"/>
    <w:rsid w:val="00B32568"/>
    <w:rsid w:val="00B40BC7"/>
    <w:rsid w:val="00B42085"/>
    <w:rsid w:val="00B46B45"/>
    <w:rsid w:val="00B52DDD"/>
    <w:rsid w:val="00B5444F"/>
    <w:rsid w:val="00B55487"/>
    <w:rsid w:val="00B633E5"/>
    <w:rsid w:val="00B66550"/>
    <w:rsid w:val="00B67669"/>
    <w:rsid w:val="00B67B0E"/>
    <w:rsid w:val="00B73DB8"/>
    <w:rsid w:val="00B81E97"/>
    <w:rsid w:val="00B82EC9"/>
    <w:rsid w:val="00B858F0"/>
    <w:rsid w:val="00B8644E"/>
    <w:rsid w:val="00B903DD"/>
    <w:rsid w:val="00B9150F"/>
    <w:rsid w:val="00B939CC"/>
    <w:rsid w:val="00BA2326"/>
    <w:rsid w:val="00BA3DE0"/>
    <w:rsid w:val="00BA7BB6"/>
    <w:rsid w:val="00BB4D30"/>
    <w:rsid w:val="00BB5016"/>
    <w:rsid w:val="00BC0560"/>
    <w:rsid w:val="00BC35D5"/>
    <w:rsid w:val="00BC568B"/>
    <w:rsid w:val="00BD1E9B"/>
    <w:rsid w:val="00BD42BC"/>
    <w:rsid w:val="00BF00C8"/>
    <w:rsid w:val="00BF0388"/>
    <w:rsid w:val="00BF05D1"/>
    <w:rsid w:val="00BF3FDF"/>
    <w:rsid w:val="00C00658"/>
    <w:rsid w:val="00C04AC0"/>
    <w:rsid w:val="00C1029A"/>
    <w:rsid w:val="00C10E69"/>
    <w:rsid w:val="00C11587"/>
    <w:rsid w:val="00C13648"/>
    <w:rsid w:val="00C16003"/>
    <w:rsid w:val="00C17120"/>
    <w:rsid w:val="00C228D3"/>
    <w:rsid w:val="00C2430A"/>
    <w:rsid w:val="00C26670"/>
    <w:rsid w:val="00C32390"/>
    <w:rsid w:val="00C42F3D"/>
    <w:rsid w:val="00C44C01"/>
    <w:rsid w:val="00C53D68"/>
    <w:rsid w:val="00C61614"/>
    <w:rsid w:val="00C64437"/>
    <w:rsid w:val="00C707D7"/>
    <w:rsid w:val="00C72DE8"/>
    <w:rsid w:val="00C82BBC"/>
    <w:rsid w:val="00C837C7"/>
    <w:rsid w:val="00C84B13"/>
    <w:rsid w:val="00C920A9"/>
    <w:rsid w:val="00C960BA"/>
    <w:rsid w:val="00C96396"/>
    <w:rsid w:val="00C9665D"/>
    <w:rsid w:val="00CA14A4"/>
    <w:rsid w:val="00CA3011"/>
    <w:rsid w:val="00CA3757"/>
    <w:rsid w:val="00CA7966"/>
    <w:rsid w:val="00CB02DB"/>
    <w:rsid w:val="00CB4625"/>
    <w:rsid w:val="00CB578B"/>
    <w:rsid w:val="00CC1822"/>
    <w:rsid w:val="00CD1F0B"/>
    <w:rsid w:val="00CD41D7"/>
    <w:rsid w:val="00CD4220"/>
    <w:rsid w:val="00CD75E3"/>
    <w:rsid w:val="00CD7EBA"/>
    <w:rsid w:val="00CE36C5"/>
    <w:rsid w:val="00CF03E6"/>
    <w:rsid w:val="00CF1367"/>
    <w:rsid w:val="00D0383A"/>
    <w:rsid w:val="00D11115"/>
    <w:rsid w:val="00D13ADD"/>
    <w:rsid w:val="00D16D1E"/>
    <w:rsid w:val="00D20FF1"/>
    <w:rsid w:val="00D219C7"/>
    <w:rsid w:val="00D246B0"/>
    <w:rsid w:val="00D25072"/>
    <w:rsid w:val="00D30655"/>
    <w:rsid w:val="00D34AC7"/>
    <w:rsid w:val="00D42DBB"/>
    <w:rsid w:val="00D4354C"/>
    <w:rsid w:val="00D546FD"/>
    <w:rsid w:val="00D57859"/>
    <w:rsid w:val="00D602B0"/>
    <w:rsid w:val="00D61076"/>
    <w:rsid w:val="00D6231D"/>
    <w:rsid w:val="00D62724"/>
    <w:rsid w:val="00D64B51"/>
    <w:rsid w:val="00D675A1"/>
    <w:rsid w:val="00D72266"/>
    <w:rsid w:val="00D777E8"/>
    <w:rsid w:val="00D82DC7"/>
    <w:rsid w:val="00D92C88"/>
    <w:rsid w:val="00D948DB"/>
    <w:rsid w:val="00DA4C16"/>
    <w:rsid w:val="00DB4565"/>
    <w:rsid w:val="00DB704D"/>
    <w:rsid w:val="00DC09E4"/>
    <w:rsid w:val="00DC2362"/>
    <w:rsid w:val="00DC2C35"/>
    <w:rsid w:val="00DC374C"/>
    <w:rsid w:val="00DC6759"/>
    <w:rsid w:val="00DC7788"/>
    <w:rsid w:val="00DD32F3"/>
    <w:rsid w:val="00DD4406"/>
    <w:rsid w:val="00DD6631"/>
    <w:rsid w:val="00DE0EFE"/>
    <w:rsid w:val="00DE3F0B"/>
    <w:rsid w:val="00DE4B0E"/>
    <w:rsid w:val="00DE568B"/>
    <w:rsid w:val="00DE5E78"/>
    <w:rsid w:val="00DF155F"/>
    <w:rsid w:val="00DF6DF7"/>
    <w:rsid w:val="00E003CF"/>
    <w:rsid w:val="00E00D24"/>
    <w:rsid w:val="00E037F7"/>
    <w:rsid w:val="00E0446A"/>
    <w:rsid w:val="00E100F6"/>
    <w:rsid w:val="00E11131"/>
    <w:rsid w:val="00E12167"/>
    <w:rsid w:val="00E1232D"/>
    <w:rsid w:val="00E13E66"/>
    <w:rsid w:val="00E2063F"/>
    <w:rsid w:val="00E20DD5"/>
    <w:rsid w:val="00E26BE0"/>
    <w:rsid w:val="00E26FEA"/>
    <w:rsid w:val="00E33202"/>
    <w:rsid w:val="00E366F3"/>
    <w:rsid w:val="00E43CBB"/>
    <w:rsid w:val="00E46738"/>
    <w:rsid w:val="00E553CF"/>
    <w:rsid w:val="00E56F1A"/>
    <w:rsid w:val="00E5723E"/>
    <w:rsid w:val="00E6485C"/>
    <w:rsid w:val="00E66DBE"/>
    <w:rsid w:val="00E750C1"/>
    <w:rsid w:val="00E75C75"/>
    <w:rsid w:val="00E7667D"/>
    <w:rsid w:val="00E82561"/>
    <w:rsid w:val="00E83076"/>
    <w:rsid w:val="00E8479B"/>
    <w:rsid w:val="00E84CEE"/>
    <w:rsid w:val="00E86207"/>
    <w:rsid w:val="00E90456"/>
    <w:rsid w:val="00E92A68"/>
    <w:rsid w:val="00E93D82"/>
    <w:rsid w:val="00E97335"/>
    <w:rsid w:val="00EA22FF"/>
    <w:rsid w:val="00EA2A2B"/>
    <w:rsid w:val="00EB27A2"/>
    <w:rsid w:val="00EB350B"/>
    <w:rsid w:val="00EB39B7"/>
    <w:rsid w:val="00EB7878"/>
    <w:rsid w:val="00EC2949"/>
    <w:rsid w:val="00EC3AE1"/>
    <w:rsid w:val="00ED0DBB"/>
    <w:rsid w:val="00ED2015"/>
    <w:rsid w:val="00ED48C9"/>
    <w:rsid w:val="00ED4DA0"/>
    <w:rsid w:val="00ED5BAE"/>
    <w:rsid w:val="00EE08E6"/>
    <w:rsid w:val="00EE39D7"/>
    <w:rsid w:val="00EF0D1B"/>
    <w:rsid w:val="00EF6025"/>
    <w:rsid w:val="00EF78B2"/>
    <w:rsid w:val="00F067BB"/>
    <w:rsid w:val="00F06D90"/>
    <w:rsid w:val="00F07A23"/>
    <w:rsid w:val="00F1180F"/>
    <w:rsid w:val="00F213EF"/>
    <w:rsid w:val="00F253A8"/>
    <w:rsid w:val="00F26818"/>
    <w:rsid w:val="00F323E6"/>
    <w:rsid w:val="00F33580"/>
    <w:rsid w:val="00F37FEC"/>
    <w:rsid w:val="00F44D9D"/>
    <w:rsid w:val="00F477FA"/>
    <w:rsid w:val="00F50E84"/>
    <w:rsid w:val="00F56E0E"/>
    <w:rsid w:val="00F57561"/>
    <w:rsid w:val="00F608C8"/>
    <w:rsid w:val="00F60926"/>
    <w:rsid w:val="00F639D4"/>
    <w:rsid w:val="00F676D0"/>
    <w:rsid w:val="00F67C50"/>
    <w:rsid w:val="00F67D7E"/>
    <w:rsid w:val="00F67E75"/>
    <w:rsid w:val="00F71AFE"/>
    <w:rsid w:val="00F7275D"/>
    <w:rsid w:val="00F73DBA"/>
    <w:rsid w:val="00F76221"/>
    <w:rsid w:val="00F76953"/>
    <w:rsid w:val="00F82478"/>
    <w:rsid w:val="00F82D26"/>
    <w:rsid w:val="00F87E2D"/>
    <w:rsid w:val="00F94A54"/>
    <w:rsid w:val="00FA4739"/>
    <w:rsid w:val="00FB148A"/>
    <w:rsid w:val="00FB21FE"/>
    <w:rsid w:val="00FC0A18"/>
    <w:rsid w:val="00FD1B14"/>
    <w:rsid w:val="00FD5BBA"/>
    <w:rsid w:val="00FE03CD"/>
    <w:rsid w:val="00FF1FEE"/>
    <w:rsid w:val="00FF2546"/>
    <w:rsid w:val="00FF596C"/>
    <w:rsid w:val="00FF76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117223"/>
    <w:pPr>
      <w:spacing w:before="120" w:line="360" w:lineRule="auto"/>
      <w:jc w:val="both"/>
    </w:pPr>
    <w:rPr>
      <w:rFonts w:ascii="Tahoma" w:hAnsi="Tahoma" w:cs="Arial"/>
      <w:bCs/>
      <w:lang w:eastAsia="en-US"/>
    </w:rPr>
  </w:style>
  <w:style w:type="paragraph" w:styleId="Heading1">
    <w:name w:val="heading 1"/>
    <w:aliases w:val="H1"/>
    <w:basedOn w:val="Normal"/>
    <w:next w:val="Normal"/>
    <w:autoRedefine/>
    <w:qFormat/>
    <w:rsid w:val="00546993"/>
    <w:pPr>
      <w:keepNext/>
      <w:widowControl w:val="0"/>
      <w:numPr>
        <w:numId w:val="1"/>
      </w:numPr>
      <w:spacing w:before="360" w:after="240" w:line="240" w:lineRule="auto"/>
      <w:outlineLvl w:val="0"/>
    </w:pPr>
    <w:rPr>
      <w:rFonts w:ascii="Arial" w:hAnsi="Arial"/>
      <w:b/>
      <w:caps/>
      <w:snapToGrid w:val="0"/>
      <w:color w:val="6E2500"/>
      <w:kern w:val="28"/>
      <w:sz w:val="24"/>
      <w:szCs w:val="24"/>
    </w:rPr>
  </w:style>
  <w:style w:type="paragraph" w:styleId="Heading2">
    <w:name w:val="heading 2"/>
    <w:aliases w:val="l2,H2"/>
    <w:basedOn w:val="Normal"/>
    <w:next w:val="Normal"/>
    <w:autoRedefine/>
    <w:qFormat/>
    <w:rsid w:val="00546993"/>
    <w:pPr>
      <w:keepNext/>
      <w:numPr>
        <w:ilvl w:val="1"/>
        <w:numId w:val="1"/>
      </w:numPr>
      <w:spacing w:before="480" w:after="240" w:line="240" w:lineRule="auto"/>
      <w:outlineLvl w:val="1"/>
    </w:pPr>
    <w:rPr>
      <w:rFonts w:ascii="Arial" w:hAnsi="Arial"/>
      <w:b/>
      <w:bCs w:val="0"/>
      <w:i/>
      <w:iCs/>
      <w:snapToGrid w:val="0"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DB4565"/>
    <w:pPr>
      <w:keepNext/>
      <w:numPr>
        <w:ilvl w:val="2"/>
        <w:numId w:val="1"/>
      </w:numPr>
      <w:spacing w:before="180"/>
      <w:outlineLvl w:val="2"/>
    </w:pPr>
    <w:rPr>
      <w:rFonts w:ascii=".VnArial" w:hAnsi=".VnArial" w:cs="Times New Roman"/>
      <w:sz w:val="18"/>
      <w:szCs w:val="18"/>
    </w:rPr>
  </w:style>
  <w:style w:type="paragraph" w:styleId="Heading4">
    <w:name w:val="heading 4"/>
    <w:basedOn w:val="Normal"/>
    <w:next w:val="Normal"/>
    <w:qFormat/>
    <w:rsid w:val="00DB4565"/>
    <w:pPr>
      <w:keepNext/>
      <w:numPr>
        <w:ilvl w:val="3"/>
        <w:numId w:val="1"/>
      </w:numPr>
      <w:spacing w:before="240"/>
      <w:outlineLvl w:val="3"/>
    </w:pPr>
  </w:style>
  <w:style w:type="paragraph" w:styleId="Heading5">
    <w:name w:val="heading 5"/>
    <w:basedOn w:val="Normal"/>
    <w:next w:val="Normal"/>
    <w:qFormat/>
    <w:rsid w:val="00DB4565"/>
    <w:pPr>
      <w:numPr>
        <w:ilvl w:val="4"/>
        <w:numId w:val="1"/>
      </w:numPr>
      <w:spacing w:before="240"/>
      <w:outlineLvl w:val="4"/>
    </w:pPr>
    <w:rPr>
      <w:rFonts w:ascii=".VnArial" w:hAnsi=".VnArial" w:cs="Times New Roman"/>
    </w:rPr>
  </w:style>
  <w:style w:type="paragraph" w:styleId="Heading6">
    <w:name w:val="heading 6"/>
    <w:basedOn w:val="Normal"/>
    <w:next w:val="Normal"/>
    <w:qFormat/>
    <w:rsid w:val="00DB4565"/>
    <w:pPr>
      <w:numPr>
        <w:ilvl w:val="5"/>
        <w:numId w:val="1"/>
      </w:numPr>
      <w:tabs>
        <w:tab w:val="left" w:pos="702"/>
        <w:tab w:val="left" w:pos="1080"/>
      </w:tabs>
      <w:spacing w:before="240" w:line="288" w:lineRule="auto"/>
      <w:outlineLvl w:val="5"/>
    </w:pPr>
    <w:rPr>
      <w:rFonts w:ascii="Helvetica" w:hAnsi="Helvetica" w:cs="Times New Roman"/>
      <w:i/>
      <w:iCs/>
      <w:color w:val="000000"/>
      <w:sz w:val="22"/>
      <w:szCs w:val="22"/>
    </w:rPr>
  </w:style>
  <w:style w:type="paragraph" w:styleId="Heading7">
    <w:name w:val="heading 7"/>
    <w:basedOn w:val="Normal"/>
    <w:next w:val="Normal"/>
    <w:qFormat/>
    <w:rsid w:val="00DB4565"/>
    <w:pPr>
      <w:numPr>
        <w:ilvl w:val="6"/>
        <w:numId w:val="1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 w:cs="Times New Roman"/>
      <w:color w:val="000000"/>
    </w:rPr>
  </w:style>
  <w:style w:type="paragraph" w:styleId="Heading8">
    <w:name w:val="heading 8"/>
    <w:basedOn w:val="Normal"/>
    <w:next w:val="Normal"/>
    <w:qFormat/>
    <w:rsid w:val="00DB4565"/>
    <w:pPr>
      <w:numPr>
        <w:ilvl w:val="7"/>
        <w:numId w:val="1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 w:cs="Times New Roman"/>
      <w:i/>
      <w:iCs/>
      <w:color w:val="000000"/>
    </w:rPr>
  </w:style>
  <w:style w:type="paragraph" w:styleId="Heading9">
    <w:name w:val="heading 9"/>
    <w:basedOn w:val="Normal"/>
    <w:next w:val="Normal"/>
    <w:qFormat/>
    <w:rsid w:val="00DB4565"/>
    <w:pPr>
      <w:numPr>
        <w:ilvl w:val="8"/>
        <w:numId w:val="1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 w:cs="Times New Roman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DB4565"/>
    <w:pPr>
      <w:tabs>
        <w:tab w:val="left" w:pos="360"/>
        <w:tab w:val="right" w:leader="dot" w:pos="8630"/>
      </w:tabs>
      <w:spacing w:before="180" w:after="120"/>
    </w:pPr>
    <w:rPr>
      <w:caps/>
      <w:noProof/>
    </w:rPr>
  </w:style>
  <w:style w:type="paragraph" w:styleId="NormalIndent">
    <w:name w:val="Normal Indent"/>
    <w:basedOn w:val="Normal"/>
    <w:rsid w:val="00DB4565"/>
    <w:pPr>
      <w:tabs>
        <w:tab w:val="left" w:pos="702"/>
        <w:tab w:val="left" w:pos="1080"/>
      </w:tabs>
      <w:spacing w:line="288" w:lineRule="auto"/>
    </w:pPr>
  </w:style>
  <w:style w:type="paragraph" w:customStyle="1" w:styleId="Example">
    <w:name w:val="Example"/>
    <w:basedOn w:val="NormalIndent"/>
    <w:autoRedefine/>
    <w:rsid w:val="00DB4565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DB4565"/>
    <w:pPr>
      <w:numPr>
        <w:ilvl w:val="0"/>
        <w:numId w:val="0"/>
      </w:numPr>
      <w:ind w:left="720"/>
    </w:pPr>
    <w:rPr>
      <w:rFonts w:ascii=".VnTime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DB4565"/>
    <w:pPr>
      <w:tabs>
        <w:tab w:val="num" w:pos="360"/>
      </w:tabs>
      <w:ind w:hanging="360"/>
    </w:pPr>
  </w:style>
  <w:style w:type="paragraph" w:customStyle="1" w:styleId="Mucvidu">
    <w:name w:val="Mucvidu"/>
    <w:basedOn w:val="Vidu"/>
    <w:rsid w:val="00DB4565"/>
    <w:p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DB4565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rsid w:val="00DB4565"/>
    <w:pPr>
      <w:spacing w:after="120"/>
      <w:ind w:left="709"/>
    </w:pPr>
  </w:style>
  <w:style w:type="paragraph" w:customStyle="1" w:styleId="Point">
    <w:name w:val="Point"/>
    <w:basedOn w:val="Header"/>
    <w:rsid w:val="00DB4565"/>
    <w:pPr>
      <w:tabs>
        <w:tab w:val="num" w:pos="795"/>
      </w:tabs>
      <w:spacing w:before="0"/>
      <w:ind w:left="795" w:hanging="360"/>
    </w:pPr>
  </w:style>
  <w:style w:type="paragraph" w:styleId="Header">
    <w:name w:val="header"/>
    <w:basedOn w:val="Normal"/>
    <w:autoRedefine/>
    <w:rsid w:val="00721B35"/>
    <w:pPr>
      <w:pBdr>
        <w:bottom w:val="single" w:sz="4" w:space="1" w:color="auto"/>
      </w:pBdr>
      <w:tabs>
        <w:tab w:val="right" w:pos="9000"/>
      </w:tabs>
      <w:spacing w:line="240" w:lineRule="auto"/>
      <w:ind w:right="14"/>
    </w:pPr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DB4565"/>
    <w:pPr>
      <w:tabs>
        <w:tab w:val="left" w:pos="900"/>
        <w:tab w:val="right" w:leader="dot" w:pos="8630"/>
      </w:tabs>
      <w:spacing w:line="240" w:lineRule="auto"/>
    </w:pPr>
    <w:rPr>
      <w:rFonts w:cs="Tahoma"/>
      <w:noProof/>
    </w:rPr>
  </w:style>
  <w:style w:type="paragraph" w:styleId="TOC3">
    <w:name w:val="toc 3"/>
    <w:basedOn w:val="Normal"/>
    <w:next w:val="Normal"/>
    <w:autoRedefine/>
    <w:uiPriority w:val="39"/>
    <w:rsid w:val="00DB4565"/>
    <w:pPr>
      <w:tabs>
        <w:tab w:val="left" w:pos="1200"/>
        <w:tab w:val="right" w:leader="dot" w:pos="8630"/>
      </w:tabs>
      <w:ind w:left="540"/>
    </w:pPr>
    <w:rPr>
      <w:noProof/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DB4565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B4565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B4565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B4565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B4565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B4565"/>
    <w:pPr>
      <w:ind w:left="1600"/>
    </w:pPr>
    <w:rPr>
      <w:sz w:val="18"/>
      <w:szCs w:val="18"/>
    </w:rPr>
  </w:style>
  <w:style w:type="paragraph" w:styleId="Title">
    <w:name w:val="Title"/>
    <w:basedOn w:val="Normal"/>
    <w:qFormat/>
    <w:rsid w:val="00DB4565"/>
    <w:pPr>
      <w:spacing w:before="240"/>
      <w:jc w:val="center"/>
    </w:pPr>
    <w:rPr>
      <w:rFonts w:ascii=".VnArialH" w:hAnsi=".VnArialH" w:cs="Times New Roman"/>
    </w:rPr>
  </w:style>
  <w:style w:type="paragraph" w:customStyle="1" w:styleId="NormalTB">
    <w:name w:val="NormalTB"/>
    <w:rsid w:val="00DB4565"/>
    <w:pPr>
      <w:jc w:val="center"/>
    </w:pPr>
    <w:rPr>
      <w:rFonts w:ascii=".VnTime" w:hAnsi=".VnTime"/>
      <w:lang w:val="en-GB" w:eastAsia="en-US"/>
    </w:rPr>
  </w:style>
  <w:style w:type="paragraph" w:styleId="Footer">
    <w:name w:val="footer"/>
    <w:basedOn w:val="Normal"/>
    <w:autoRedefine/>
    <w:rsid w:val="0018501A"/>
    <w:pPr>
      <w:pBdr>
        <w:top w:val="single" w:sz="4" w:space="1" w:color="auto"/>
      </w:pBdr>
      <w:tabs>
        <w:tab w:val="center" w:pos="4320"/>
        <w:tab w:val="right" w:pos="9000"/>
      </w:tabs>
    </w:pPr>
    <w:rPr>
      <w:rFonts w:ascii="Arial" w:hAnsi="Arial"/>
    </w:rPr>
  </w:style>
  <w:style w:type="paragraph" w:customStyle="1" w:styleId="NormalH">
    <w:name w:val="NormalH"/>
    <w:basedOn w:val="Normal"/>
    <w:autoRedefine/>
    <w:rsid w:val="0055074E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rFonts w:ascii="Arial" w:hAnsi="Arial"/>
      <w:caps/>
      <w:color w:val="003400"/>
      <w:sz w:val="24"/>
      <w:szCs w:val="24"/>
    </w:rPr>
  </w:style>
  <w:style w:type="character" w:styleId="PageNumber">
    <w:name w:val="page number"/>
    <w:basedOn w:val="DefaultParagraphFont"/>
    <w:rsid w:val="00DB4565"/>
  </w:style>
  <w:style w:type="paragraph" w:customStyle="1" w:styleId="Bang">
    <w:name w:val="Bang"/>
    <w:basedOn w:val="Normal"/>
    <w:autoRedefine/>
    <w:rsid w:val="00FD1B14"/>
    <w:pPr>
      <w:spacing w:before="80" w:after="80"/>
      <w:jc w:val="center"/>
    </w:pPr>
    <w:rPr>
      <w:rFonts w:cs="Tahoma"/>
      <w:sz w:val="18"/>
      <w:szCs w:val="18"/>
    </w:rPr>
  </w:style>
  <w:style w:type="paragraph" w:customStyle="1" w:styleId="Heading30">
    <w:name w:val="Heading3"/>
    <w:basedOn w:val="NormalIndent"/>
    <w:rsid w:val="00DB4565"/>
    <w:pPr>
      <w:tabs>
        <w:tab w:val="num" w:pos="1440"/>
      </w:tabs>
      <w:ind w:left="1440" w:hanging="720"/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rsid w:val="00DB4565"/>
    <w:pPr>
      <w:ind w:left="540"/>
    </w:pPr>
    <w:rPr>
      <w:lang w:val="en-AU"/>
    </w:rPr>
  </w:style>
  <w:style w:type="paragraph" w:styleId="BodyText">
    <w:name w:val="Body Text"/>
    <w:basedOn w:val="Normal"/>
    <w:rsid w:val="00DB4565"/>
    <w:pPr>
      <w:spacing w:before="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Heading1H1">
    <w:name w:val="Heading 1.H1"/>
    <w:basedOn w:val="Normal"/>
    <w:next w:val="Normal"/>
    <w:rsid w:val="00DB4565"/>
    <w:pPr>
      <w:keepNext/>
      <w:tabs>
        <w:tab w:val="left" w:pos="432"/>
      </w:tabs>
      <w:spacing w:before="240" w:after="240"/>
      <w:ind w:left="432" w:hanging="432"/>
    </w:pPr>
    <w:rPr>
      <w:rFonts w:ascii="Times New Roman" w:hAnsi="Times New Roman" w:cs="Times New Roman"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DB4565"/>
    <w:pPr>
      <w:keepNext/>
      <w:tabs>
        <w:tab w:val="left" w:pos="576"/>
      </w:tabs>
      <w:spacing w:before="240" w:after="200"/>
      <w:ind w:left="576" w:hanging="576"/>
    </w:pPr>
    <w:rPr>
      <w:rFonts w:ascii="Times New Roman" w:hAnsi="Times New Roman" w:cs="Times New Roman"/>
      <w:lang w:val="en-AU"/>
    </w:rPr>
  </w:style>
  <w:style w:type="paragraph" w:customStyle="1" w:styleId="APP2">
    <w:name w:val="APP2"/>
    <w:basedOn w:val="Normal"/>
    <w:rsid w:val="00DB4565"/>
    <w:pPr>
      <w:tabs>
        <w:tab w:val="left" w:pos="-720"/>
        <w:tab w:val="left" w:pos="0"/>
      </w:tabs>
      <w:spacing w:before="0"/>
      <w:ind w:hanging="720"/>
    </w:pPr>
    <w:rPr>
      <w:rFonts w:ascii="Times New Roman" w:hAnsi="Times New Roman" w:cs="Times New Roman"/>
      <w:lang w:val="en-AU"/>
    </w:rPr>
  </w:style>
  <w:style w:type="paragraph" w:customStyle="1" w:styleId="App1">
    <w:name w:val="App1"/>
    <w:basedOn w:val="Heading1H1"/>
    <w:rsid w:val="00DB4565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DB4565"/>
    <w:pPr>
      <w:tabs>
        <w:tab w:val="left" w:pos="-720"/>
        <w:tab w:val="left" w:pos="-576"/>
        <w:tab w:val="left" w:pos="0"/>
      </w:tabs>
      <w:spacing w:before="0"/>
    </w:pPr>
    <w:rPr>
      <w:rFonts w:ascii="Times New Roman" w:hAnsi="Times New Roman" w:cs="Times New Roman"/>
      <w:lang w:val="en-GB"/>
    </w:rPr>
  </w:style>
  <w:style w:type="paragraph" w:customStyle="1" w:styleId="chklvl2">
    <w:name w:val="chklvl2"/>
    <w:basedOn w:val="Normal"/>
    <w:rsid w:val="00DB4565"/>
    <w:pPr>
      <w:spacing w:before="0"/>
    </w:pPr>
    <w:rPr>
      <w:rFonts w:ascii="Times New Roman" w:hAnsi="Times New Roman" w:cs="Times New Roman"/>
      <w:sz w:val="22"/>
      <w:szCs w:val="22"/>
      <w:lang w:val="en-AU"/>
    </w:rPr>
  </w:style>
  <w:style w:type="paragraph" w:customStyle="1" w:styleId="chklvl1">
    <w:name w:val="chklvl1"/>
    <w:basedOn w:val="Normal"/>
    <w:rsid w:val="00DB4565"/>
    <w:pPr>
      <w:spacing w:before="0"/>
      <w:ind w:firstLine="36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chklvl3">
    <w:name w:val="chklvl3"/>
    <w:basedOn w:val="Normal"/>
    <w:rsid w:val="00DB4565"/>
    <w:pPr>
      <w:spacing w:before="0"/>
      <w:ind w:firstLine="1080"/>
    </w:pPr>
    <w:rPr>
      <w:rFonts w:ascii="Times New Roman" w:hAnsi="Times New Roman" w:cs="Times New Roman"/>
      <w:lang w:val="en-AU"/>
    </w:rPr>
  </w:style>
  <w:style w:type="paragraph" w:customStyle="1" w:styleId="CHKLVL4">
    <w:name w:val="CHKLVL4"/>
    <w:basedOn w:val="Normal"/>
    <w:rsid w:val="00DB4565"/>
    <w:pPr>
      <w:spacing w:before="0"/>
      <w:ind w:left="1440"/>
    </w:pPr>
    <w:rPr>
      <w:rFonts w:ascii="Times New Roman" w:hAnsi="Times New Roman" w:cs="Times New Roman"/>
      <w:i/>
      <w:iCs/>
      <w:lang w:val="en-AU"/>
    </w:rPr>
  </w:style>
  <w:style w:type="paragraph" w:customStyle="1" w:styleId="GLOSSARY1">
    <w:name w:val="GLOSSARY1"/>
    <w:basedOn w:val="Normal"/>
    <w:rsid w:val="00DB4565"/>
    <w:pPr>
      <w:spacing w:before="0"/>
      <w:ind w:left="274" w:hanging="274"/>
    </w:pPr>
    <w:rPr>
      <w:rFonts w:ascii="Times New Roman" w:hAnsi="Times New Roman" w:cs="Times New Roman"/>
      <w:lang w:val="en-AU"/>
    </w:rPr>
  </w:style>
  <w:style w:type="paragraph" w:customStyle="1" w:styleId="h1para">
    <w:name w:val="h1para"/>
    <w:basedOn w:val="Normal"/>
    <w:rsid w:val="00DB4565"/>
    <w:pPr>
      <w:spacing w:before="0"/>
      <w:ind w:left="450"/>
    </w:pPr>
    <w:rPr>
      <w:rFonts w:ascii="Times New Roman" w:hAnsi="Times New Roman" w:cs="Times New Roman"/>
      <w:lang w:val="en-AU"/>
    </w:rPr>
  </w:style>
  <w:style w:type="paragraph" w:customStyle="1" w:styleId="h2level">
    <w:name w:val="h2level"/>
    <w:basedOn w:val="Normal"/>
    <w:rsid w:val="00DB4565"/>
    <w:pPr>
      <w:spacing w:before="0"/>
      <w:ind w:left="1170"/>
    </w:pPr>
    <w:rPr>
      <w:rFonts w:ascii="Times New Roman" w:hAnsi="Times New Roman" w:cs="Times New Roman"/>
      <w:lang w:val="en-AU"/>
    </w:rPr>
  </w:style>
  <w:style w:type="paragraph" w:customStyle="1" w:styleId="Titlechklst">
    <w:name w:val="Title_chklst"/>
    <w:basedOn w:val="Normal"/>
    <w:rsid w:val="00DB4565"/>
    <w:pPr>
      <w:spacing w:before="0"/>
      <w:jc w:val="center"/>
    </w:pPr>
    <w:rPr>
      <w:rFonts w:ascii="Times New Roman" w:hAnsi="Times New Roman" w:cs="Times New Roman"/>
      <w:caps/>
      <w:sz w:val="28"/>
      <w:szCs w:val="28"/>
      <w:lang w:val="en-AU"/>
    </w:rPr>
  </w:style>
  <w:style w:type="paragraph" w:customStyle="1" w:styleId="CHAPTER">
    <w:name w:val="CHAPTER"/>
    <w:basedOn w:val="Normal"/>
    <w:rsid w:val="00DB4565"/>
    <w:pPr>
      <w:spacing w:before="0"/>
      <w:ind w:hanging="360"/>
      <w:jc w:val="center"/>
    </w:pPr>
    <w:rPr>
      <w:rFonts w:ascii="Times New Roman" w:hAnsi="Times New Roman" w:cs="Times New Roman"/>
      <w:sz w:val="36"/>
      <w:szCs w:val="36"/>
      <w:lang w:val="en-AU"/>
    </w:rPr>
  </w:style>
  <w:style w:type="paragraph" w:customStyle="1" w:styleId="Sub-heading1">
    <w:name w:val="Sub-heading 1"/>
    <w:basedOn w:val="CHAPTER"/>
    <w:rsid w:val="00DB4565"/>
    <w:pPr>
      <w:jc w:val="left"/>
    </w:pPr>
    <w:rPr>
      <w:caps/>
      <w:sz w:val="28"/>
      <w:szCs w:val="28"/>
    </w:rPr>
  </w:style>
  <w:style w:type="paragraph" w:customStyle="1" w:styleId="Para">
    <w:name w:val="Para"/>
    <w:basedOn w:val="Normal"/>
    <w:rsid w:val="00DB4565"/>
    <w:pPr>
      <w:spacing w:before="0"/>
      <w:ind w:left="432"/>
    </w:pPr>
    <w:rPr>
      <w:rFonts w:ascii="Times New Roman" w:hAnsi="Times New Roman" w:cs="Times New Roman"/>
      <w:lang w:val="en-AU"/>
    </w:rPr>
  </w:style>
  <w:style w:type="paragraph" w:customStyle="1" w:styleId="Level4">
    <w:name w:val="Level_4"/>
    <w:basedOn w:val="Normal"/>
    <w:rsid w:val="00DB4565"/>
    <w:pPr>
      <w:spacing w:before="0"/>
      <w:ind w:left="1080"/>
    </w:pPr>
    <w:rPr>
      <w:rFonts w:ascii="Times New Roman" w:hAnsi="Times New Roman" w:cs="Times New Roman"/>
      <w:lang w:val="en-AU"/>
    </w:rPr>
  </w:style>
  <w:style w:type="paragraph" w:customStyle="1" w:styleId="Level1">
    <w:name w:val="Level_1"/>
    <w:basedOn w:val="Normal"/>
    <w:rsid w:val="00DB4565"/>
    <w:pPr>
      <w:spacing w:before="0"/>
    </w:pPr>
    <w:rPr>
      <w:rFonts w:ascii="Times New Roman" w:hAnsi="Times New Roman" w:cs="Times New Roman"/>
      <w:lang w:val="en-AU"/>
    </w:rPr>
  </w:style>
  <w:style w:type="paragraph" w:customStyle="1" w:styleId="Level3">
    <w:name w:val="Level_3"/>
    <w:basedOn w:val="Level1"/>
    <w:rsid w:val="00DB4565"/>
    <w:pPr>
      <w:ind w:left="720"/>
    </w:pPr>
    <w:rPr>
      <w:b/>
      <w:bCs w:val="0"/>
    </w:rPr>
  </w:style>
  <w:style w:type="paragraph" w:customStyle="1" w:styleId="Level2">
    <w:name w:val="Level_2"/>
    <w:basedOn w:val="Level3"/>
    <w:rsid w:val="00DB4565"/>
    <w:pPr>
      <w:ind w:left="432"/>
    </w:pPr>
  </w:style>
  <w:style w:type="paragraph" w:customStyle="1" w:styleId="Level5">
    <w:name w:val="Level_5"/>
    <w:basedOn w:val="Normal"/>
    <w:rsid w:val="00DB4565"/>
    <w:pPr>
      <w:spacing w:before="0"/>
      <w:ind w:left="1440"/>
    </w:pPr>
    <w:rPr>
      <w:rFonts w:ascii="Times New Roman" w:hAnsi="Times New Roman" w:cs="Times New Roman"/>
      <w:lang w:val="en-AU"/>
    </w:rPr>
  </w:style>
  <w:style w:type="paragraph" w:customStyle="1" w:styleId="level6">
    <w:name w:val="level_6"/>
    <w:basedOn w:val="Normal"/>
    <w:rsid w:val="00DB4565"/>
    <w:pPr>
      <w:spacing w:before="0"/>
      <w:ind w:left="1800"/>
    </w:pPr>
    <w:rPr>
      <w:rFonts w:ascii="Times New Roman" w:hAnsi="Times New Roman" w:cs="Times New Roman"/>
      <w:lang w:val="en-AU"/>
    </w:rPr>
  </w:style>
  <w:style w:type="paragraph" w:customStyle="1" w:styleId="Appendix">
    <w:name w:val="Appendix"/>
    <w:basedOn w:val="Normal"/>
    <w:rsid w:val="00DB4565"/>
    <w:pPr>
      <w:spacing w:before="0"/>
    </w:pPr>
    <w:rPr>
      <w:rFonts w:ascii="Times New Roman" w:hAnsi="Times New Roman" w:cs="Times New Roman"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DB4565"/>
    <w:pPr>
      <w:spacing w:before="0"/>
    </w:pPr>
    <w:rPr>
      <w:rFonts w:ascii="Times New Roman" w:hAnsi="Times New Roman" w:cs="Times New Roman"/>
      <w:caps/>
      <w:lang w:val="en-AU"/>
    </w:rPr>
  </w:style>
  <w:style w:type="paragraph" w:styleId="FootnoteText">
    <w:name w:val="footnote text"/>
    <w:basedOn w:val="Normal"/>
    <w:semiHidden/>
    <w:rsid w:val="00DB4565"/>
    <w:pPr>
      <w:spacing w:before="0"/>
    </w:pPr>
    <w:rPr>
      <w:rFonts w:ascii="Times New Roman" w:hAnsi="Times New Roman" w:cs="Times New Roman"/>
    </w:rPr>
  </w:style>
  <w:style w:type="paragraph" w:customStyle="1" w:styleId="Standaard">
    <w:name w:val="Standaard"/>
    <w:rsid w:val="00DB4565"/>
    <w:rPr>
      <w:rFonts w:ascii="CG Times" w:hAnsi="CG Times"/>
      <w:sz w:val="24"/>
      <w:szCs w:val="24"/>
      <w:lang w:val="en-GB" w:eastAsia="en-US"/>
    </w:rPr>
  </w:style>
  <w:style w:type="paragraph" w:styleId="CommentText">
    <w:name w:val="annotation text"/>
    <w:basedOn w:val="Normal"/>
    <w:semiHidden/>
    <w:rsid w:val="00DB4565"/>
    <w:pPr>
      <w:spacing w:before="0"/>
    </w:pPr>
    <w:rPr>
      <w:rFonts w:ascii="Times New Roman" w:hAnsi="Times New Roman" w:cs="Times New Roman"/>
      <w:lang w:val="en-GB"/>
    </w:rPr>
  </w:style>
  <w:style w:type="paragraph" w:styleId="BodyTextIndent">
    <w:name w:val="Body Text Indent"/>
    <w:basedOn w:val="Normal"/>
    <w:rsid w:val="00DB4565"/>
    <w:pPr>
      <w:spacing w:before="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tarbullet">
    <w:name w:val="Starbullet"/>
    <w:basedOn w:val="Normal"/>
    <w:rsid w:val="00DB4565"/>
    <w:pPr>
      <w:spacing w:before="0" w:after="240"/>
      <w:ind w:hanging="36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DB4565"/>
    <w:pPr>
      <w:spacing w:before="24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Caption">
    <w:name w:val="caption"/>
    <w:basedOn w:val="Normal"/>
    <w:next w:val="Normal"/>
    <w:qFormat/>
    <w:rsid w:val="00DB4565"/>
    <w:pPr>
      <w:spacing w:before="0"/>
      <w:jc w:val="center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DB4565"/>
    <w:pPr>
      <w:spacing w:after="12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FootnoteReference">
    <w:name w:val="footnote reference"/>
    <w:basedOn w:val="DefaultParagraphFont"/>
    <w:semiHidden/>
    <w:rsid w:val="00DB4565"/>
    <w:rPr>
      <w:vertAlign w:val="superscript"/>
    </w:rPr>
  </w:style>
  <w:style w:type="paragraph" w:customStyle="1" w:styleId="Bullet">
    <w:name w:val="Bullet"/>
    <w:basedOn w:val="Normal"/>
    <w:rsid w:val="00DB4565"/>
    <w:pPr>
      <w:tabs>
        <w:tab w:val="left" w:pos="-720"/>
        <w:tab w:val="left" w:pos="0"/>
      </w:tabs>
      <w:spacing w:before="40" w:after="80"/>
      <w:ind w:left="1440" w:hanging="72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creentable">
    <w:name w:val="screen table"/>
    <w:rsid w:val="00DB4565"/>
    <w:pPr>
      <w:widowControl w:val="0"/>
    </w:pPr>
    <w:rPr>
      <w:lang w:eastAsia="en-US"/>
    </w:rPr>
  </w:style>
  <w:style w:type="paragraph" w:styleId="BodyText3">
    <w:name w:val="Body Text 3"/>
    <w:basedOn w:val="Normal"/>
    <w:rsid w:val="00DB4565"/>
    <w:pPr>
      <w:spacing w:before="0"/>
    </w:pPr>
    <w:rPr>
      <w:i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rsid w:val="00DB4565"/>
    <w:pPr>
      <w:spacing w:before="0"/>
    </w:pPr>
    <w:rPr>
      <w:rFonts w:ascii="Times New Roman" w:hAnsi="Times New Roman" w:cs="Times New Roman"/>
      <w:i/>
      <w:iCs/>
      <w:lang w:val="en-GB"/>
    </w:rPr>
  </w:style>
  <w:style w:type="character" w:styleId="Hyperlink">
    <w:name w:val="Hyperlink"/>
    <w:basedOn w:val="DefaultParagraphFont"/>
    <w:uiPriority w:val="99"/>
    <w:rsid w:val="00DB4565"/>
    <w:rPr>
      <w:color w:val="0000FF"/>
      <w:u w:val="single"/>
    </w:rPr>
  </w:style>
  <w:style w:type="paragraph" w:customStyle="1" w:styleId="DiffListing">
    <w:name w:val="Diff Listing"/>
    <w:basedOn w:val="Normal"/>
    <w:rsid w:val="00DB4565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DB4565"/>
    <w:pPr>
      <w:widowControl w:val="0"/>
      <w:shd w:val="pct10" w:color="auto" w:fill="auto"/>
      <w:spacing w:before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DB4565"/>
    <w:pPr>
      <w:spacing w:before="0"/>
    </w:pPr>
    <w:rPr>
      <w:rFonts w:ascii="Courier New" w:hAnsi="Courier New" w:cs="Courier New"/>
    </w:rPr>
  </w:style>
  <w:style w:type="paragraph" w:styleId="DocumentMap">
    <w:name w:val="Document Map"/>
    <w:basedOn w:val="Normal"/>
    <w:semiHidden/>
    <w:rsid w:val="00DB4565"/>
    <w:pPr>
      <w:shd w:val="clear" w:color="auto" w:fill="000080"/>
      <w:spacing w:before="0"/>
    </w:pPr>
    <w:rPr>
      <w:rFonts w:cs="Tahoma"/>
      <w:lang w:val="en-AU"/>
    </w:rPr>
  </w:style>
  <w:style w:type="paragraph" w:customStyle="1" w:styleId="Listing">
    <w:name w:val="Listing"/>
    <w:basedOn w:val="Normal"/>
    <w:rsid w:val="00DB4565"/>
    <w:pPr>
      <w:spacing w:before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rsid w:val="00DB4565"/>
    <w:pPr>
      <w:spacing w:before="0"/>
    </w:pPr>
    <w:rPr>
      <w:rFonts w:ascii=".VnTime" w:hAnsi=".VnTime" w:cs="Times New Roman"/>
    </w:rPr>
  </w:style>
  <w:style w:type="paragraph" w:customStyle="1" w:styleId="NormalCaption">
    <w:name w:val="NormalCaption"/>
    <w:basedOn w:val="Normal"/>
    <w:rsid w:val="00DB4565"/>
    <w:pPr>
      <w:widowControl w:val="0"/>
      <w:spacing w:after="120"/>
      <w:ind w:left="709"/>
    </w:pPr>
  </w:style>
  <w:style w:type="paragraph" w:customStyle="1" w:styleId="NormalIndent0">
    <w:name w:val="NormalIndent"/>
    <w:basedOn w:val="Normal"/>
    <w:rsid w:val="00DB4565"/>
  </w:style>
  <w:style w:type="paragraph" w:customStyle="1" w:styleId="NormalIndex">
    <w:name w:val="NormalIndex"/>
    <w:basedOn w:val="NormalIndent0"/>
    <w:rsid w:val="00DB4565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H-1">
    <w:name w:val="NH-1"/>
    <w:basedOn w:val="Normal"/>
    <w:next w:val="NH-2"/>
    <w:rsid w:val="00DB4565"/>
    <w:pPr>
      <w:keepNext/>
      <w:widowControl w:val="0"/>
      <w:tabs>
        <w:tab w:val="left" w:pos="360"/>
      </w:tabs>
      <w:ind w:hanging="360"/>
    </w:pPr>
    <w:rPr>
      <w:rFonts w:ascii=".VnArial" w:hAnsi=".VnArial" w:cs="Times New Roman"/>
      <w:sz w:val="24"/>
      <w:szCs w:val="24"/>
    </w:rPr>
  </w:style>
  <w:style w:type="paragraph" w:customStyle="1" w:styleId="NH-2">
    <w:name w:val="NH-2"/>
    <w:basedOn w:val="Normal"/>
    <w:next w:val="NormalIndent"/>
    <w:rsid w:val="00DB4565"/>
    <w:pPr>
      <w:keepNext/>
      <w:widowControl w:val="0"/>
      <w:tabs>
        <w:tab w:val="left" w:pos="720"/>
      </w:tabs>
      <w:ind w:hanging="360"/>
    </w:pPr>
    <w:rPr>
      <w:rFonts w:ascii=".VnArial" w:hAnsi=".VnArial" w:cs="Times New Roman"/>
      <w:sz w:val="24"/>
      <w:szCs w:val="24"/>
    </w:rPr>
  </w:style>
  <w:style w:type="paragraph" w:customStyle="1" w:styleId="NormalText">
    <w:name w:val="NormalText"/>
    <w:basedOn w:val="Normal"/>
    <w:rsid w:val="00DB4565"/>
    <w:pPr>
      <w:widowControl w:val="0"/>
    </w:pPr>
  </w:style>
  <w:style w:type="paragraph" w:customStyle="1" w:styleId="H5">
    <w:name w:val="H5"/>
    <w:basedOn w:val="NormalIndent"/>
    <w:next w:val="Normal"/>
    <w:rsid w:val="00DB4565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</w:pPr>
    <w:rPr>
      <w:rFonts w:ascii=".VnTime" w:hAnsi=".VnTime" w:cs="Times New Roman"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rsid w:val="00DB4565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</w:pPr>
    <w:rPr>
      <w:color w:val="000000"/>
    </w:rPr>
  </w:style>
  <w:style w:type="paragraph" w:customStyle="1" w:styleId="Normal2">
    <w:name w:val="Normal 2"/>
    <w:basedOn w:val="Normal"/>
    <w:rsid w:val="00DB4565"/>
    <w:pPr>
      <w:widowControl w:val="0"/>
      <w:tabs>
        <w:tab w:val="left" w:pos="360"/>
      </w:tabs>
      <w:ind w:hanging="360"/>
    </w:pPr>
  </w:style>
  <w:style w:type="paragraph" w:styleId="BlockText">
    <w:name w:val="Block Text"/>
    <w:basedOn w:val="Normal"/>
    <w:rsid w:val="00DB4565"/>
    <w:pPr>
      <w:widowControl w:val="0"/>
      <w:tabs>
        <w:tab w:val="left" w:pos="8820"/>
      </w:tabs>
      <w:spacing w:before="0"/>
      <w:ind w:right="22"/>
    </w:pPr>
    <w:rPr>
      <w:rFonts w:ascii=".VnTime" w:hAnsi=".VnTime" w:cs="Times New Roman"/>
    </w:rPr>
  </w:style>
  <w:style w:type="character" w:styleId="CommentReference">
    <w:name w:val="annotation reference"/>
    <w:basedOn w:val="DefaultParagraphFont"/>
    <w:semiHidden/>
    <w:rsid w:val="00DB4565"/>
    <w:rPr>
      <w:sz w:val="16"/>
      <w:szCs w:val="16"/>
    </w:rPr>
  </w:style>
  <w:style w:type="paragraph" w:customStyle="1" w:styleId="Content">
    <w:name w:val="Content"/>
    <w:basedOn w:val="Normal"/>
    <w:rsid w:val="00DB4565"/>
    <w:pPr>
      <w:ind w:left="709"/>
    </w:pPr>
    <w:rPr>
      <w:rFonts w:ascii=".VnTime" w:hAnsi=".VnTime" w:cs="Times New Roman"/>
      <w:sz w:val="24"/>
      <w:szCs w:val="24"/>
    </w:rPr>
  </w:style>
  <w:style w:type="paragraph" w:customStyle="1" w:styleId="TableCaption">
    <w:name w:val="TableCaption"/>
    <w:basedOn w:val="NormalIndent"/>
    <w:rsid w:val="00DB4565"/>
    <w:pPr>
      <w:widowControl w:val="0"/>
      <w:tabs>
        <w:tab w:val="clear" w:pos="702"/>
        <w:tab w:val="clear" w:pos="1080"/>
      </w:tabs>
      <w:spacing w:line="240" w:lineRule="auto"/>
      <w:ind w:left="-14" w:right="14"/>
    </w:pPr>
  </w:style>
  <w:style w:type="character" w:styleId="Strong">
    <w:name w:val="Strong"/>
    <w:basedOn w:val="DefaultParagraphFont"/>
    <w:uiPriority w:val="22"/>
    <w:qFormat/>
    <w:rsid w:val="00DB4565"/>
    <w:rPr>
      <w:b/>
      <w:bCs/>
    </w:rPr>
  </w:style>
  <w:style w:type="paragraph" w:customStyle="1" w:styleId="TableTitle">
    <w:name w:val="Table Title"/>
    <w:basedOn w:val="NormalIndent"/>
    <w:autoRedefine/>
    <w:rsid w:val="00DB4565"/>
    <w:pPr>
      <w:keepNext/>
      <w:widowControl w:val="0"/>
      <w:numPr>
        <w:numId w:val="2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styleId="Index1">
    <w:name w:val="index 1"/>
    <w:basedOn w:val="Normal"/>
    <w:next w:val="Normal"/>
    <w:autoRedefine/>
    <w:semiHidden/>
    <w:rsid w:val="00DB4565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 w:cs="Times New Roman"/>
      <w:i/>
      <w:iCs/>
    </w:rPr>
  </w:style>
  <w:style w:type="paragraph" w:customStyle="1" w:styleId="InfoBlue">
    <w:name w:val="InfoBlue"/>
    <w:basedOn w:val="Normal"/>
    <w:next w:val="BodyText"/>
    <w:autoRedefine/>
    <w:rsid w:val="00DB4565"/>
    <w:pPr>
      <w:widowControl w:val="0"/>
      <w:spacing w:before="0" w:after="120" w:line="240" w:lineRule="atLeast"/>
      <w:ind w:left="540"/>
    </w:pPr>
    <w:rPr>
      <w:rFonts w:cs="Tahoma"/>
      <w:i/>
      <w:color w:val="0000FF"/>
    </w:rPr>
  </w:style>
  <w:style w:type="paragraph" w:customStyle="1" w:styleId="HeadingBig">
    <w:name w:val="Heading Big"/>
    <w:basedOn w:val="NormalTB"/>
    <w:autoRedefine/>
    <w:rsid w:val="00816047"/>
    <w:pPr>
      <w:widowControl w:val="0"/>
      <w:spacing w:before="120"/>
    </w:pPr>
    <w:rPr>
      <w:rFonts w:ascii="Swis721 BlkEx BT" w:hAnsi="Swis721 BlkEx BT"/>
      <w:b/>
      <w:snapToGrid w:val="0"/>
      <w:color w:val="6E2500"/>
      <w:sz w:val="40"/>
      <w:szCs w:val="40"/>
      <w:lang w:val="en-US"/>
    </w:rPr>
  </w:style>
  <w:style w:type="paragraph" w:customStyle="1" w:styleId="HeadingLv1">
    <w:name w:val="Heading Lv1"/>
    <w:basedOn w:val="Normal"/>
    <w:autoRedefine/>
    <w:rsid w:val="00DB4565"/>
    <w:pPr>
      <w:widowControl w:val="0"/>
      <w:jc w:val="center"/>
    </w:pPr>
    <w:rPr>
      <w:rFonts w:cs="Tahoma"/>
      <w:snapToGrid w:val="0"/>
      <w:color w:val="6E2500"/>
      <w:sz w:val="18"/>
    </w:rPr>
  </w:style>
  <w:style w:type="paragraph" w:customStyle="1" w:styleId="NormalT">
    <w:name w:val="NormalT"/>
    <w:basedOn w:val="Normal"/>
    <w:rsid w:val="00DB4565"/>
  </w:style>
  <w:style w:type="paragraph" w:styleId="BalloonText">
    <w:name w:val="Balloon Text"/>
    <w:basedOn w:val="Normal"/>
    <w:link w:val="BalloonTextChar"/>
    <w:rsid w:val="0003263A"/>
    <w:pPr>
      <w:spacing w:before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263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42F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E66DB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41">
    <w:name w:val="Grid Table 41"/>
    <w:basedOn w:val="TableNormal"/>
    <w:uiPriority w:val="49"/>
    <w:rsid w:val="00B66550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B66550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1">
    <w:name w:val="Grid Table 6 Colorful1"/>
    <w:basedOn w:val="TableNormal"/>
    <w:uiPriority w:val="51"/>
    <w:rsid w:val="00B66550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1">
    <w:name w:val="Grid Table 21"/>
    <w:basedOn w:val="TableNormal"/>
    <w:uiPriority w:val="47"/>
    <w:rsid w:val="00B66550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-Accent61">
    <w:name w:val="Grid Table 5 Dark - Accent 61"/>
    <w:basedOn w:val="TableNormal"/>
    <w:uiPriority w:val="50"/>
    <w:rsid w:val="00B6655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5Dark1">
    <w:name w:val="Grid Table 5 Dark1"/>
    <w:basedOn w:val="TableNormal"/>
    <w:uiPriority w:val="50"/>
    <w:rsid w:val="00B6655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ListTable31">
    <w:name w:val="List Table 31"/>
    <w:basedOn w:val="TableNormal"/>
    <w:uiPriority w:val="48"/>
    <w:rsid w:val="009032E4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97453E"/>
    <w:pPr>
      <w:ind w:left="720"/>
      <w:contextualSpacing/>
    </w:pPr>
  </w:style>
  <w:style w:type="paragraph" w:styleId="Date">
    <w:name w:val="Date"/>
    <w:basedOn w:val="Normal"/>
    <w:next w:val="Normal"/>
    <w:link w:val="DateChar"/>
    <w:rsid w:val="009337BD"/>
  </w:style>
  <w:style w:type="character" w:customStyle="1" w:styleId="DateChar">
    <w:name w:val="Date Char"/>
    <w:basedOn w:val="DefaultParagraphFont"/>
    <w:link w:val="Date"/>
    <w:rsid w:val="009337BD"/>
    <w:rPr>
      <w:rFonts w:ascii="Tahoma" w:hAnsi="Tahoma" w:cs="Arial"/>
      <w:lang w:eastAsia="en-US"/>
    </w:rPr>
  </w:style>
  <w:style w:type="character" w:styleId="FollowedHyperlink">
    <w:name w:val="FollowedHyperlink"/>
    <w:basedOn w:val="DefaultParagraphFont"/>
    <w:semiHidden/>
    <w:unhideWhenUsed/>
    <w:rsid w:val="00CF03E6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8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7090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8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3009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n.wikipedia.org/wiki/Model&#8211;view&#8211;controlle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88.vsdx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212.vsdx"/><Relationship Id="rId50" Type="http://schemas.openxmlformats.org/officeDocument/2006/relationships/image" Target="media/image23.emf"/><Relationship Id="rId55" Type="http://schemas.openxmlformats.org/officeDocument/2006/relationships/package" Target="embeddings/Microsoft_Visio_Drawing1616.vsdx"/><Relationship Id="rId63" Type="http://schemas.openxmlformats.org/officeDocument/2006/relationships/image" Target="media/image30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package" Target="embeddings/Microsoft_Visio_Drawing33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77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111.vsdx"/><Relationship Id="rId53" Type="http://schemas.openxmlformats.org/officeDocument/2006/relationships/package" Target="embeddings/Microsoft_Visio_Drawing1515.vsdx"/><Relationship Id="rId58" Type="http://schemas.openxmlformats.org/officeDocument/2006/relationships/image" Target="media/image27.emf"/><Relationship Id="rId66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1313.vsdx"/><Relationship Id="rId57" Type="http://schemas.openxmlformats.org/officeDocument/2006/relationships/package" Target="embeddings/Microsoft_Visio_Drawing1717.vsdx"/><Relationship Id="rId61" Type="http://schemas.openxmlformats.org/officeDocument/2006/relationships/package" Target="embeddings/Microsoft_Visio_Drawing1919.vsdx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package" Target="embeddings/Microsoft_Visio_Drawing44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fit.hcmup.edu.vn/~hienlth/SE/Lecture_Notes/GioiThieuRUP.pdf" TargetMode="External"/><Relationship Id="rId22" Type="http://schemas.openxmlformats.org/officeDocument/2006/relationships/oleObject" Target="embeddings/Microsoft_Visio_2003-2010_Drawing11.vsd"/><Relationship Id="rId27" Type="http://schemas.openxmlformats.org/officeDocument/2006/relationships/package" Target="embeddings/Microsoft_Visio_Drawing22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66.vsdx"/><Relationship Id="rId43" Type="http://schemas.openxmlformats.org/officeDocument/2006/relationships/package" Target="embeddings/Microsoft_Visio_Drawing1010.vsdx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1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1414.vsdx"/><Relationship Id="rId3" Type="http://schemas.openxmlformats.org/officeDocument/2006/relationships/styles" Target="styles.xml"/><Relationship Id="rId12" Type="http://schemas.openxmlformats.org/officeDocument/2006/relationships/hyperlink" Target="http://en.wikipedia.org/wiki/Model-view-controller" TargetMode="External"/><Relationship Id="rId17" Type="http://schemas.openxmlformats.org/officeDocument/2006/relationships/image" Target="media/image4.png"/><Relationship Id="rId25" Type="http://schemas.openxmlformats.org/officeDocument/2006/relationships/package" Target="embeddings/Microsoft_Visio_Drawing11.vsdx"/><Relationship Id="rId33" Type="http://schemas.openxmlformats.org/officeDocument/2006/relationships/package" Target="embeddings/Microsoft_Visio_Drawing55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package" Target="embeddings/Microsoft_Visio_Drawing1818.vsdx"/><Relationship Id="rId67" Type="http://schemas.openxmlformats.org/officeDocument/2006/relationships/image" Target="media/image34.png"/><Relationship Id="rId20" Type="http://schemas.openxmlformats.org/officeDocument/2006/relationships/image" Target="media/image7.png"/><Relationship Id="rId41" Type="http://schemas.openxmlformats.org/officeDocument/2006/relationships/package" Target="embeddings/Microsoft_Visio_Drawing99.vsdx"/><Relationship Id="rId54" Type="http://schemas.openxmlformats.org/officeDocument/2006/relationships/image" Target="media/image25.emf"/><Relationship Id="rId62" Type="http://schemas.openxmlformats.org/officeDocument/2006/relationships/image" Target="media/image29.png"/><Relationship Id="rId7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ang\Desktop\Template%20Design_EN\Template_Architecture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37900-FD80-4BDB-914C-E7F781EAF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Template_Architecture Design</Template>
  <TotalTime>2464</TotalTime>
  <Pages>29</Pages>
  <Words>1586</Words>
  <Characters>9042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Template_Architecture Design</vt:lpstr>
    </vt:vector>
  </TitlesOfParts>
  <Manager>Nguyen Thanh Nam</Manager>
  <Company>FPTSoft</Company>
  <LinksUpToDate>false</LinksUpToDate>
  <CharactersWithSpaces>10607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Template_Architecture Design</dc:title>
  <dc:subject>1/2</dc:subject>
  <dc:creator>Hoang</dc:creator>
  <cp:keywords/>
  <dc:description>Add 12. OTHER CONSIDERATIONS</dc:description>
  <cp:lastModifiedBy>Hang</cp:lastModifiedBy>
  <cp:revision>601</cp:revision>
  <cp:lastPrinted>1900-12-31T17:00:00Z</cp:lastPrinted>
  <dcterms:created xsi:type="dcterms:W3CDTF">2013-10-02T15:35:00Z</dcterms:created>
  <dcterms:modified xsi:type="dcterms:W3CDTF">2013-10-27T08:23:00Z</dcterms:modified>
  <cp:category>Template</cp:category>
</cp:coreProperties>
</file>